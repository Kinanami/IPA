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278BE" w:rsidRDefault="005A420A" w:rsidP="002933DC">
      <w:pPr>
        <w:pStyle w:val="Grundtext"/>
      </w:pPr>
      <w:r w:rsidRPr="00C278BE">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278BE">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278BE">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4F42F9" w:rsidRPr="00C278BE" w:rsidRDefault="004F42F9" w:rsidP="00840EC6">
                            <w:pPr>
                              <w:pStyle w:val="Untertitel"/>
                              <w:jc w:val="center"/>
                              <w:rPr>
                                <w:rFonts w:ascii="Segoe UI" w:hAnsi="Segoe UI" w:cs="Segoe UI"/>
                              </w:rPr>
                            </w:pPr>
                            <w:r w:rsidRPr="00C278BE">
                              <w:rPr>
                                <w:rFonts w:ascii="Segoe UI" w:hAnsi="Segoe UI" w:cs="Segoe UI"/>
                              </w:rPr>
                              <w:t>Prüfungskandidatin: Nicole Stadelmann</w:t>
                            </w:r>
                          </w:p>
                          <w:p w:rsidR="004F42F9" w:rsidRPr="00C278BE" w:rsidRDefault="004F42F9" w:rsidP="00840EC6">
                            <w:pPr>
                              <w:pStyle w:val="Untertitel"/>
                              <w:jc w:val="center"/>
                              <w:rPr>
                                <w:rFonts w:ascii="Segoe UI" w:hAnsi="Segoe UI" w:cs="Segoe UI"/>
                              </w:rPr>
                            </w:pPr>
                            <w:r w:rsidRPr="00C278BE">
                              <w:rPr>
                                <w:rFonts w:ascii="Segoe UI" w:hAnsi="Segoe UI" w:cs="Segoe UI"/>
                              </w:rPr>
                              <w:t>Fachvorgesetzter: Benjamin Stettler</w:t>
                            </w:r>
                          </w:p>
                          <w:p w:rsidR="004F42F9" w:rsidRPr="00C278BE" w:rsidRDefault="004F42F9" w:rsidP="00840EC6">
                            <w:pPr>
                              <w:pStyle w:val="Untertitel"/>
                              <w:jc w:val="center"/>
                              <w:rPr>
                                <w:rFonts w:ascii="Segoe UI" w:hAnsi="Segoe UI" w:cs="Segoe UI"/>
                              </w:rPr>
                            </w:pPr>
                            <w:r w:rsidRPr="00C278BE">
                              <w:rPr>
                                <w:rFonts w:ascii="Segoe UI" w:hAnsi="Segoe UI" w:cs="Segoe UI"/>
                              </w:rPr>
                              <w:t>Berufsbildner: Sandra Walzer</w:t>
                            </w:r>
                          </w:p>
                          <w:p w:rsidR="004F42F9" w:rsidRPr="00C278BE" w:rsidRDefault="004F42F9" w:rsidP="00840EC6">
                            <w:pPr>
                              <w:pStyle w:val="Untertitel"/>
                              <w:jc w:val="center"/>
                              <w:rPr>
                                <w:rFonts w:ascii="Segoe UI" w:hAnsi="Segoe UI" w:cs="Segoe UI"/>
                              </w:rPr>
                            </w:pPr>
                            <w:r w:rsidRPr="00C278BE">
                              <w:rPr>
                                <w:rFonts w:ascii="Segoe UI" w:hAnsi="Segoe UI" w:cs="Segoe UI"/>
                              </w:rPr>
                              <w:t>Erstexperte: Andreas Auer</w:t>
                            </w:r>
                          </w:p>
                          <w:p w:rsidR="004F42F9" w:rsidRPr="00C278BE" w:rsidRDefault="004F42F9" w:rsidP="00706786">
                            <w:pPr>
                              <w:pStyle w:val="TextSpeziell"/>
                            </w:pPr>
                            <w:r w:rsidRPr="00C278BE">
                              <w:t>Zweitexperte: Kurt Flury</w:t>
                            </w:r>
                          </w:p>
                          <w:p w:rsidR="004F42F9" w:rsidRPr="00C278BE" w:rsidRDefault="004F42F9" w:rsidP="00954C51"/>
                          <w:p w:rsidR="004F42F9" w:rsidRPr="00C278BE" w:rsidRDefault="004F42F9" w:rsidP="00954C51"/>
                          <w:p w:rsidR="004F42F9" w:rsidRPr="00C278BE" w:rsidRDefault="004F42F9" w:rsidP="00954C51"/>
                          <w:p w:rsidR="004F42F9" w:rsidRPr="00C278BE" w:rsidRDefault="004F42F9"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4F42F9" w:rsidRPr="00C278BE" w:rsidRDefault="004F42F9" w:rsidP="00840EC6">
                      <w:pPr>
                        <w:pStyle w:val="Untertitel"/>
                        <w:jc w:val="center"/>
                        <w:rPr>
                          <w:rFonts w:ascii="Segoe UI" w:hAnsi="Segoe UI" w:cs="Segoe UI"/>
                        </w:rPr>
                      </w:pPr>
                      <w:r w:rsidRPr="00C278BE">
                        <w:rPr>
                          <w:rFonts w:ascii="Segoe UI" w:hAnsi="Segoe UI" w:cs="Segoe UI"/>
                        </w:rPr>
                        <w:t>Prüfungskandidatin: Nicole Stadelmann</w:t>
                      </w:r>
                    </w:p>
                    <w:p w:rsidR="004F42F9" w:rsidRPr="00C278BE" w:rsidRDefault="004F42F9" w:rsidP="00840EC6">
                      <w:pPr>
                        <w:pStyle w:val="Untertitel"/>
                        <w:jc w:val="center"/>
                        <w:rPr>
                          <w:rFonts w:ascii="Segoe UI" w:hAnsi="Segoe UI" w:cs="Segoe UI"/>
                        </w:rPr>
                      </w:pPr>
                      <w:r w:rsidRPr="00C278BE">
                        <w:rPr>
                          <w:rFonts w:ascii="Segoe UI" w:hAnsi="Segoe UI" w:cs="Segoe UI"/>
                        </w:rPr>
                        <w:t>Fachvorgesetzter: Benjamin Stettler</w:t>
                      </w:r>
                    </w:p>
                    <w:p w:rsidR="004F42F9" w:rsidRPr="00C278BE" w:rsidRDefault="004F42F9" w:rsidP="00840EC6">
                      <w:pPr>
                        <w:pStyle w:val="Untertitel"/>
                        <w:jc w:val="center"/>
                        <w:rPr>
                          <w:rFonts w:ascii="Segoe UI" w:hAnsi="Segoe UI" w:cs="Segoe UI"/>
                        </w:rPr>
                      </w:pPr>
                      <w:r w:rsidRPr="00C278BE">
                        <w:rPr>
                          <w:rFonts w:ascii="Segoe UI" w:hAnsi="Segoe UI" w:cs="Segoe UI"/>
                        </w:rPr>
                        <w:t>Berufsbildner: Sandra Walzer</w:t>
                      </w:r>
                    </w:p>
                    <w:p w:rsidR="004F42F9" w:rsidRPr="00C278BE" w:rsidRDefault="004F42F9" w:rsidP="00840EC6">
                      <w:pPr>
                        <w:pStyle w:val="Untertitel"/>
                        <w:jc w:val="center"/>
                        <w:rPr>
                          <w:rFonts w:ascii="Segoe UI" w:hAnsi="Segoe UI" w:cs="Segoe UI"/>
                        </w:rPr>
                      </w:pPr>
                      <w:r w:rsidRPr="00C278BE">
                        <w:rPr>
                          <w:rFonts w:ascii="Segoe UI" w:hAnsi="Segoe UI" w:cs="Segoe UI"/>
                        </w:rPr>
                        <w:t>Erstexperte: Andreas Auer</w:t>
                      </w:r>
                    </w:p>
                    <w:p w:rsidR="004F42F9" w:rsidRPr="00C278BE" w:rsidRDefault="004F42F9" w:rsidP="00706786">
                      <w:pPr>
                        <w:pStyle w:val="TextSpeziell"/>
                      </w:pPr>
                      <w:r w:rsidRPr="00C278BE">
                        <w:t>Zweitexperte: Kurt Flury</w:t>
                      </w:r>
                    </w:p>
                    <w:p w:rsidR="004F42F9" w:rsidRPr="00C278BE" w:rsidRDefault="004F42F9" w:rsidP="00954C51"/>
                    <w:p w:rsidR="004F42F9" w:rsidRPr="00C278BE" w:rsidRDefault="004F42F9" w:rsidP="00954C51"/>
                    <w:p w:rsidR="004F42F9" w:rsidRPr="00C278BE" w:rsidRDefault="004F42F9" w:rsidP="00954C51"/>
                    <w:p w:rsidR="004F42F9" w:rsidRPr="00C278BE" w:rsidRDefault="004F42F9" w:rsidP="00954C51"/>
                  </w:txbxContent>
                </v:textbox>
                <w10:wrap type="square" anchorx="margin" anchory="margin"/>
              </v:shape>
            </w:pict>
          </mc:Fallback>
        </mc:AlternateContent>
      </w:r>
    </w:p>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2933DC" w:rsidP="00BC0173">
      <w:r w:rsidRPr="00C278BE">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4F42F9" w:rsidRPr="0092684D" w:rsidRDefault="004F42F9"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4F42F9" w:rsidRPr="0092684D" w:rsidRDefault="004F42F9" w:rsidP="002933DC">
                            <w:pPr>
                              <w:pStyle w:val="Grundtext"/>
                            </w:pPr>
                          </w:p>
                          <w:bookmarkEnd w:id="1"/>
                          <w:bookmarkEnd w:id="2"/>
                          <w:p w:rsidR="004F42F9" w:rsidRPr="0092684D" w:rsidRDefault="004F42F9"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4F42F9" w:rsidRPr="0092684D" w:rsidRDefault="004F42F9"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4F42F9" w:rsidRPr="0092684D" w:rsidRDefault="004F42F9" w:rsidP="002933DC">
                      <w:pPr>
                        <w:pStyle w:val="Grundtext"/>
                      </w:pPr>
                    </w:p>
                    <w:bookmarkEnd w:id="7"/>
                    <w:bookmarkEnd w:id="8"/>
                    <w:p w:rsidR="004F42F9" w:rsidRPr="0092684D" w:rsidRDefault="004F42F9"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BC0173" w:rsidP="00BC0173"/>
    <w:p w:rsidR="00BC0173" w:rsidRPr="00C278BE" w:rsidRDefault="00F11002" w:rsidP="00CB3ACD">
      <w:pPr>
        <w:pStyle w:val="Untertitel"/>
      </w:pPr>
      <w:r w:rsidRPr="00C278BE">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4F42F9" w:rsidRPr="00680A64" w:rsidRDefault="004F42F9"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4F42F9" w:rsidRPr="00680A64" w:rsidRDefault="004F42F9"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4F42F9" w:rsidRPr="00680A64" w:rsidRDefault="004F42F9"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4F42F9" w:rsidRPr="00680A64" w:rsidRDefault="004F42F9"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278BE">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278BE">
        <w:br w:type="page"/>
      </w:r>
    </w:p>
    <w:p w:rsidR="00BC0173" w:rsidRPr="00C278BE"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278BE" w:rsidRDefault="00144E97" w:rsidP="00CB3ACD">
          <w:pPr>
            <w:pStyle w:val="Inhaltsverzeichnisberschrift"/>
            <w:rPr>
              <w:rStyle w:val="UntertitelWWZZchn"/>
            </w:rPr>
          </w:pPr>
          <w:r w:rsidRPr="00C278BE">
            <w:rPr>
              <w:rStyle w:val="UntertitelWWZZchn"/>
            </w:rPr>
            <w:t>Inhaltsverzeichnis</w:t>
          </w:r>
        </w:p>
        <w:p w:rsidR="004F42F9" w:rsidRPr="00C278BE" w:rsidRDefault="00144E97">
          <w:pPr>
            <w:pStyle w:val="Verzeichnis1"/>
            <w:rPr>
              <w:rFonts w:eastAsiaTheme="minorEastAsia" w:cstheme="minorBidi"/>
              <w:noProof/>
              <w:sz w:val="22"/>
              <w:szCs w:val="22"/>
              <w:lang w:eastAsia="de-CH"/>
            </w:rPr>
          </w:pPr>
          <w:r w:rsidRPr="00C278BE">
            <w:fldChar w:fldCharType="begin"/>
          </w:r>
          <w:r w:rsidRPr="00C278BE">
            <w:instrText xml:space="preserve"> TOC \o "1-3" \h \z \u </w:instrText>
          </w:r>
          <w:r w:rsidRPr="00C278BE">
            <w:fldChar w:fldCharType="separate"/>
          </w:r>
          <w:hyperlink r:id="rId16" w:anchor="_Toc511709026" w:history="1">
            <w:r w:rsidR="004F42F9" w:rsidRPr="00C278BE">
              <w:rPr>
                <w:rStyle w:val="Hyperlink"/>
                <w:noProof/>
              </w:rPr>
              <w:t>Teil 1</w:t>
            </w:r>
            <w:r w:rsidR="004F42F9" w:rsidRPr="00C278BE">
              <w:rPr>
                <w:noProof/>
                <w:webHidden/>
              </w:rPr>
              <w:tab/>
            </w:r>
            <w:r w:rsidR="004F42F9" w:rsidRPr="00C278BE">
              <w:rPr>
                <w:noProof/>
                <w:webHidden/>
              </w:rPr>
              <w:fldChar w:fldCharType="begin"/>
            </w:r>
            <w:r w:rsidR="004F42F9" w:rsidRPr="00C278BE">
              <w:rPr>
                <w:noProof/>
                <w:webHidden/>
              </w:rPr>
              <w:instrText xml:space="preserve"> PAGEREF _Toc511709026 \h </w:instrText>
            </w:r>
            <w:r w:rsidR="004F42F9" w:rsidRPr="00C278BE">
              <w:rPr>
                <w:noProof/>
                <w:webHidden/>
              </w:rPr>
            </w:r>
            <w:r w:rsidR="004F42F9" w:rsidRPr="00C278BE">
              <w:rPr>
                <w:noProof/>
                <w:webHidden/>
              </w:rPr>
              <w:fldChar w:fldCharType="separate"/>
            </w:r>
            <w:r w:rsidR="00C278BE" w:rsidRPr="00C278BE">
              <w:rPr>
                <w:noProof/>
                <w:webHidden/>
              </w:rPr>
              <w:t>4</w:t>
            </w:r>
            <w:r w:rsidR="004F42F9"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27" w:history="1">
            <w:r w:rsidRPr="00C278BE">
              <w:rPr>
                <w:rStyle w:val="Hyperlink"/>
                <w:noProof/>
              </w:rPr>
              <w:t>1</w:t>
            </w:r>
            <w:r w:rsidRPr="00C278BE">
              <w:rPr>
                <w:rFonts w:eastAsiaTheme="minorEastAsia" w:cstheme="minorBidi"/>
                <w:noProof/>
                <w:sz w:val="22"/>
                <w:szCs w:val="22"/>
                <w:lang w:eastAsia="de-CH"/>
              </w:rPr>
              <w:tab/>
            </w:r>
            <w:r w:rsidRPr="00C278BE">
              <w:rPr>
                <w:rStyle w:val="Hyperlink"/>
                <w:noProof/>
              </w:rPr>
              <w:t>Aufgabestellung</w:t>
            </w:r>
            <w:r w:rsidRPr="00C278BE">
              <w:rPr>
                <w:noProof/>
                <w:webHidden/>
              </w:rPr>
              <w:tab/>
            </w:r>
            <w:r w:rsidRPr="00C278BE">
              <w:rPr>
                <w:noProof/>
                <w:webHidden/>
              </w:rPr>
              <w:fldChar w:fldCharType="begin"/>
            </w:r>
            <w:r w:rsidRPr="00C278BE">
              <w:rPr>
                <w:noProof/>
                <w:webHidden/>
              </w:rPr>
              <w:instrText xml:space="preserve"> PAGEREF _Toc511709027 \h </w:instrText>
            </w:r>
            <w:r w:rsidRPr="00C278BE">
              <w:rPr>
                <w:noProof/>
                <w:webHidden/>
              </w:rPr>
            </w:r>
            <w:r w:rsidRPr="00C278BE">
              <w:rPr>
                <w:noProof/>
                <w:webHidden/>
              </w:rPr>
              <w:fldChar w:fldCharType="separate"/>
            </w:r>
            <w:r w:rsidR="00C278BE" w:rsidRPr="00C278BE">
              <w:rPr>
                <w:noProof/>
                <w:webHidden/>
              </w:rPr>
              <w:t>5</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28" w:history="1">
            <w:r w:rsidRPr="00C278BE">
              <w:rPr>
                <w:rStyle w:val="Hyperlink"/>
                <w:noProof/>
                <w14:scene3d>
                  <w14:camera w14:prst="orthographicFront"/>
                  <w14:lightRig w14:rig="threePt" w14:dir="t">
                    <w14:rot w14:lat="0" w14:lon="0" w14:rev="0"/>
                  </w14:lightRig>
                </w14:scene3d>
              </w:rPr>
              <w:t>1.1</w:t>
            </w:r>
            <w:r w:rsidRPr="00C278BE">
              <w:rPr>
                <w:rFonts w:eastAsiaTheme="minorEastAsia" w:cstheme="minorBidi"/>
                <w:noProof/>
                <w:sz w:val="22"/>
                <w:szCs w:val="22"/>
                <w:lang w:eastAsia="de-CH"/>
              </w:rPr>
              <w:tab/>
            </w:r>
            <w:r w:rsidRPr="00C278BE">
              <w:rPr>
                <w:rStyle w:val="Hyperlink"/>
                <w:noProof/>
              </w:rPr>
              <w:t>Ausgangslage</w:t>
            </w:r>
            <w:r w:rsidRPr="00C278BE">
              <w:rPr>
                <w:noProof/>
                <w:webHidden/>
              </w:rPr>
              <w:tab/>
            </w:r>
            <w:r w:rsidRPr="00C278BE">
              <w:rPr>
                <w:noProof/>
                <w:webHidden/>
              </w:rPr>
              <w:fldChar w:fldCharType="begin"/>
            </w:r>
            <w:r w:rsidRPr="00C278BE">
              <w:rPr>
                <w:noProof/>
                <w:webHidden/>
              </w:rPr>
              <w:instrText xml:space="preserve"> PAGEREF _Toc511709028 \h </w:instrText>
            </w:r>
            <w:r w:rsidRPr="00C278BE">
              <w:rPr>
                <w:noProof/>
                <w:webHidden/>
              </w:rPr>
            </w:r>
            <w:r w:rsidRPr="00C278BE">
              <w:rPr>
                <w:noProof/>
                <w:webHidden/>
              </w:rPr>
              <w:fldChar w:fldCharType="separate"/>
            </w:r>
            <w:r w:rsidR="00C278BE" w:rsidRPr="00C278BE">
              <w:rPr>
                <w:noProof/>
                <w:webHidden/>
              </w:rPr>
              <w:t>5</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29" w:history="1">
            <w:r w:rsidRPr="00C278BE">
              <w:rPr>
                <w:rStyle w:val="Hyperlink"/>
                <w:noProof/>
                <w14:scene3d>
                  <w14:camera w14:prst="orthographicFront"/>
                  <w14:lightRig w14:rig="threePt" w14:dir="t">
                    <w14:rot w14:lat="0" w14:lon="0" w14:rev="0"/>
                  </w14:lightRig>
                </w14:scene3d>
              </w:rPr>
              <w:t>1.2</w:t>
            </w:r>
            <w:r w:rsidRPr="00C278BE">
              <w:rPr>
                <w:rFonts w:eastAsiaTheme="minorEastAsia" w:cstheme="minorBidi"/>
                <w:noProof/>
                <w:sz w:val="22"/>
                <w:szCs w:val="22"/>
                <w:lang w:eastAsia="de-CH"/>
              </w:rPr>
              <w:tab/>
            </w:r>
            <w:r w:rsidRPr="00C278BE">
              <w:rPr>
                <w:rStyle w:val="Hyperlink"/>
                <w:noProof/>
              </w:rPr>
              <w:t>Detaillierte Aufgabenstellung</w:t>
            </w:r>
            <w:r w:rsidRPr="00C278BE">
              <w:rPr>
                <w:noProof/>
                <w:webHidden/>
              </w:rPr>
              <w:tab/>
            </w:r>
            <w:r w:rsidRPr="00C278BE">
              <w:rPr>
                <w:noProof/>
                <w:webHidden/>
              </w:rPr>
              <w:fldChar w:fldCharType="begin"/>
            </w:r>
            <w:r w:rsidRPr="00C278BE">
              <w:rPr>
                <w:noProof/>
                <w:webHidden/>
              </w:rPr>
              <w:instrText xml:space="preserve"> PAGEREF _Toc511709029 \h </w:instrText>
            </w:r>
            <w:r w:rsidRPr="00C278BE">
              <w:rPr>
                <w:noProof/>
                <w:webHidden/>
              </w:rPr>
            </w:r>
            <w:r w:rsidRPr="00C278BE">
              <w:rPr>
                <w:noProof/>
                <w:webHidden/>
              </w:rPr>
              <w:fldChar w:fldCharType="separate"/>
            </w:r>
            <w:r w:rsidR="00C278BE" w:rsidRPr="00C278BE">
              <w:rPr>
                <w:noProof/>
                <w:webHidden/>
              </w:rPr>
              <w:t>5</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0" w:history="1">
            <w:r w:rsidRPr="00C278BE">
              <w:rPr>
                <w:rStyle w:val="Hyperlink"/>
                <w:noProof/>
                <w14:scene3d>
                  <w14:camera w14:prst="orthographicFront"/>
                  <w14:lightRig w14:rig="threePt" w14:dir="t">
                    <w14:rot w14:lat="0" w14:lon="0" w14:rev="0"/>
                  </w14:lightRig>
                </w14:scene3d>
              </w:rPr>
              <w:t>1.2.1</w:t>
            </w:r>
            <w:r w:rsidRPr="00C278BE">
              <w:rPr>
                <w:rFonts w:eastAsiaTheme="minorEastAsia" w:cstheme="minorBidi"/>
                <w:noProof/>
                <w:sz w:val="22"/>
                <w:szCs w:val="22"/>
                <w:lang w:eastAsia="de-CH"/>
              </w:rPr>
              <w:tab/>
            </w:r>
            <w:r w:rsidRPr="00C278BE">
              <w:rPr>
                <w:rStyle w:val="Hyperlink"/>
                <w:noProof/>
              </w:rPr>
              <w:t>Ursprung des Prototyps</w:t>
            </w:r>
            <w:r w:rsidRPr="00C278BE">
              <w:rPr>
                <w:noProof/>
                <w:webHidden/>
              </w:rPr>
              <w:tab/>
            </w:r>
            <w:r w:rsidRPr="00C278BE">
              <w:rPr>
                <w:noProof/>
                <w:webHidden/>
              </w:rPr>
              <w:fldChar w:fldCharType="begin"/>
            </w:r>
            <w:r w:rsidRPr="00C278BE">
              <w:rPr>
                <w:noProof/>
                <w:webHidden/>
              </w:rPr>
              <w:instrText xml:space="preserve"> PAGEREF _Toc511709030 \h </w:instrText>
            </w:r>
            <w:r w:rsidRPr="00C278BE">
              <w:rPr>
                <w:noProof/>
                <w:webHidden/>
              </w:rPr>
            </w:r>
            <w:r w:rsidRPr="00C278BE">
              <w:rPr>
                <w:noProof/>
                <w:webHidden/>
              </w:rPr>
              <w:fldChar w:fldCharType="separate"/>
            </w:r>
            <w:r w:rsidR="00C278BE" w:rsidRPr="00C278BE">
              <w:rPr>
                <w:noProof/>
                <w:webHidden/>
              </w:rPr>
              <w:t>5</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1" w:history="1">
            <w:r w:rsidRPr="00C278BE">
              <w:rPr>
                <w:rStyle w:val="Hyperlink"/>
                <w:noProof/>
                <w14:scene3d>
                  <w14:camera w14:prst="orthographicFront"/>
                  <w14:lightRig w14:rig="threePt" w14:dir="t">
                    <w14:rot w14:lat="0" w14:lon="0" w14:rev="0"/>
                  </w14:lightRig>
                </w14:scene3d>
              </w:rPr>
              <w:t>1.2.2</w:t>
            </w:r>
            <w:r w:rsidRPr="00C278BE">
              <w:rPr>
                <w:rFonts w:eastAsiaTheme="minorEastAsia" w:cstheme="minorBidi"/>
                <w:noProof/>
                <w:sz w:val="22"/>
                <w:szCs w:val="22"/>
                <w:lang w:eastAsia="de-CH"/>
              </w:rPr>
              <w:tab/>
            </w:r>
            <w:r w:rsidRPr="00C278BE">
              <w:rPr>
                <w:rStyle w:val="Hyperlink"/>
                <w:noProof/>
              </w:rPr>
              <w:t>Systemarchitektur</w:t>
            </w:r>
            <w:r w:rsidRPr="00C278BE">
              <w:rPr>
                <w:noProof/>
                <w:webHidden/>
              </w:rPr>
              <w:tab/>
            </w:r>
            <w:r w:rsidRPr="00C278BE">
              <w:rPr>
                <w:noProof/>
                <w:webHidden/>
              </w:rPr>
              <w:fldChar w:fldCharType="begin"/>
            </w:r>
            <w:r w:rsidRPr="00C278BE">
              <w:rPr>
                <w:noProof/>
                <w:webHidden/>
              </w:rPr>
              <w:instrText xml:space="preserve"> PAGEREF _Toc511709031 \h </w:instrText>
            </w:r>
            <w:r w:rsidRPr="00C278BE">
              <w:rPr>
                <w:noProof/>
                <w:webHidden/>
              </w:rPr>
            </w:r>
            <w:r w:rsidRPr="00C278BE">
              <w:rPr>
                <w:noProof/>
                <w:webHidden/>
              </w:rPr>
              <w:fldChar w:fldCharType="separate"/>
            </w:r>
            <w:r w:rsidR="00C278BE" w:rsidRPr="00C278BE">
              <w:rPr>
                <w:noProof/>
                <w:webHidden/>
              </w:rPr>
              <w:t>5</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2" w:history="1">
            <w:r w:rsidRPr="00C278BE">
              <w:rPr>
                <w:rStyle w:val="Hyperlink"/>
                <w:noProof/>
                <w14:scene3d>
                  <w14:camera w14:prst="orthographicFront"/>
                  <w14:lightRig w14:rig="threePt" w14:dir="t">
                    <w14:rot w14:lat="0" w14:lon="0" w14:rev="0"/>
                  </w14:lightRig>
                </w14:scene3d>
              </w:rPr>
              <w:t>1.2.3</w:t>
            </w:r>
            <w:r w:rsidRPr="00C278BE">
              <w:rPr>
                <w:rFonts w:eastAsiaTheme="minorEastAsia" w:cstheme="minorBidi"/>
                <w:noProof/>
                <w:sz w:val="22"/>
                <w:szCs w:val="22"/>
                <w:lang w:eastAsia="de-CH"/>
              </w:rPr>
              <w:tab/>
            </w:r>
            <w:r w:rsidRPr="00C278BE">
              <w:rPr>
                <w:rStyle w:val="Hyperlink"/>
                <w:noProof/>
              </w:rPr>
              <w:t>Musskriterien</w:t>
            </w:r>
            <w:r w:rsidRPr="00C278BE">
              <w:rPr>
                <w:noProof/>
                <w:webHidden/>
              </w:rPr>
              <w:tab/>
            </w:r>
            <w:r w:rsidRPr="00C278BE">
              <w:rPr>
                <w:noProof/>
                <w:webHidden/>
              </w:rPr>
              <w:fldChar w:fldCharType="begin"/>
            </w:r>
            <w:r w:rsidRPr="00C278BE">
              <w:rPr>
                <w:noProof/>
                <w:webHidden/>
              </w:rPr>
              <w:instrText xml:space="preserve"> PAGEREF _Toc511709032 \h </w:instrText>
            </w:r>
            <w:r w:rsidRPr="00C278BE">
              <w:rPr>
                <w:noProof/>
                <w:webHidden/>
              </w:rPr>
            </w:r>
            <w:r w:rsidRPr="00C278BE">
              <w:rPr>
                <w:noProof/>
                <w:webHidden/>
              </w:rPr>
              <w:fldChar w:fldCharType="separate"/>
            </w:r>
            <w:r w:rsidR="00C278BE" w:rsidRPr="00C278BE">
              <w:rPr>
                <w:noProof/>
                <w:webHidden/>
              </w:rPr>
              <w:t>6</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3" w:history="1">
            <w:r w:rsidRPr="00C278BE">
              <w:rPr>
                <w:rStyle w:val="Hyperlink"/>
                <w:noProof/>
                <w14:scene3d>
                  <w14:camera w14:prst="orthographicFront"/>
                  <w14:lightRig w14:rig="threePt" w14:dir="t">
                    <w14:rot w14:lat="0" w14:lon="0" w14:rev="0"/>
                  </w14:lightRig>
                </w14:scene3d>
              </w:rPr>
              <w:t>1.2.4</w:t>
            </w:r>
            <w:r w:rsidRPr="00C278BE">
              <w:rPr>
                <w:rFonts w:eastAsiaTheme="minorEastAsia" w:cstheme="minorBidi"/>
                <w:noProof/>
                <w:sz w:val="22"/>
                <w:szCs w:val="22"/>
                <w:lang w:eastAsia="de-CH"/>
              </w:rPr>
              <w:tab/>
            </w:r>
            <w:r w:rsidRPr="00C278BE">
              <w:rPr>
                <w:rStyle w:val="Hyperlink"/>
                <w:noProof/>
              </w:rPr>
              <w:t>Technische Vorgaben</w:t>
            </w:r>
            <w:r w:rsidRPr="00C278BE">
              <w:rPr>
                <w:noProof/>
                <w:webHidden/>
              </w:rPr>
              <w:tab/>
            </w:r>
            <w:r w:rsidRPr="00C278BE">
              <w:rPr>
                <w:noProof/>
                <w:webHidden/>
              </w:rPr>
              <w:fldChar w:fldCharType="begin"/>
            </w:r>
            <w:r w:rsidRPr="00C278BE">
              <w:rPr>
                <w:noProof/>
                <w:webHidden/>
              </w:rPr>
              <w:instrText xml:space="preserve"> PAGEREF _Toc511709033 \h </w:instrText>
            </w:r>
            <w:r w:rsidRPr="00C278BE">
              <w:rPr>
                <w:noProof/>
                <w:webHidden/>
              </w:rPr>
            </w:r>
            <w:r w:rsidRPr="00C278BE">
              <w:rPr>
                <w:noProof/>
                <w:webHidden/>
              </w:rPr>
              <w:fldChar w:fldCharType="separate"/>
            </w:r>
            <w:r w:rsidR="00C278BE" w:rsidRPr="00C278BE">
              <w:rPr>
                <w:noProof/>
                <w:webHidden/>
              </w:rPr>
              <w:t>6</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4" w:history="1">
            <w:r w:rsidRPr="00C278BE">
              <w:rPr>
                <w:rStyle w:val="Hyperlink"/>
                <w:noProof/>
                <w14:scene3d>
                  <w14:camera w14:prst="orthographicFront"/>
                  <w14:lightRig w14:rig="threePt" w14:dir="t">
                    <w14:rot w14:lat="0" w14:lon="0" w14:rev="0"/>
                  </w14:lightRig>
                </w14:scene3d>
              </w:rPr>
              <w:t>1.2.5</w:t>
            </w:r>
            <w:r w:rsidRPr="00C278BE">
              <w:rPr>
                <w:rFonts w:eastAsiaTheme="minorEastAsia" w:cstheme="minorBidi"/>
                <w:noProof/>
                <w:sz w:val="22"/>
                <w:szCs w:val="22"/>
                <w:lang w:eastAsia="de-CH"/>
              </w:rPr>
              <w:tab/>
            </w:r>
            <w:r w:rsidRPr="00C278BE">
              <w:rPr>
                <w:rStyle w:val="Hyperlink"/>
                <w:noProof/>
              </w:rPr>
              <w:t>Abgrenzungskriterien</w:t>
            </w:r>
            <w:r w:rsidRPr="00C278BE">
              <w:rPr>
                <w:noProof/>
                <w:webHidden/>
              </w:rPr>
              <w:tab/>
            </w:r>
            <w:r w:rsidRPr="00C278BE">
              <w:rPr>
                <w:noProof/>
                <w:webHidden/>
              </w:rPr>
              <w:fldChar w:fldCharType="begin"/>
            </w:r>
            <w:r w:rsidRPr="00C278BE">
              <w:rPr>
                <w:noProof/>
                <w:webHidden/>
              </w:rPr>
              <w:instrText xml:space="preserve"> PAGEREF _Toc511709034 \h </w:instrText>
            </w:r>
            <w:r w:rsidRPr="00C278BE">
              <w:rPr>
                <w:noProof/>
                <w:webHidden/>
              </w:rPr>
            </w:r>
            <w:r w:rsidRPr="00C278BE">
              <w:rPr>
                <w:noProof/>
                <w:webHidden/>
              </w:rPr>
              <w:fldChar w:fldCharType="separate"/>
            </w:r>
            <w:r w:rsidR="00C278BE" w:rsidRPr="00C278BE">
              <w:rPr>
                <w:noProof/>
                <w:webHidden/>
              </w:rPr>
              <w:t>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5" w:history="1">
            <w:r w:rsidRPr="00C278BE">
              <w:rPr>
                <w:rStyle w:val="Hyperlink"/>
                <w:noProof/>
                <w14:scene3d>
                  <w14:camera w14:prst="orthographicFront"/>
                  <w14:lightRig w14:rig="threePt" w14:dir="t">
                    <w14:rot w14:lat="0" w14:lon="0" w14:rev="0"/>
                  </w14:lightRig>
                </w14:scene3d>
              </w:rPr>
              <w:t>1.2.6</w:t>
            </w:r>
            <w:r w:rsidRPr="00C278BE">
              <w:rPr>
                <w:rFonts w:eastAsiaTheme="minorEastAsia" w:cstheme="minorBidi"/>
                <w:noProof/>
                <w:sz w:val="22"/>
                <w:szCs w:val="22"/>
                <w:lang w:eastAsia="de-CH"/>
              </w:rPr>
              <w:tab/>
            </w:r>
            <w:r w:rsidRPr="00C278BE">
              <w:rPr>
                <w:rStyle w:val="Hyperlink"/>
                <w:noProof/>
              </w:rPr>
              <w:t>Zielgruppen</w:t>
            </w:r>
            <w:r w:rsidRPr="00C278BE">
              <w:rPr>
                <w:noProof/>
                <w:webHidden/>
              </w:rPr>
              <w:tab/>
            </w:r>
            <w:r w:rsidRPr="00C278BE">
              <w:rPr>
                <w:noProof/>
                <w:webHidden/>
              </w:rPr>
              <w:fldChar w:fldCharType="begin"/>
            </w:r>
            <w:r w:rsidRPr="00C278BE">
              <w:rPr>
                <w:noProof/>
                <w:webHidden/>
              </w:rPr>
              <w:instrText xml:space="preserve"> PAGEREF _Toc511709035 \h </w:instrText>
            </w:r>
            <w:r w:rsidRPr="00C278BE">
              <w:rPr>
                <w:noProof/>
                <w:webHidden/>
              </w:rPr>
            </w:r>
            <w:r w:rsidRPr="00C278BE">
              <w:rPr>
                <w:noProof/>
                <w:webHidden/>
              </w:rPr>
              <w:fldChar w:fldCharType="separate"/>
            </w:r>
            <w:r w:rsidR="00C278BE" w:rsidRPr="00C278BE">
              <w:rPr>
                <w:noProof/>
                <w:webHidden/>
              </w:rPr>
              <w:t>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6" w:history="1">
            <w:r w:rsidRPr="00C278BE">
              <w:rPr>
                <w:rStyle w:val="Hyperlink"/>
                <w:noProof/>
                <w14:scene3d>
                  <w14:camera w14:prst="orthographicFront"/>
                  <w14:lightRig w14:rig="threePt" w14:dir="t">
                    <w14:rot w14:lat="0" w14:lon="0" w14:rev="0"/>
                  </w14:lightRig>
                </w14:scene3d>
              </w:rPr>
              <w:t>1.2.7</w:t>
            </w:r>
            <w:r w:rsidRPr="00C278BE">
              <w:rPr>
                <w:rFonts w:eastAsiaTheme="minorEastAsia" w:cstheme="minorBidi"/>
                <w:noProof/>
                <w:sz w:val="22"/>
                <w:szCs w:val="22"/>
                <w:lang w:eastAsia="de-CH"/>
              </w:rPr>
              <w:tab/>
            </w:r>
            <w:r w:rsidRPr="00C278BE">
              <w:rPr>
                <w:rStyle w:val="Hyperlink"/>
                <w:noProof/>
              </w:rPr>
              <w:t>Betriebsbedingungen</w:t>
            </w:r>
            <w:r w:rsidRPr="00C278BE">
              <w:rPr>
                <w:noProof/>
                <w:webHidden/>
              </w:rPr>
              <w:tab/>
            </w:r>
            <w:r w:rsidRPr="00C278BE">
              <w:rPr>
                <w:noProof/>
                <w:webHidden/>
              </w:rPr>
              <w:fldChar w:fldCharType="begin"/>
            </w:r>
            <w:r w:rsidRPr="00C278BE">
              <w:rPr>
                <w:noProof/>
                <w:webHidden/>
              </w:rPr>
              <w:instrText xml:space="preserve"> PAGEREF _Toc511709036 \h </w:instrText>
            </w:r>
            <w:r w:rsidRPr="00C278BE">
              <w:rPr>
                <w:noProof/>
                <w:webHidden/>
              </w:rPr>
            </w:r>
            <w:r w:rsidRPr="00C278BE">
              <w:rPr>
                <w:noProof/>
                <w:webHidden/>
              </w:rPr>
              <w:fldChar w:fldCharType="separate"/>
            </w:r>
            <w:r w:rsidR="00C278BE" w:rsidRPr="00C278BE">
              <w:rPr>
                <w:noProof/>
                <w:webHidden/>
              </w:rPr>
              <w:t>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7" w:history="1">
            <w:r w:rsidRPr="00C278BE">
              <w:rPr>
                <w:rStyle w:val="Hyperlink"/>
                <w:noProof/>
                <w14:scene3d>
                  <w14:camera w14:prst="orthographicFront"/>
                  <w14:lightRig w14:rig="threePt" w14:dir="t">
                    <w14:rot w14:lat="0" w14:lon="0" w14:rev="0"/>
                  </w14:lightRig>
                </w14:scene3d>
              </w:rPr>
              <w:t>1.2.8</w:t>
            </w:r>
            <w:r w:rsidRPr="00C278BE">
              <w:rPr>
                <w:rFonts w:eastAsiaTheme="minorEastAsia" w:cstheme="minorBidi"/>
                <w:noProof/>
                <w:sz w:val="22"/>
                <w:szCs w:val="22"/>
                <w:lang w:eastAsia="de-CH"/>
              </w:rPr>
              <w:tab/>
            </w:r>
            <w:r w:rsidRPr="00C278BE">
              <w:rPr>
                <w:rStyle w:val="Hyperlink"/>
                <w:noProof/>
              </w:rPr>
              <w:t>Testumfang</w:t>
            </w:r>
            <w:r w:rsidRPr="00C278BE">
              <w:rPr>
                <w:noProof/>
                <w:webHidden/>
              </w:rPr>
              <w:tab/>
            </w:r>
            <w:r w:rsidRPr="00C278BE">
              <w:rPr>
                <w:noProof/>
                <w:webHidden/>
              </w:rPr>
              <w:fldChar w:fldCharType="begin"/>
            </w:r>
            <w:r w:rsidRPr="00C278BE">
              <w:rPr>
                <w:noProof/>
                <w:webHidden/>
              </w:rPr>
              <w:instrText xml:space="preserve"> PAGEREF _Toc511709037 \h </w:instrText>
            </w:r>
            <w:r w:rsidRPr="00C278BE">
              <w:rPr>
                <w:noProof/>
                <w:webHidden/>
              </w:rPr>
            </w:r>
            <w:r w:rsidRPr="00C278BE">
              <w:rPr>
                <w:noProof/>
                <w:webHidden/>
              </w:rPr>
              <w:fldChar w:fldCharType="separate"/>
            </w:r>
            <w:r w:rsidR="00C278BE" w:rsidRPr="00C278BE">
              <w:rPr>
                <w:noProof/>
                <w:webHidden/>
              </w:rPr>
              <w:t>10</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38" w:history="1">
            <w:r w:rsidRPr="00C278BE">
              <w:rPr>
                <w:rStyle w:val="Hyperlink"/>
                <w:noProof/>
                <w14:scene3d>
                  <w14:camera w14:prst="orthographicFront"/>
                  <w14:lightRig w14:rig="threePt" w14:dir="t">
                    <w14:rot w14:lat="0" w14:lon="0" w14:rev="0"/>
                  </w14:lightRig>
                </w14:scene3d>
              </w:rPr>
              <w:t>1.2.9</w:t>
            </w:r>
            <w:r w:rsidRPr="00C278BE">
              <w:rPr>
                <w:rFonts w:eastAsiaTheme="minorEastAsia" w:cstheme="minorBidi"/>
                <w:noProof/>
                <w:sz w:val="22"/>
                <w:szCs w:val="22"/>
                <w:lang w:eastAsia="de-CH"/>
              </w:rPr>
              <w:tab/>
            </w:r>
            <w:r w:rsidRPr="00C278BE">
              <w:rPr>
                <w:rStyle w:val="Hyperlink"/>
                <w:noProof/>
              </w:rPr>
              <w:t>Dokumentation</w:t>
            </w:r>
            <w:r w:rsidRPr="00C278BE">
              <w:rPr>
                <w:noProof/>
                <w:webHidden/>
              </w:rPr>
              <w:tab/>
            </w:r>
            <w:r w:rsidRPr="00C278BE">
              <w:rPr>
                <w:noProof/>
                <w:webHidden/>
              </w:rPr>
              <w:fldChar w:fldCharType="begin"/>
            </w:r>
            <w:r w:rsidRPr="00C278BE">
              <w:rPr>
                <w:noProof/>
                <w:webHidden/>
              </w:rPr>
              <w:instrText xml:space="preserve"> PAGEREF _Toc511709038 \h </w:instrText>
            </w:r>
            <w:r w:rsidRPr="00C278BE">
              <w:rPr>
                <w:noProof/>
                <w:webHidden/>
              </w:rPr>
            </w:r>
            <w:r w:rsidRPr="00C278BE">
              <w:rPr>
                <w:noProof/>
                <w:webHidden/>
              </w:rPr>
              <w:fldChar w:fldCharType="separate"/>
            </w:r>
            <w:r w:rsidR="00C278BE" w:rsidRPr="00C278BE">
              <w:rPr>
                <w:noProof/>
                <w:webHidden/>
              </w:rPr>
              <w:t>10</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39" w:history="1">
            <w:r w:rsidRPr="00C278BE">
              <w:rPr>
                <w:rStyle w:val="Hyperlink"/>
                <w:noProof/>
                <w14:scene3d>
                  <w14:camera w14:prst="orthographicFront"/>
                  <w14:lightRig w14:rig="threePt" w14:dir="t">
                    <w14:rot w14:lat="0" w14:lon="0" w14:rev="0"/>
                  </w14:lightRig>
                </w14:scene3d>
              </w:rPr>
              <w:t>1.3</w:t>
            </w:r>
            <w:r w:rsidRPr="00C278BE">
              <w:rPr>
                <w:rFonts w:eastAsiaTheme="minorEastAsia" w:cstheme="minorBidi"/>
                <w:noProof/>
                <w:sz w:val="22"/>
                <w:szCs w:val="22"/>
                <w:lang w:eastAsia="de-CH"/>
              </w:rPr>
              <w:tab/>
            </w:r>
            <w:r w:rsidRPr="00C278BE">
              <w:rPr>
                <w:rStyle w:val="Hyperlink"/>
                <w:noProof/>
              </w:rPr>
              <w:t>Mittel und Methoden</w:t>
            </w:r>
            <w:r w:rsidRPr="00C278BE">
              <w:rPr>
                <w:noProof/>
                <w:webHidden/>
              </w:rPr>
              <w:tab/>
            </w:r>
            <w:r w:rsidRPr="00C278BE">
              <w:rPr>
                <w:noProof/>
                <w:webHidden/>
              </w:rPr>
              <w:fldChar w:fldCharType="begin"/>
            </w:r>
            <w:r w:rsidRPr="00C278BE">
              <w:rPr>
                <w:noProof/>
                <w:webHidden/>
              </w:rPr>
              <w:instrText xml:space="preserve"> PAGEREF _Toc511709039 \h </w:instrText>
            </w:r>
            <w:r w:rsidRPr="00C278BE">
              <w:rPr>
                <w:noProof/>
                <w:webHidden/>
              </w:rPr>
            </w:r>
            <w:r w:rsidRPr="00C278BE">
              <w:rPr>
                <w:noProof/>
                <w:webHidden/>
              </w:rPr>
              <w:fldChar w:fldCharType="separate"/>
            </w:r>
            <w:r w:rsidR="00C278BE" w:rsidRPr="00C278BE">
              <w:rPr>
                <w:noProof/>
                <w:webHidden/>
              </w:rPr>
              <w:t>11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40" w:history="1">
            <w:r w:rsidRPr="00C278BE">
              <w:rPr>
                <w:rStyle w:val="Hyperlink"/>
                <w:noProof/>
                <w14:scene3d>
                  <w14:camera w14:prst="orthographicFront"/>
                  <w14:lightRig w14:rig="threePt" w14:dir="t">
                    <w14:rot w14:lat="0" w14:lon="0" w14:rev="0"/>
                  </w14:lightRig>
                </w14:scene3d>
              </w:rPr>
              <w:t>1.4</w:t>
            </w:r>
            <w:r w:rsidRPr="00C278BE">
              <w:rPr>
                <w:rFonts w:eastAsiaTheme="minorEastAsia" w:cstheme="minorBidi"/>
                <w:noProof/>
                <w:sz w:val="22"/>
                <w:szCs w:val="22"/>
                <w:lang w:eastAsia="de-CH"/>
              </w:rPr>
              <w:tab/>
            </w:r>
            <w:r w:rsidRPr="00C278BE">
              <w:rPr>
                <w:rStyle w:val="Hyperlink"/>
                <w:noProof/>
              </w:rPr>
              <w:t>Vorkenntnisse</w:t>
            </w:r>
            <w:r w:rsidRPr="00C278BE">
              <w:rPr>
                <w:noProof/>
                <w:webHidden/>
              </w:rPr>
              <w:tab/>
            </w:r>
            <w:r w:rsidRPr="00C278BE">
              <w:rPr>
                <w:noProof/>
                <w:webHidden/>
              </w:rPr>
              <w:fldChar w:fldCharType="begin"/>
            </w:r>
            <w:r w:rsidRPr="00C278BE">
              <w:rPr>
                <w:noProof/>
                <w:webHidden/>
              </w:rPr>
              <w:instrText xml:space="preserve"> PAGEREF _Toc511709040 \h </w:instrText>
            </w:r>
            <w:r w:rsidRPr="00C278BE">
              <w:rPr>
                <w:noProof/>
                <w:webHidden/>
              </w:rPr>
            </w:r>
            <w:r w:rsidRPr="00C278BE">
              <w:rPr>
                <w:noProof/>
                <w:webHidden/>
              </w:rPr>
              <w:fldChar w:fldCharType="separate"/>
            </w:r>
            <w:r w:rsidR="00C278BE" w:rsidRPr="00C278BE">
              <w:rPr>
                <w:noProof/>
                <w:webHidden/>
              </w:rPr>
              <w:t>11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41" w:history="1">
            <w:r w:rsidRPr="00C278BE">
              <w:rPr>
                <w:rStyle w:val="Hyperlink"/>
                <w:noProof/>
                <w14:scene3d>
                  <w14:camera w14:prst="orthographicFront"/>
                  <w14:lightRig w14:rig="threePt" w14:dir="t">
                    <w14:rot w14:lat="0" w14:lon="0" w14:rev="0"/>
                  </w14:lightRig>
                </w14:scene3d>
              </w:rPr>
              <w:t>1.5</w:t>
            </w:r>
            <w:r w:rsidRPr="00C278BE">
              <w:rPr>
                <w:rFonts w:eastAsiaTheme="minorEastAsia" w:cstheme="minorBidi"/>
                <w:noProof/>
                <w:sz w:val="22"/>
                <w:szCs w:val="22"/>
                <w:lang w:eastAsia="de-CH"/>
              </w:rPr>
              <w:tab/>
            </w:r>
            <w:r w:rsidRPr="00C278BE">
              <w:rPr>
                <w:rStyle w:val="Hyperlink"/>
                <w:noProof/>
              </w:rPr>
              <w:t>Vorarbeiten</w:t>
            </w:r>
            <w:r w:rsidRPr="00C278BE">
              <w:rPr>
                <w:noProof/>
                <w:webHidden/>
              </w:rPr>
              <w:tab/>
            </w:r>
            <w:r w:rsidRPr="00C278BE">
              <w:rPr>
                <w:noProof/>
                <w:webHidden/>
              </w:rPr>
              <w:fldChar w:fldCharType="begin"/>
            </w:r>
            <w:r w:rsidRPr="00C278BE">
              <w:rPr>
                <w:noProof/>
                <w:webHidden/>
              </w:rPr>
              <w:instrText xml:space="preserve"> PAGEREF _Toc511709041 \h </w:instrText>
            </w:r>
            <w:r w:rsidRPr="00C278BE">
              <w:rPr>
                <w:noProof/>
                <w:webHidden/>
              </w:rPr>
            </w:r>
            <w:r w:rsidRPr="00C278BE">
              <w:rPr>
                <w:noProof/>
                <w:webHidden/>
              </w:rPr>
              <w:fldChar w:fldCharType="separate"/>
            </w:r>
            <w:r w:rsidR="00C278BE" w:rsidRPr="00C278BE">
              <w:rPr>
                <w:noProof/>
                <w:webHidden/>
              </w:rPr>
              <w:t>11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42" w:history="1">
            <w:r w:rsidRPr="00C278BE">
              <w:rPr>
                <w:rStyle w:val="Hyperlink"/>
                <w:noProof/>
                <w14:scene3d>
                  <w14:camera w14:prst="orthographicFront"/>
                  <w14:lightRig w14:rig="threePt" w14:dir="t">
                    <w14:rot w14:lat="0" w14:lon="0" w14:rev="0"/>
                  </w14:lightRig>
                </w14:scene3d>
              </w:rPr>
              <w:t>1.6</w:t>
            </w:r>
            <w:r w:rsidRPr="00C278BE">
              <w:rPr>
                <w:rFonts w:eastAsiaTheme="minorEastAsia" w:cstheme="minorBidi"/>
                <w:noProof/>
                <w:sz w:val="22"/>
                <w:szCs w:val="22"/>
                <w:lang w:eastAsia="de-CH"/>
              </w:rPr>
              <w:tab/>
            </w:r>
            <w:r w:rsidRPr="00C278BE">
              <w:rPr>
                <w:rStyle w:val="Hyperlink"/>
                <w:noProof/>
              </w:rPr>
              <w:t>Neue Lerninhalte</w:t>
            </w:r>
            <w:r w:rsidRPr="00C278BE">
              <w:rPr>
                <w:noProof/>
                <w:webHidden/>
              </w:rPr>
              <w:tab/>
            </w:r>
            <w:r w:rsidRPr="00C278BE">
              <w:rPr>
                <w:noProof/>
                <w:webHidden/>
              </w:rPr>
              <w:fldChar w:fldCharType="begin"/>
            </w:r>
            <w:r w:rsidRPr="00C278BE">
              <w:rPr>
                <w:noProof/>
                <w:webHidden/>
              </w:rPr>
              <w:instrText xml:space="preserve"> PAGEREF _Toc511709042 \h </w:instrText>
            </w:r>
            <w:r w:rsidRPr="00C278BE">
              <w:rPr>
                <w:noProof/>
                <w:webHidden/>
              </w:rPr>
            </w:r>
            <w:r w:rsidRPr="00C278BE">
              <w:rPr>
                <w:noProof/>
                <w:webHidden/>
              </w:rPr>
              <w:fldChar w:fldCharType="separate"/>
            </w:r>
            <w:r w:rsidR="00C278BE" w:rsidRPr="00C278BE">
              <w:rPr>
                <w:noProof/>
                <w:webHidden/>
              </w:rPr>
              <w:t>11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43" w:history="1">
            <w:r w:rsidRPr="00C278BE">
              <w:rPr>
                <w:rStyle w:val="Hyperlink"/>
                <w:noProof/>
                <w14:scene3d>
                  <w14:camera w14:prst="orthographicFront"/>
                  <w14:lightRig w14:rig="threePt" w14:dir="t">
                    <w14:rot w14:lat="0" w14:lon="0" w14:rev="0"/>
                  </w14:lightRig>
                </w14:scene3d>
              </w:rPr>
              <w:t>1.7</w:t>
            </w:r>
            <w:r w:rsidRPr="00C278BE">
              <w:rPr>
                <w:rFonts w:eastAsiaTheme="minorEastAsia" w:cstheme="minorBidi"/>
                <w:noProof/>
                <w:sz w:val="22"/>
                <w:szCs w:val="22"/>
                <w:lang w:eastAsia="de-CH"/>
              </w:rPr>
              <w:tab/>
            </w:r>
            <w:r w:rsidRPr="00C278BE">
              <w:rPr>
                <w:rStyle w:val="Hyperlink"/>
                <w:noProof/>
              </w:rPr>
              <w:t>Arbeiten in den letzten 6 Monaten</w:t>
            </w:r>
            <w:r w:rsidRPr="00C278BE">
              <w:rPr>
                <w:noProof/>
                <w:webHidden/>
              </w:rPr>
              <w:tab/>
            </w:r>
            <w:r w:rsidRPr="00C278BE">
              <w:rPr>
                <w:noProof/>
                <w:webHidden/>
              </w:rPr>
              <w:fldChar w:fldCharType="begin"/>
            </w:r>
            <w:r w:rsidRPr="00C278BE">
              <w:rPr>
                <w:noProof/>
                <w:webHidden/>
              </w:rPr>
              <w:instrText xml:space="preserve"> PAGEREF _Toc511709043 \h </w:instrText>
            </w:r>
            <w:r w:rsidRPr="00C278BE">
              <w:rPr>
                <w:noProof/>
                <w:webHidden/>
              </w:rPr>
            </w:r>
            <w:r w:rsidRPr="00C278BE">
              <w:rPr>
                <w:noProof/>
                <w:webHidden/>
              </w:rPr>
              <w:fldChar w:fldCharType="separate"/>
            </w:r>
            <w:r w:rsidR="00C278BE" w:rsidRPr="00C278BE">
              <w:rPr>
                <w:noProof/>
                <w:webHidden/>
              </w:rPr>
              <w:t>12</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44" w:history="1">
            <w:r w:rsidRPr="00C278BE">
              <w:rPr>
                <w:rStyle w:val="Hyperlink"/>
                <w:noProof/>
              </w:rPr>
              <w:t>2</w:t>
            </w:r>
            <w:r w:rsidRPr="00C278BE">
              <w:rPr>
                <w:rFonts w:eastAsiaTheme="minorEastAsia" w:cstheme="minorBidi"/>
                <w:noProof/>
                <w:sz w:val="22"/>
                <w:szCs w:val="22"/>
                <w:lang w:eastAsia="de-CH"/>
              </w:rPr>
              <w:tab/>
            </w:r>
            <w:r w:rsidRPr="00C278BE">
              <w:rPr>
                <w:rStyle w:val="Hyperlink"/>
                <w:noProof/>
              </w:rPr>
              <w:t>Projektorganisation</w:t>
            </w:r>
            <w:r w:rsidRPr="00C278BE">
              <w:rPr>
                <w:noProof/>
                <w:webHidden/>
              </w:rPr>
              <w:tab/>
            </w:r>
            <w:r w:rsidRPr="00C278BE">
              <w:rPr>
                <w:noProof/>
                <w:webHidden/>
              </w:rPr>
              <w:fldChar w:fldCharType="begin"/>
            </w:r>
            <w:r w:rsidRPr="00C278BE">
              <w:rPr>
                <w:noProof/>
                <w:webHidden/>
              </w:rPr>
              <w:instrText xml:space="preserve"> PAGEREF _Toc511709044 \h </w:instrText>
            </w:r>
            <w:r w:rsidRPr="00C278BE">
              <w:rPr>
                <w:noProof/>
                <w:webHidden/>
              </w:rPr>
            </w:r>
            <w:r w:rsidRPr="00C278BE">
              <w:rPr>
                <w:noProof/>
                <w:webHidden/>
              </w:rPr>
              <w:fldChar w:fldCharType="separate"/>
            </w:r>
            <w:r w:rsidR="00C278BE" w:rsidRPr="00C278BE">
              <w:rPr>
                <w:noProof/>
                <w:webHidden/>
              </w:rPr>
              <w:t>13</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45" w:history="1">
            <w:r w:rsidRPr="00C278BE">
              <w:rPr>
                <w:rStyle w:val="Hyperlink"/>
                <w:noProof/>
                <w14:scene3d>
                  <w14:camera w14:prst="orthographicFront"/>
                  <w14:lightRig w14:rig="threePt" w14:dir="t">
                    <w14:rot w14:lat="0" w14:lon="0" w14:rev="0"/>
                  </w14:lightRig>
                </w14:scene3d>
              </w:rPr>
              <w:t>2.1</w:t>
            </w:r>
            <w:r w:rsidRPr="00C278BE">
              <w:rPr>
                <w:rFonts w:eastAsiaTheme="minorEastAsia" w:cstheme="minorBidi"/>
                <w:noProof/>
                <w:sz w:val="22"/>
                <w:szCs w:val="22"/>
                <w:lang w:eastAsia="de-CH"/>
              </w:rPr>
              <w:tab/>
            </w:r>
            <w:r w:rsidRPr="00C278BE">
              <w:rPr>
                <w:rStyle w:val="Hyperlink"/>
                <w:noProof/>
              </w:rPr>
              <w:t>Projektrollen</w:t>
            </w:r>
            <w:r w:rsidRPr="00C278BE">
              <w:rPr>
                <w:noProof/>
                <w:webHidden/>
              </w:rPr>
              <w:tab/>
            </w:r>
            <w:r w:rsidRPr="00C278BE">
              <w:rPr>
                <w:noProof/>
                <w:webHidden/>
              </w:rPr>
              <w:fldChar w:fldCharType="begin"/>
            </w:r>
            <w:r w:rsidRPr="00C278BE">
              <w:rPr>
                <w:noProof/>
                <w:webHidden/>
              </w:rPr>
              <w:instrText xml:space="preserve"> PAGEREF _Toc511709045 \h </w:instrText>
            </w:r>
            <w:r w:rsidRPr="00C278BE">
              <w:rPr>
                <w:noProof/>
                <w:webHidden/>
              </w:rPr>
            </w:r>
            <w:r w:rsidRPr="00C278BE">
              <w:rPr>
                <w:noProof/>
                <w:webHidden/>
              </w:rPr>
              <w:fldChar w:fldCharType="separate"/>
            </w:r>
            <w:r w:rsidR="00C278BE" w:rsidRPr="00C278BE">
              <w:rPr>
                <w:noProof/>
                <w:webHidden/>
              </w:rPr>
              <w:t>13</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46" w:history="1">
            <w:r w:rsidRPr="00C278BE">
              <w:rPr>
                <w:rStyle w:val="Hyperlink"/>
                <w:noProof/>
                <w14:scene3d>
                  <w14:camera w14:prst="orthographicFront"/>
                  <w14:lightRig w14:rig="threePt" w14:dir="t">
                    <w14:rot w14:lat="0" w14:lon="0" w14:rev="0"/>
                  </w14:lightRig>
                </w14:scene3d>
              </w:rPr>
              <w:t>2.2</w:t>
            </w:r>
            <w:r w:rsidRPr="00C278BE">
              <w:rPr>
                <w:rFonts w:eastAsiaTheme="minorEastAsia" w:cstheme="minorBidi"/>
                <w:noProof/>
                <w:sz w:val="22"/>
                <w:szCs w:val="22"/>
                <w:lang w:eastAsia="de-CH"/>
              </w:rPr>
              <w:tab/>
            </w:r>
            <w:r w:rsidRPr="00C278BE">
              <w:rPr>
                <w:rStyle w:val="Hyperlink"/>
                <w:noProof/>
              </w:rPr>
              <w:t>Projektmethode</w:t>
            </w:r>
            <w:r w:rsidRPr="00C278BE">
              <w:rPr>
                <w:noProof/>
                <w:webHidden/>
              </w:rPr>
              <w:tab/>
            </w:r>
            <w:r w:rsidRPr="00C278BE">
              <w:rPr>
                <w:noProof/>
                <w:webHidden/>
              </w:rPr>
              <w:fldChar w:fldCharType="begin"/>
            </w:r>
            <w:r w:rsidRPr="00C278BE">
              <w:rPr>
                <w:noProof/>
                <w:webHidden/>
              </w:rPr>
              <w:instrText xml:space="preserve"> PAGEREF _Toc511709046 \h </w:instrText>
            </w:r>
            <w:r w:rsidRPr="00C278BE">
              <w:rPr>
                <w:noProof/>
                <w:webHidden/>
              </w:rPr>
            </w:r>
            <w:r w:rsidRPr="00C278BE">
              <w:rPr>
                <w:noProof/>
                <w:webHidden/>
              </w:rPr>
              <w:fldChar w:fldCharType="separate"/>
            </w:r>
            <w:r w:rsidR="00C278BE" w:rsidRPr="00C278BE">
              <w:rPr>
                <w:noProof/>
                <w:webHidden/>
              </w:rPr>
              <w:t>14</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47" w:history="1">
            <w:r w:rsidRPr="00C278BE">
              <w:rPr>
                <w:rStyle w:val="Hyperlink"/>
                <w:noProof/>
                <w14:scene3d>
                  <w14:camera w14:prst="orthographicFront"/>
                  <w14:lightRig w14:rig="threePt" w14:dir="t">
                    <w14:rot w14:lat="0" w14:lon="0" w14:rev="0"/>
                  </w14:lightRig>
                </w14:scene3d>
              </w:rPr>
              <w:t>2.2.1</w:t>
            </w:r>
            <w:r w:rsidRPr="00C278BE">
              <w:rPr>
                <w:rFonts w:eastAsiaTheme="minorEastAsia" w:cstheme="minorBidi"/>
                <w:noProof/>
                <w:sz w:val="22"/>
                <w:szCs w:val="22"/>
                <w:lang w:eastAsia="de-CH"/>
              </w:rPr>
              <w:tab/>
            </w:r>
            <w:r w:rsidRPr="00C278BE">
              <w:rPr>
                <w:rStyle w:val="Hyperlink"/>
                <w:noProof/>
              </w:rPr>
              <w:t>Umsetzung der Projektmethode</w:t>
            </w:r>
            <w:r w:rsidRPr="00C278BE">
              <w:rPr>
                <w:noProof/>
                <w:webHidden/>
              </w:rPr>
              <w:tab/>
            </w:r>
            <w:r w:rsidRPr="00C278BE">
              <w:rPr>
                <w:noProof/>
                <w:webHidden/>
              </w:rPr>
              <w:fldChar w:fldCharType="begin"/>
            </w:r>
            <w:r w:rsidRPr="00C278BE">
              <w:rPr>
                <w:noProof/>
                <w:webHidden/>
              </w:rPr>
              <w:instrText xml:space="preserve"> PAGEREF _Toc511709047 \h </w:instrText>
            </w:r>
            <w:r w:rsidRPr="00C278BE">
              <w:rPr>
                <w:noProof/>
                <w:webHidden/>
              </w:rPr>
            </w:r>
            <w:r w:rsidRPr="00C278BE">
              <w:rPr>
                <w:noProof/>
                <w:webHidden/>
              </w:rPr>
              <w:fldChar w:fldCharType="separate"/>
            </w:r>
            <w:r w:rsidR="00C278BE" w:rsidRPr="00C278BE">
              <w:rPr>
                <w:noProof/>
                <w:webHidden/>
              </w:rPr>
              <w:t>15</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48" w:history="1">
            <w:r w:rsidRPr="00C278BE">
              <w:rPr>
                <w:rStyle w:val="Hyperlink"/>
                <w:noProof/>
              </w:rPr>
              <w:t>3</w:t>
            </w:r>
            <w:r w:rsidRPr="00C278BE">
              <w:rPr>
                <w:rFonts w:eastAsiaTheme="minorEastAsia" w:cstheme="minorBidi"/>
                <w:noProof/>
                <w:sz w:val="22"/>
                <w:szCs w:val="22"/>
                <w:lang w:eastAsia="de-CH"/>
              </w:rPr>
              <w:tab/>
            </w:r>
            <w:r w:rsidRPr="00C278BE">
              <w:rPr>
                <w:rStyle w:val="Hyperlink"/>
                <w:noProof/>
              </w:rPr>
              <w:t>Zeitplan</w:t>
            </w:r>
            <w:r w:rsidRPr="00C278BE">
              <w:rPr>
                <w:noProof/>
                <w:webHidden/>
              </w:rPr>
              <w:tab/>
            </w:r>
            <w:r w:rsidRPr="00C278BE">
              <w:rPr>
                <w:noProof/>
                <w:webHidden/>
              </w:rPr>
              <w:fldChar w:fldCharType="begin"/>
            </w:r>
            <w:r w:rsidRPr="00C278BE">
              <w:rPr>
                <w:noProof/>
                <w:webHidden/>
              </w:rPr>
              <w:instrText xml:space="preserve"> PAGEREF _Toc511709048 \h </w:instrText>
            </w:r>
            <w:r w:rsidRPr="00C278BE">
              <w:rPr>
                <w:noProof/>
                <w:webHidden/>
              </w:rPr>
            </w:r>
            <w:r w:rsidRPr="00C278BE">
              <w:rPr>
                <w:noProof/>
                <w:webHidden/>
              </w:rPr>
              <w:fldChar w:fldCharType="separate"/>
            </w:r>
            <w:r w:rsidR="00C278BE" w:rsidRPr="00C278BE">
              <w:rPr>
                <w:noProof/>
                <w:webHidden/>
              </w:rPr>
              <w:t>16</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49" w:history="1">
            <w:r w:rsidRPr="00C278BE">
              <w:rPr>
                <w:rStyle w:val="Hyperlink"/>
                <w:noProof/>
              </w:rPr>
              <w:t>4</w:t>
            </w:r>
            <w:r w:rsidRPr="00C278BE">
              <w:rPr>
                <w:rFonts w:eastAsiaTheme="minorEastAsia" w:cstheme="minorBidi"/>
                <w:noProof/>
                <w:sz w:val="22"/>
                <w:szCs w:val="22"/>
                <w:lang w:eastAsia="de-CH"/>
              </w:rPr>
              <w:tab/>
            </w:r>
            <w:r w:rsidRPr="00C278BE">
              <w:rPr>
                <w:rStyle w:val="Hyperlink"/>
                <w:noProof/>
              </w:rPr>
              <w:t>Arbeitsjournal</w:t>
            </w:r>
            <w:r w:rsidRPr="00C278BE">
              <w:rPr>
                <w:noProof/>
                <w:webHidden/>
              </w:rPr>
              <w:tab/>
            </w:r>
            <w:r w:rsidRPr="00C278BE">
              <w:rPr>
                <w:noProof/>
                <w:webHidden/>
              </w:rPr>
              <w:fldChar w:fldCharType="begin"/>
            </w:r>
            <w:r w:rsidRPr="00C278BE">
              <w:rPr>
                <w:noProof/>
                <w:webHidden/>
              </w:rPr>
              <w:instrText xml:space="preserve"> PAGEREF _Toc511709049 \h </w:instrText>
            </w:r>
            <w:r w:rsidRPr="00C278BE">
              <w:rPr>
                <w:noProof/>
                <w:webHidden/>
              </w:rPr>
            </w:r>
            <w:r w:rsidRPr="00C278BE">
              <w:rPr>
                <w:noProof/>
                <w:webHidden/>
              </w:rPr>
              <w:fldChar w:fldCharType="separate"/>
            </w:r>
            <w:r w:rsidR="00C278BE" w:rsidRPr="00C278BE">
              <w:rPr>
                <w:noProof/>
                <w:webHidden/>
              </w:rPr>
              <w:t>17</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r:id="rId17" w:anchor="_Toc511709050" w:history="1">
            <w:r w:rsidRPr="00C278BE">
              <w:rPr>
                <w:rStyle w:val="Hyperlink"/>
                <w:noProof/>
              </w:rPr>
              <w:t>Teil 2</w:t>
            </w:r>
            <w:r w:rsidRPr="00C278BE">
              <w:rPr>
                <w:noProof/>
                <w:webHidden/>
              </w:rPr>
              <w:tab/>
            </w:r>
            <w:r w:rsidRPr="00C278BE">
              <w:rPr>
                <w:noProof/>
                <w:webHidden/>
              </w:rPr>
              <w:fldChar w:fldCharType="begin"/>
            </w:r>
            <w:r w:rsidRPr="00C278BE">
              <w:rPr>
                <w:noProof/>
                <w:webHidden/>
              </w:rPr>
              <w:instrText xml:space="preserve"> PAGEREF _Toc511709050 \h </w:instrText>
            </w:r>
            <w:r w:rsidRPr="00C278BE">
              <w:rPr>
                <w:noProof/>
                <w:webHidden/>
              </w:rPr>
            </w:r>
            <w:r w:rsidRPr="00C278BE">
              <w:rPr>
                <w:noProof/>
                <w:webHidden/>
              </w:rPr>
              <w:fldChar w:fldCharType="separate"/>
            </w:r>
            <w:r w:rsidR="00C278BE" w:rsidRPr="00C278BE">
              <w:rPr>
                <w:noProof/>
                <w:webHidden/>
              </w:rPr>
              <w:t>18</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51" w:history="1">
            <w:r w:rsidRPr="00C278BE">
              <w:rPr>
                <w:rStyle w:val="Hyperlink"/>
                <w:noProof/>
              </w:rPr>
              <w:t>5</w:t>
            </w:r>
            <w:r w:rsidRPr="00C278BE">
              <w:rPr>
                <w:rFonts w:eastAsiaTheme="minorEastAsia" w:cstheme="minorBidi"/>
                <w:noProof/>
                <w:sz w:val="22"/>
                <w:szCs w:val="22"/>
                <w:lang w:eastAsia="de-CH"/>
              </w:rPr>
              <w:tab/>
            </w:r>
            <w:r w:rsidRPr="00C278BE">
              <w:rPr>
                <w:rStyle w:val="Hyperlink"/>
                <w:noProof/>
              </w:rPr>
              <w:t>Kurzfassung des IPA Berichts (Management Summary)</w:t>
            </w:r>
            <w:r w:rsidRPr="00C278BE">
              <w:rPr>
                <w:noProof/>
                <w:webHidden/>
              </w:rPr>
              <w:tab/>
            </w:r>
            <w:r w:rsidRPr="00C278BE">
              <w:rPr>
                <w:noProof/>
                <w:webHidden/>
              </w:rPr>
              <w:fldChar w:fldCharType="begin"/>
            </w:r>
            <w:r w:rsidRPr="00C278BE">
              <w:rPr>
                <w:noProof/>
                <w:webHidden/>
              </w:rPr>
              <w:instrText xml:space="preserve"> PAGEREF _Toc511709051 \h </w:instrText>
            </w:r>
            <w:r w:rsidRPr="00C278BE">
              <w:rPr>
                <w:noProof/>
                <w:webHidden/>
              </w:rPr>
            </w:r>
            <w:r w:rsidRPr="00C278BE">
              <w:rPr>
                <w:noProof/>
                <w:webHidden/>
              </w:rPr>
              <w:fldChar w:fldCharType="separate"/>
            </w:r>
            <w:r w:rsidR="00C278BE" w:rsidRPr="00C278BE">
              <w:rPr>
                <w:noProof/>
                <w:webHidden/>
              </w:rPr>
              <w:t>19</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52" w:history="1">
            <w:r w:rsidRPr="00C278BE">
              <w:rPr>
                <w:rStyle w:val="Hyperlink"/>
                <w:noProof/>
              </w:rPr>
              <w:t>6</w:t>
            </w:r>
            <w:r w:rsidRPr="00C278BE">
              <w:rPr>
                <w:rFonts w:eastAsiaTheme="minorEastAsia" w:cstheme="minorBidi"/>
                <w:noProof/>
                <w:sz w:val="22"/>
                <w:szCs w:val="22"/>
                <w:lang w:eastAsia="de-CH"/>
              </w:rPr>
              <w:tab/>
            </w:r>
            <w:r w:rsidRPr="00C278BE">
              <w:rPr>
                <w:rStyle w:val="Hyperlink"/>
                <w:noProof/>
              </w:rPr>
              <w:t>Vorbereitung</w:t>
            </w:r>
            <w:r w:rsidRPr="00C278BE">
              <w:rPr>
                <w:noProof/>
                <w:webHidden/>
              </w:rPr>
              <w:tab/>
            </w:r>
            <w:r w:rsidRPr="00C278BE">
              <w:rPr>
                <w:noProof/>
                <w:webHidden/>
              </w:rPr>
              <w:fldChar w:fldCharType="begin"/>
            </w:r>
            <w:r w:rsidRPr="00C278BE">
              <w:rPr>
                <w:noProof/>
                <w:webHidden/>
              </w:rPr>
              <w:instrText xml:space="preserve"> PAGEREF _Toc511709052 \h </w:instrText>
            </w:r>
            <w:r w:rsidRPr="00C278BE">
              <w:rPr>
                <w:noProof/>
                <w:webHidden/>
              </w:rPr>
            </w:r>
            <w:r w:rsidRPr="00C278BE">
              <w:rPr>
                <w:noProof/>
                <w:webHidden/>
              </w:rPr>
              <w:fldChar w:fldCharType="separate"/>
            </w:r>
            <w:r w:rsidR="00C278BE" w:rsidRPr="00C278BE">
              <w:rPr>
                <w:noProof/>
                <w:webHidden/>
              </w:rPr>
              <w:t>20</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53" w:history="1">
            <w:r w:rsidRPr="00C278BE">
              <w:rPr>
                <w:rStyle w:val="Hyperlink"/>
                <w:noProof/>
                <w14:scene3d>
                  <w14:camera w14:prst="orthographicFront"/>
                  <w14:lightRig w14:rig="threePt" w14:dir="t">
                    <w14:rot w14:lat="0" w14:lon="0" w14:rev="0"/>
                  </w14:lightRig>
                </w14:scene3d>
              </w:rPr>
              <w:t>6.1</w:t>
            </w:r>
            <w:r w:rsidRPr="00C278BE">
              <w:rPr>
                <w:rFonts w:eastAsiaTheme="minorEastAsia" w:cstheme="minorBidi"/>
                <w:noProof/>
                <w:sz w:val="22"/>
                <w:szCs w:val="22"/>
                <w:lang w:eastAsia="de-CH"/>
              </w:rPr>
              <w:tab/>
            </w:r>
            <w:r w:rsidRPr="00C278BE">
              <w:rPr>
                <w:rStyle w:val="Hyperlink"/>
                <w:noProof/>
              </w:rPr>
              <w:t>Infrastruktur und Organisatorisches</w:t>
            </w:r>
            <w:r w:rsidRPr="00C278BE">
              <w:rPr>
                <w:noProof/>
                <w:webHidden/>
              </w:rPr>
              <w:tab/>
            </w:r>
            <w:r w:rsidRPr="00C278BE">
              <w:rPr>
                <w:noProof/>
                <w:webHidden/>
              </w:rPr>
              <w:fldChar w:fldCharType="begin"/>
            </w:r>
            <w:r w:rsidRPr="00C278BE">
              <w:rPr>
                <w:noProof/>
                <w:webHidden/>
              </w:rPr>
              <w:instrText xml:space="preserve"> PAGEREF _Toc511709053 \h </w:instrText>
            </w:r>
            <w:r w:rsidRPr="00C278BE">
              <w:rPr>
                <w:noProof/>
                <w:webHidden/>
              </w:rPr>
            </w:r>
            <w:r w:rsidRPr="00C278BE">
              <w:rPr>
                <w:noProof/>
                <w:webHidden/>
              </w:rPr>
              <w:fldChar w:fldCharType="separate"/>
            </w:r>
            <w:r w:rsidR="00C278BE" w:rsidRPr="00C278BE">
              <w:rPr>
                <w:noProof/>
                <w:webHidden/>
              </w:rPr>
              <w:t>20</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54" w:history="1">
            <w:r w:rsidRPr="00C278BE">
              <w:rPr>
                <w:rStyle w:val="Hyperlink"/>
                <w:noProof/>
                <w14:scene3d>
                  <w14:camera w14:prst="orthographicFront"/>
                  <w14:lightRig w14:rig="threePt" w14:dir="t">
                    <w14:rot w14:lat="0" w14:lon="0" w14:rev="0"/>
                  </w14:lightRig>
                </w14:scene3d>
              </w:rPr>
              <w:t>6.2</w:t>
            </w:r>
            <w:r w:rsidRPr="00C278BE">
              <w:rPr>
                <w:rFonts w:eastAsiaTheme="minorEastAsia" w:cstheme="minorBidi"/>
                <w:noProof/>
                <w:sz w:val="22"/>
                <w:szCs w:val="22"/>
                <w:lang w:eastAsia="de-CH"/>
              </w:rPr>
              <w:tab/>
            </w:r>
            <w:r w:rsidRPr="00C278BE">
              <w:rPr>
                <w:rStyle w:val="Hyperlink"/>
                <w:noProof/>
              </w:rPr>
              <w:t>Risikomanagement</w:t>
            </w:r>
            <w:r w:rsidRPr="00C278BE">
              <w:rPr>
                <w:noProof/>
                <w:webHidden/>
              </w:rPr>
              <w:tab/>
            </w:r>
            <w:r w:rsidRPr="00C278BE">
              <w:rPr>
                <w:noProof/>
                <w:webHidden/>
              </w:rPr>
              <w:fldChar w:fldCharType="begin"/>
            </w:r>
            <w:r w:rsidRPr="00C278BE">
              <w:rPr>
                <w:noProof/>
                <w:webHidden/>
              </w:rPr>
              <w:instrText xml:space="preserve"> PAGEREF _Toc511709054 \h </w:instrText>
            </w:r>
            <w:r w:rsidRPr="00C278BE">
              <w:rPr>
                <w:noProof/>
                <w:webHidden/>
              </w:rPr>
            </w:r>
            <w:r w:rsidRPr="00C278BE">
              <w:rPr>
                <w:noProof/>
                <w:webHidden/>
              </w:rPr>
              <w:fldChar w:fldCharType="separate"/>
            </w:r>
            <w:r w:rsidR="00C278BE" w:rsidRPr="00C278BE">
              <w:rPr>
                <w:noProof/>
                <w:webHidden/>
              </w:rPr>
              <w:t>20</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55" w:history="1">
            <w:r w:rsidRPr="00C278BE">
              <w:rPr>
                <w:rStyle w:val="Hyperlink"/>
                <w:noProof/>
                <w14:scene3d>
                  <w14:camera w14:prst="orthographicFront"/>
                  <w14:lightRig w14:rig="threePt" w14:dir="t">
                    <w14:rot w14:lat="0" w14:lon="0" w14:rev="0"/>
                  </w14:lightRig>
                </w14:scene3d>
              </w:rPr>
              <w:t>6.3</w:t>
            </w:r>
            <w:r w:rsidRPr="00C278BE">
              <w:rPr>
                <w:rFonts w:eastAsiaTheme="minorEastAsia" w:cstheme="minorBidi"/>
                <w:noProof/>
                <w:sz w:val="22"/>
                <w:szCs w:val="22"/>
                <w:lang w:eastAsia="de-CH"/>
              </w:rPr>
              <w:tab/>
            </w:r>
            <w:r w:rsidRPr="00C278BE">
              <w:rPr>
                <w:rStyle w:val="Hyperlink"/>
                <w:noProof/>
              </w:rPr>
              <w:t>Analyse des Projektauftrags</w:t>
            </w:r>
            <w:r w:rsidRPr="00C278BE">
              <w:rPr>
                <w:noProof/>
                <w:webHidden/>
              </w:rPr>
              <w:tab/>
            </w:r>
            <w:r w:rsidRPr="00C278BE">
              <w:rPr>
                <w:noProof/>
                <w:webHidden/>
              </w:rPr>
              <w:fldChar w:fldCharType="begin"/>
            </w:r>
            <w:r w:rsidRPr="00C278BE">
              <w:rPr>
                <w:noProof/>
                <w:webHidden/>
              </w:rPr>
              <w:instrText xml:space="preserve"> PAGEREF _Toc511709055 \h </w:instrText>
            </w:r>
            <w:r w:rsidRPr="00C278BE">
              <w:rPr>
                <w:noProof/>
                <w:webHidden/>
              </w:rPr>
            </w:r>
            <w:r w:rsidRPr="00C278BE">
              <w:rPr>
                <w:noProof/>
                <w:webHidden/>
              </w:rPr>
              <w:fldChar w:fldCharType="separate"/>
            </w:r>
            <w:r w:rsidR="00C278BE" w:rsidRPr="00C278BE">
              <w:rPr>
                <w:noProof/>
                <w:webHidden/>
              </w:rPr>
              <w:t>20</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56" w:history="1">
            <w:r w:rsidRPr="00C278BE">
              <w:rPr>
                <w:rStyle w:val="Hyperlink"/>
                <w:noProof/>
              </w:rPr>
              <w:t>7</w:t>
            </w:r>
            <w:r w:rsidRPr="00C278BE">
              <w:rPr>
                <w:rFonts w:eastAsiaTheme="minorEastAsia" w:cstheme="minorBidi"/>
                <w:noProof/>
                <w:sz w:val="22"/>
                <w:szCs w:val="22"/>
                <w:lang w:eastAsia="de-CH"/>
              </w:rPr>
              <w:tab/>
            </w:r>
            <w:r w:rsidRPr="00C278BE">
              <w:rPr>
                <w:rStyle w:val="Hyperlink"/>
                <w:noProof/>
              </w:rPr>
              <w:t>Entwurf Webservice</w:t>
            </w:r>
            <w:r w:rsidRPr="00C278BE">
              <w:rPr>
                <w:noProof/>
                <w:webHidden/>
              </w:rPr>
              <w:tab/>
            </w:r>
            <w:r w:rsidRPr="00C278BE">
              <w:rPr>
                <w:noProof/>
                <w:webHidden/>
              </w:rPr>
              <w:fldChar w:fldCharType="begin"/>
            </w:r>
            <w:r w:rsidRPr="00C278BE">
              <w:rPr>
                <w:noProof/>
                <w:webHidden/>
              </w:rPr>
              <w:instrText xml:space="preserve"> PAGEREF _Toc511709056 \h </w:instrText>
            </w:r>
            <w:r w:rsidRPr="00C278BE">
              <w:rPr>
                <w:noProof/>
                <w:webHidden/>
              </w:rPr>
            </w:r>
            <w:r w:rsidRPr="00C278BE">
              <w:rPr>
                <w:noProof/>
                <w:webHidden/>
              </w:rPr>
              <w:fldChar w:fldCharType="separate"/>
            </w:r>
            <w:r w:rsidR="00C278BE" w:rsidRPr="00C278BE">
              <w:rPr>
                <w:noProof/>
                <w:webHidden/>
              </w:rPr>
              <w:t>21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57" w:history="1">
            <w:r w:rsidRPr="00C278BE">
              <w:rPr>
                <w:rStyle w:val="Hyperlink"/>
                <w:noProof/>
                <w14:scene3d>
                  <w14:camera w14:prst="orthographicFront"/>
                  <w14:lightRig w14:rig="threePt" w14:dir="t">
                    <w14:rot w14:lat="0" w14:lon="0" w14:rev="0"/>
                  </w14:lightRig>
                </w14:scene3d>
              </w:rPr>
              <w:t>7.1</w:t>
            </w:r>
            <w:r w:rsidRPr="00C278BE">
              <w:rPr>
                <w:rFonts w:eastAsiaTheme="minorEastAsia" w:cstheme="minorBidi"/>
                <w:noProof/>
                <w:sz w:val="22"/>
                <w:szCs w:val="22"/>
                <w:lang w:eastAsia="de-CH"/>
              </w:rPr>
              <w:tab/>
            </w:r>
            <w:r w:rsidRPr="00C278BE">
              <w:rPr>
                <w:rStyle w:val="Hyperlink"/>
                <w:noProof/>
              </w:rPr>
              <w:t>Überlegungen</w:t>
            </w:r>
            <w:r w:rsidRPr="00C278BE">
              <w:rPr>
                <w:noProof/>
                <w:webHidden/>
              </w:rPr>
              <w:tab/>
            </w:r>
            <w:r w:rsidRPr="00C278BE">
              <w:rPr>
                <w:noProof/>
                <w:webHidden/>
              </w:rPr>
              <w:fldChar w:fldCharType="begin"/>
            </w:r>
            <w:r w:rsidRPr="00C278BE">
              <w:rPr>
                <w:noProof/>
                <w:webHidden/>
              </w:rPr>
              <w:instrText xml:space="preserve"> PAGEREF _Toc511709057 \h </w:instrText>
            </w:r>
            <w:r w:rsidRPr="00C278BE">
              <w:rPr>
                <w:noProof/>
                <w:webHidden/>
              </w:rPr>
            </w:r>
            <w:r w:rsidRPr="00C278BE">
              <w:rPr>
                <w:noProof/>
                <w:webHidden/>
              </w:rPr>
              <w:fldChar w:fldCharType="separate"/>
            </w:r>
            <w:r w:rsidR="00C278BE" w:rsidRPr="00C278BE">
              <w:rPr>
                <w:noProof/>
                <w:webHidden/>
              </w:rPr>
              <w:t>21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58" w:history="1">
            <w:r w:rsidRPr="00C278BE">
              <w:rPr>
                <w:rStyle w:val="Hyperlink"/>
                <w:noProof/>
                <w14:scene3d>
                  <w14:camera w14:prst="orthographicFront"/>
                  <w14:lightRig w14:rig="threePt" w14:dir="t">
                    <w14:rot w14:lat="0" w14:lon="0" w14:rev="0"/>
                  </w14:lightRig>
                </w14:scene3d>
              </w:rPr>
              <w:t>7.2</w:t>
            </w:r>
            <w:r w:rsidRPr="00C278BE">
              <w:rPr>
                <w:rFonts w:eastAsiaTheme="minorEastAsia" w:cstheme="minorBidi"/>
                <w:noProof/>
                <w:sz w:val="22"/>
                <w:szCs w:val="22"/>
                <w:lang w:eastAsia="de-CH"/>
              </w:rPr>
              <w:tab/>
            </w:r>
            <w:r w:rsidRPr="00C278BE">
              <w:rPr>
                <w:rStyle w:val="Hyperlink"/>
                <w:noProof/>
              </w:rPr>
              <w:t>Benötigte Funktionsbausteine und Tabellen</w:t>
            </w:r>
            <w:r w:rsidRPr="00C278BE">
              <w:rPr>
                <w:noProof/>
                <w:webHidden/>
              </w:rPr>
              <w:tab/>
            </w:r>
            <w:r w:rsidRPr="00C278BE">
              <w:rPr>
                <w:noProof/>
                <w:webHidden/>
              </w:rPr>
              <w:fldChar w:fldCharType="begin"/>
            </w:r>
            <w:r w:rsidRPr="00C278BE">
              <w:rPr>
                <w:noProof/>
                <w:webHidden/>
              </w:rPr>
              <w:instrText xml:space="preserve"> PAGEREF _Toc511709058 \h </w:instrText>
            </w:r>
            <w:r w:rsidRPr="00C278BE">
              <w:rPr>
                <w:noProof/>
                <w:webHidden/>
              </w:rPr>
            </w:r>
            <w:r w:rsidRPr="00C278BE">
              <w:rPr>
                <w:noProof/>
                <w:webHidden/>
              </w:rPr>
              <w:fldChar w:fldCharType="separate"/>
            </w:r>
            <w:r w:rsidR="00C278BE" w:rsidRPr="00C278BE">
              <w:rPr>
                <w:noProof/>
                <w:webHidden/>
              </w:rPr>
              <w:t>21</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59" w:history="1">
            <w:r w:rsidRPr="00C278BE">
              <w:rPr>
                <w:rStyle w:val="Hyperlink"/>
                <w:noProof/>
                <w14:scene3d>
                  <w14:camera w14:prst="orthographicFront"/>
                  <w14:lightRig w14:rig="threePt" w14:dir="t">
                    <w14:rot w14:lat="0" w14:lon="0" w14:rev="0"/>
                  </w14:lightRig>
                </w14:scene3d>
              </w:rPr>
              <w:t>7.2.1</w:t>
            </w:r>
            <w:r w:rsidRPr="00C278BE">
              <w:rPr>
                <w:rFonts w:eastAsiaTheme="minorEastAsia" w:cstheme="minorBidi"/>
                <w:noProof/>
                <w:sz w:val="22"/>
                <w:szCs w:val="22"/>
                <w:lang w:eastAsia="de-CH"/>
              </w:rPr>
              <w:tab/>
            </w:r>
            <w:r w:rsidRPr="00C278BE">
              <w:rPr>
                <w:rStyle w:val="Hyperlink"/>
                <w:noProof/>
              </w:rPr>
              <w:t>Funktionsbauseine</w:t>
            </w:r>
            <w:r w:rsidRPr="00C278BE">
              <w:rPr>
                <w:noProof/>
                <w:webHidden/>
              </w:rPr>
              <w:tab/>
            </w:r>
            <w:r w:rsidRPr="00C278BE">
              <w:rPr>
                <w:noProof/>
                <w:webHidden/>
              </w:rPr>
              <w:fldChar w:fldCharType="begin"/>
            </w:r>
            <w:r w:rsidRPr="00C278BE">
              <w:rPr>
                <w:noProof/>
                <w:webHidden/>
              </w:rPr>
              <w:instrText xml:space="preserve"> PAGEREF _Toc511709059 \h </w:instrText>
            </w:r>
            <w:r w:rsidRPr="00C278BE">
              <w:rPr>
                <w:noProof/>
                <w:webHidden/>
              </w:rPr>
            </w:r>
            <w:r w:rsidRPr="00C278BE">
              <w:rPr>
                <w:noProof/>
                <w:webHidden/>
              </w:rPr>
              <w:fldChar w:fldCharType="separate"/>
            </w:r>
            <w:r w:rsidR="00C278BE" w:rsidRPr="00C278BE">
              <w:rPr>
                <w:noProof/>
                <w:webHidden/>
              </w:rPr>
              <w:t>21</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60" w:history="1">
            <w:r w:rsidRPr="00C278BE">
              <w:rPr>
                <w:rStyle w:val="Hyperlink"/>
                <w:noProof/>
                <w14:scene3d>
                  <w14:camera w14:prst="orthographicFront"/>
                  <w14:lightRig w14:rig="threePt" w14:dir="t">
                    <w14:rot w14:lat="0" w14:lon="0" w14:rev="0"/>
                  </w14:lightRig>
                </w14:scene3d>
              </w:rPr>
              <w:t>7.2.2</w:t>
            </w:r>
            <w:r w:rsidRPr="00C278BE">
              <w:rPr>
                <w:rFonts w:eastAsiaTheme="minorEastAsia" w:cstheme="minorBidi"/>
                <w:noProof/>
                <w:sz w:val="22"/>
                <w:szCs w:val="22"/>
                <w:lang w:eastAsia="de-CH"/>
              </w:rPr>
              <w:tab/>
            </w:r>
            <w:r w:rsidRPr="00C278BE">
              <w:rPr>
                <w:rStyle w:val="Hyperlink"/>
                <w:noProof/>
              </w:rPr>
              <w:t>SAP Tabellen</w:t>
            </w:r>
            <w:r w:rsidRPr="00C278BE">
              <w:rPr>
                <w:noProof/>
                <w:webHidden/>
              </w:rPr>
              <w:tab/>
            </w:r>
            <w:r w:rsidRPr="00C278BE">
              <w:rPr>
                <w:noProof/>
                <w:webHidden/>
              </w:rPr>
              <w:fldChar w:fldCharType="begin"/>
            </w:r>
            <w:r w:rsidRPr="00C278BE">
              <w:rPr>
                <w:noProof/>
                <w:webHidden/>
              </w:rPr>
              <w:instrText xml:space="preserve"> PAGEREF _Toc511709060 \h </w:instrText>
            </w:r>
            <w:r w:rsidRPr="00C278BE">
              <w:rPr>
                <w:noProof/>
                <w:webHidden/>
              </w:rPr>
            </w:r>
            <w:r w:rsidRPr="00C278BE">
              <w:rPr>
                <w:noProof/>
                <w:webHidden/>
              </w:rPr>
              <w:fldChar w:fldCharType="separate"/>
            </w:r>
            <w:r w:rsidR="00C278BE" w:rsidRPr="00C278BE">
              <w:rPr>
                <w:noProof/>
                <w:webHidden/>
              </w:rPr>
              <w:t>22</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61" w:history="1">
            <w:r w:rsidRPr="00C278BE">
              <w:rPr>
                <w:rStyle w:val="Hyperlink"/>
                <w:noProof/>
                <w14:scene3d>
                  <w14:camera w14:prst="orthographicFront"/>
                  <w14:lightRig w14:rig="threePt" w14:dir="t">
                    <w14:rot w14:lat="0" w14:lon="0" w14:rev="0"/>
                  </w14:lightRig>
                </w14:scene3d>
              </w:rPr>
              <w:t>7.3</w:t>
            </w:r>
            <w:r w:rsidRPr="00C278BE">
              <w:rPr>
                <w:rFonts w:eastAsiaTheme="minorEastAsia" w:cstheme="minorBidi"/>
                <w:noProof/>
                <w:sz w:val="22"/>
                <w:szCs w:val="22"/>
                <w:lang w:eastAsia="de-CH"/>
              </w:rPr>
              <w:tab/>
            </w:r>
            <w:r w:rsidRPr="00C278BE">
              <w:rPr>
                <w:rStyle w:val="Hyperlink"/>
                <w:noProof/>
              </w:rPr>
              <w:t>Entwurf Webservice 1: Kunden suche</w:t>
            </w:r>
            <w:r w:rsidRPr="00C278BE">
              <w:rPr>
                <w:noProof/>
                <w:webHidden/>
              </w:rPr>
              <w:tab/>
            </w:r>
            <w:r w:rsidRPr="00C278BE">
              <w:rPr>
                <w:noProof/>
                <w:webHidden/>
              </w:rPr>
              <w:fldChar w:fldCharType="begin"/>
            </w:r>
            <w:r w:rsidRPr="00C278BE">
              <w:rPr>
                <w:noProof/>
                <w:webHidden/>
              </w:rPr>
              <w:instrText xml:space="preserve"> PAGEREF _Toc511709061 \h </w:instrText>
            </w:r>
            <w:r w:rsidRPr="00C278BE">
              <w:rPr>
                <w:noProof/>
                <w:webHidden/>
              </w:rPr>
            </w:r>
            <w:r w:rsidRPr="00C278BE">
              <w:rPr>
                <w:noProof/>
                <w:webHidden/>
              </w:rPr>
              <w:fldChar w:fldCharType="separate"/>
            </w:r>
            <w:r w:rsidR="00C278BE" w:rsidRPr="00C278BE">
              <w:rPr>
                <w:noProof/>
                <w:webHidden/>
              </w:rPr>
              <w:t>23</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62" w:history="1">
            <w:r w:rsidRPr="00C278BE">
              <w:rPr>
                <w:rStyle w:val="Hyperlink"/>
                <w:noProof/>
                <w14:scene3d>
                  <w14:camera w14:prst="orthographicFront"/>
                  <w14:lightRig w14:rig="threePt" w14:dir="t">
                    <w14:rot w14:lat="0" w14:lon="0" w14:rev="0"/>
                  </w14:lightRig>
                </w14:scene3d>
              </w:rPr>
              <w:t>7.4</w:t>
            </w:r>
            <w:r w:rsidRPr="00C278BE">
              <w:rPr>
                <w:rFonts w:eastAsiaTheme="minorEastAsia" w:cstheme="minorBidi"/>
                <w:noProof/>
                <w:sz w:val="22"/>
                <w:szCs w:val="22"/>
                <w:lang w:eastAsia="de-CH"/>
              </w:rPr>
              <w:tab/>
            </w:r>
            <w:r w:rsidRPr="00C278BE">
              <w:rPr>
                <w:rStyle w:val="Hyperlink"/>
                <w:noProof/>
              </w:rPr>
              <w:t>Entwurf Webservice 2: Kundendaten auslesen</w:t>
            </w:r>
            <w:r w:rsidRPr="00C278BE">
              <w:rPr>
                <w:noProof/>
                <w:webHidden/>
              </w:rPr>
              <w:tab/>
            </w:r>
            <w:r w:rsidRPr="00C278BE">
              <w:rPr>
                <w:noProof/>
                <w:webHidden/>
              </w:rPr>
              <w:fldChar w:fldCharType="begin"/>
            </w:r>
            <w:r w:rsidRPr="00C278BE">
              <w:rPr>
                <w:noProof/>
                <w:webHidden/>
              </w:rPr>
              <w:instrText xml:space="preserve"> PAGEREF _Toc511709062 \h </w:instrText>
            </w:r>
            <w:r w:rsidRPr="00C278BE">
              <w:rPr>
                <w:noProof/>
                <w:webHidden/>
              </w:rPr>
            </w:r>
            <w:r w:rsidRPr="00C278BE">
              <w:rPr>
                <w:noProof/>
                <w:webHidden/>
              </w:rPr>
              <w:fldChar w:fldCharType="separate"/>
            </w:r>
            <w:r w:rsidR="00C278BE" w:rsidRPr="00C278BE">
              <w:rPr>
                <w:noProof/>
                <w:webHidden/>
              </w:rPr>
              <w:t>24</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63" w:history="1">
            <w:r w:rsidRPr="00C278BE">
              <w:rPr>
                <w:rStyle w:val="Hyperlink"/>
                <w:noProof/>
                <w14:scene3d>
                  <w14:camera w14:prst="orthographicFront"/>
                  <w14:lightRig w14:rig="threePt" w14:dir="t">
                    <w14:rot w14:lat="0" w14:lon="0" w14:rev="0"/>
                  </w14:lightRig>
                </w14:scene3d>
              </w:rPr>
              <w:t>7.5</w:t>
            </w:r>
            <w:r w:rsidRPr="00C278BE">
              <w:rPr>
                <w:rFonts w:eastAsiaTheme="minorEastAsia" w:cstheme="minorBidi"/>
                <w:noProof/>
                <w:sz w:val="22"/>
                <w:szCs w:val="22"/>
                <w:lang w:eastAsia="de-CH"/>
              </w:rPr>
              <w:tab/>
            </w:r>
            <w:r w:rsidRPr="00C278BE">
              <w:rPr>
                <w:rStyle w:val="Hyperlink"/>
                <w:noProof/>
              </w:rPr>
              <w:t>Entwurf Webservice 3: QMC Produkte auslesen</w:t>
            </w:r>
            <w:r w:rsidRPr="00C278BE">
              <w:rPr>
                <w:noProof/>
                <w:webHidden/>
              </w:rPr>
              <w:tab/>
            </w:r>
            <w:r w:rsidRPr="00C278BE">
              <w:rPr>
                <w:noProof/>
                <w:webHidden/>
              </w:rPr>
              <w:fldChar w:fldCharType="begin"/>
            </w:r>
            <w:r w:rsidRPr="00C278BE">
              <w:rPr>
                <w:noProof/>
                <w:webHidden/>
              </w:rPr>
              <w:instrText xml:space="preserve"> PAGEREF _Toc511709063 \h </w:instrText>
            </w:r>
            <w:r w:rsidRPr="00C278BE">
              <w:rPr>
                <w:noProof/>
                <w:webHidden/>
              </w:rPr>
            </w:r>
            <w:r w:rsidRPr="00C278BE">
              <w:rPr>
                <w:noProof/>
                <w:webHidden/>
              </w:rPr>
              <w:fldChar w:fldCharType="separate"/>
            </w:r>
            <w:r w:rsidR="00C278BE" w:rsidRPr="00C278BE">
              <w:rPr>
                <w:noProof/>
                <w:webHidden/>
              </w:rPr>
              <w:t>25</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64" w:history="1">
            <w:r w:rsidRPr="00C278BE">
              <w:rPr>
                <w:rStyle w:val="Hyperlink"/>
                <w:noProof/>
                <w14:scene3d>
                  <w14:camera w14:prst="orthographicFront"/>
                  <w14:lightRig w14:rig="threePt" w14:dir="t">
                    <w14:rot w14:lat="0" w14:lon="0" w14:rev="0"/>
                  </w14:lightRig>
                </w14:scene3d>
              </w:rPr>
              <w:t>7.6</w:t>
            </w:r>
            <w:r w:rsidRPr="00C278BE">
              <w:rPr>
                <w:rFonts w:eastAsiaTheme="minorEastAsia" w:cstheme="minorBidi"/>
                <w:noProof/>
                <w:sz w:val="22"/>
                <w:szCs w:val="22"/>
                <w:lang w:eastAsia="de-CH"/>
              </w:rPr>
              <w:tab/>
            </w:r>
            <w:r w:rsidRPr="00C278BE">
              <w:rPr>
                <w:rStyle w:val="Hyperlink"/>
                <w:noProof/>
              </w:rPr>
              <w:t>Entwurf Webservice 4: Kundendaten ändern</w:t>
            </w:r>
            <w:r w:rsidRPr="00C278BE">
              <w:rPr>
                <w:noProof/>
                <w:webHidden/>
              </w:rPr>
              <w:tab/>
            </w:r>
            <w:r w:rsidRPr="00C278BE">
              <w:rPr>
                <w:noProof/>
                <w:webHidden/>
              </w:rPr>
              <w:fldChar w:fldCharType="begin"/>
            </w:r>
            <w:r w:rsidRPr="00C278BE">
              <w:rPr>
                <w:noProof/>
                <w:webHidden/>
              </w:rPr>
              <w:instrText xml:space="preserve"> PAGEREF _Toc511709064 \h </w:instrText>
            </w:r>
            <w:r w:rsidRPr="00C278BE">
              <w:rPr>
                <w:noProof/>
                <w:webHidden/>
              </w:rPr>
            </w:r>
            <w:r w:rsidRPr="00C278BE">
              <w:rPr>
                <w:noProof/>
                <w:webHidden/>
              </w:rPr>
              <w:fldChar w:fldCharType="separate"/>
            </w:r>
            <w:r w:rsidR="00C278BE" w:rsidRPr="00C278BE">
              <w:rPr>
                <w:noProof/>
                <w:webHidden/>
              </w:rPr>
              <w:t>26</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65" w:history="1">
            <w:r w:rsidRPr="00C278BE">
              <w:rPr>
                <w:rStyle w:val="Hyperlink"/>
                <w:noProof/>
                <w14:scene3d>
                  <w14:camera w14:prst="orthographicFront"/>
                  <w14:lightRig w14:rig="threePt" w14:dir="t">
                    <w14:rot w14:lat="0" w14:lon="0" w14:rev="0"/>
                  </w14:lightRig>
                </w14:scene3d>
              </w:rPr>
              <w:t>7.7</w:t>
            </w:r>
            <w:r w:rsidRPr="00C278BE">
              <w:rPr>
                <w:rFonts w:eastAsiaTheme="minorEastAsia" w:cstheme="minorBidi"/>
                <w:noProof/>
                <w:sz w:val="22"/>
                <w:szCs w:val="22"/>
                <w:lang w:eastAsia="de-CH"/>
              </w:rPr>
              <w:tab/>
            </w:r>
            <w:r w:rsidRPr="00C278BE">
              <w:rPr>
                <w:rStyle w:val="Hyperlink"/>
                <w:noProof/>
              </w:rPr>
              <w:t>Entscheidungen</w:t>
            </w:r>
            <w:r w:rsidRPr="00C278BE">
              <w:rPr>
                <w:noProof/>
                <w:webHidden/>
              </w:rPr>
              <w:tab/>
            </w:r>
            <w:r w:rsidRPr="00C278BE">
              <w:rPr>
                <w:noProof/>
                <w:webHidden/>
              </w:rPr>
              <w:fldChar w:fldCharType="begin"/>
            </w:r>
            <w:r w:rsidRPr="00C278BE">
              <w:rPr>
                <w:noProof/>
                <w:webHidden/>
              </w:rPr>
              <w:instrText xml:space="preserve"> PAGEREF _Toc511709065 \h </w:instrText>
            </w:r>
            <w:r w:rsidRPr="00C278BE">
              <w:rPr>
                <w:noProof/>
                <w:webHidden/>
              </w:rPr>
            </w:r>
            <w:r w:rsidRPr="00C278BE">
              <w:rPr>
                <w:noProof/>
                <w:webHidden/>
              </w:rPr>
              <w:fldChar w:fldCharType="separate"/>
            </w:r>
            <w:r w:rsidR="00C278BE" w:rsidRPr="00C278BE">
              <w:rPr>
                <w:noProof/>
                <w:webHidden/>
              </w:rPr>
              <w:t>26</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66" w:history="1">
            <w:r w:rsidRPr="00C278BE">
              <w:rPr>
                <w:rStyle w:val="Hyperlink"/>
                <w:noProof/>
              </w:rPr>
              <w:t>8</w:t>
            </w:r>
            <w:r w:rsidRPr="00C278BE">
              <w:rPr>
                <w:rFonts w:eastAsiaTheme="minorEastAsia" w:cstheme="minorBidi"/>
                <w:noProof/>
                <w:sz w:val="22"/>
                <w:szCs w:val="22"/>
                <w:lang w:eastAsia="de-CH"/>
              </w:rPr>
              <w:tab/>
            </w:r>
            <w:r w:rsidRPr="00C278BE">
              <w:rPr>
                <w:rStyle w:val="Hyperlink"/>
                <w:noProof/>
              </w:rPr>
              <w:t>Realisierung Webservice</w:t>
            </w:r>
            <w:r w:rsidRPr="00C278BE">
              <w:rPr>
                <w:noProof/>
                <w:webHidden/>
              </w:rPr>
              <w:tab/>
            </w:r>
            <w:r w:rsidRPr="00C278BE">
              <w:rPr>
                <w:noProof/>
                <w:webHidden/>
              </w:rPr>
              <w:fldChar w:fldCharType="begin"/>
            </w:r>
            <w:r w:rsidRPr="00C278BE">
              <w:rPr>
                <w:noProof/>
                <w:webHidden/>
              </w:rPr>
              <w:instrText xml:space="preserve"> PAGEREF _Toc511709066 \h </w:instrText>
            </w:r>
            <w:r w:rsidRPr="00C278BE">
              <w:rPr>
                <w:noProof/>
                <w:webHidden/>
              </w:rPr>
            </w:r>
            <w:r w:rsidRPr="00C278BE">
              <w:rPr>
                <w:noProof/>
                <w:webHidden/>
              </w:rPr>
              <w:fldChar w:fldCharType="separate"/>
            </w:r>
            <w:r w:rsidR="00C278BE" w:rsidRPr="00C278BE">
              <w:rPr>
                <w:noProof/>
                <w:webHidden/>
              </w:rPr>
              <w:t>27</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67" w:history="1">
            <w:r w:rsidRPr="00C278BE">
              <w:rPr>
                <w:rStyle w:val="Hyperlink"/>
                <w:noProof/>
                <w14:scene3d>
                  <w14:camera w14:prst="orthographicFront"/>
                  <w14:lightRig w14:rig="threePt" w14:dir="t">
                    <w14:rot w14:lat="0" w14:lon="0" w14:rev="0"/>
                  </w14:lightRig>
                </w14:scene3d>
              </w:rPr>
              <w:t>8.1</w:t>
            </w:r>
            <w:r w:rsidRPr="00C278BE">
              <w:rPr>
                <w:rFonts w:eastAsiaTheme="minorEastAsia" w:cstheme="minorBidi"/>
                <w:noProof/>
                <w:sz w:val="22"/>
                <w:szCs w:val="22"/>
                <w:lang w:eastAsia="de-CH"/>
              </w:rPr>
              <w:tab/>
            </w:r>
            <w:r w:rsidRPr="00C278BE">
              <w:rPr>
                <w:rStyle w:val="Hyperlink"/>
                <w:noProof/>
              </w:rPr>
              <w:t>Enterprise Services Builder</w:t>
            </w:r>
            <w:r w:rsidRPr="00C278BE">
              <w:rPr>
                <w:noProof/>
                <w:webHidden/>
              </w:rPr>
              <w:tab/>
            </w:r>
            <w:r w:rsidRPr="00C278BE">
              <w:rPr>
                <w:noProof/>
                <w:webHidden/>
              </w:rPr>
              <w:fldChar w:fldCharType="begin"/>
            </w:r>
            <w:r w:rsidRPr="00C278BE">
              <w:rPr>
                <w:noProof/>
                <w:webHidden/>
              </w:rPr>
              <w:instrText xml:space="preserve"> PAGEREF _Toc511709067 \h </w:instrText>
            </w:r>
            <w:r w:rsidRPr="00C278BE">
              <w:rPr>
                <w:noProof/>
                <w:webHidden/>
              </w:rPr>
            </w:r>
            <w:r w:rsidRPr="00C278BE">
              <w:rPr>
                <w:noProof/>
                <w:webHidden/>
              </w:rPr>
              <w:fldChar w:fldCharType="separate"/>
            </w:r>
            <w:r w:rsidR="00C278BE" w:rsidRPr="00C278BE">
              <w:rPr>
                <w:noProof/>
                <w:webHidden/>
              </w:rPr>
              <w:t>27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68" w:history="1">
            <w:r w:rsidRPr="00C278BE">
              <w:rPr>
                <w:rStyle w:val="Hyperlink"/>
                <w:noProof/>
                <w14:scene3d>
                  <w14:camera w14:prst="orthographicFront"/>
                  <w14:lightRig w14:rig="threePt" w14:dir="t">
                    <w14:rot w14:lat="0" w14:lon="0" w14:rev="0"/>
                  </w14:lightRig>
                </w14:scene3d>
              </w:rPr>
              <w:t>8.1.1</w:t>
            </w:r>
            <w:r w:rsidRPr="00C278BE">
              <w:rPr>
                <w:rFonts w:eastAsiaTheme="minorEastAsia" w:cstheme="minorBidi"/>
                <w:noProof/>
                <w:sz w:val="22"/>
                <w:szCs w:val="22"/>
                <w:lang w:eastAsia="de-CH"/>
              </w:rPr>
              <w:tab/>
            </w:r>
            <w:r w:rsidRPr="00C278BE">
              <w:rPr>
                <w:rStyle w:val="Hyperlink"/>
                <w:noProof/>
              </w:rPr>
              <w:t>Namespace erstellen</w:t>
            </w:r>
            <w:r w:rsidRPr="00C278BE">
              <w:rPr>
                <w:noProof/>
                <w:webHidden/>
              </w:rPr>
              <w:tab/>
            </w:r>
            <w:r w:rsidRPr="00C278BE">
              <w:rPr>
                <w:noProof/>
                <w:webHidden/>
              </w:rPr>
              <w:fldChar w:fldCharType="begin"/>
            </w:r>
            <w:r w:rsidRPr="00C278BE">
              <w:rPr>
                <w:noProof/>
                <w:webHidden/>
              </w:rPr>
              <w:instrText xml:space="preserve"> PAGEREF _Toc511709068 \h </w:instrText>
            </w:r>
            <w:r w:rsidRPr="00C278BE">
              <w:rPr>
                <w:noProof/>
                <w:webHidden/>
              </w:rPr>
            </w:r>
            <w:r w:rsidRPr="00C278BE">
              <w:rPr>
                <w:noProof/>
                <w:webHidden/>
              </w:rPr>
              <w:fldChar w:fldCharType="separate"/>
            </w:r>
            <w:r w:rsidR="00C278BE" w:rsidRPr="00C278BE">
              <w:rPr>
                <w:noProof/>
                <w:webHidden/>
              </w:rPr>
              <w:t>27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69" w:history="1">
            <w:r w:rsidRPr="00C278BE">
              <w:rPr>
                <w:rStyle w:val="Hyperlink"/>
                <w:noProof/>
                <w14:scene3d>
                  <w14:camera w14:prst="orthographicFront"/>
                  <w14:lightRig w14:rig="threePt" w14:dir="t">
                    <w14:rot w14:lat="0" w14:lon="0" w14:rev="0"/>
                  </w14:lightRig>
                </w14:scene3d>
              </w:rPr>
              <w:t>8.1.2</w:t>
            </w:r>
            <w:r w:rsidRPr="00C278BE">
              <w:rPr>
                <w:rFonts w:eastAsiaTheme="minorEastAsia" w:cstheme="minorBidi"/>
                <w:noProof/>
                <w:sz w:val="22"/>
                <w:szCs w:val="22"/>
                <w:lang w:eastAsia="de-CH"/>
              </w:rPr>
              <w:tab/>
            </w:r>
            <w:r w:rsidRPr="00C278BE">
              <w:rPr>
                <w:rStyle w:val="Hyperlink"/>
                <w:noProof/>
              </w:rPr>
              <w:t>Data Type erstellen</w:t>
            </w:r>
            <w:r w:rsidRPr="00C278BE">
              <w:rPr>
                <w:noProof/>
                <w:webHidden/>
              </w:rPr>
              <w:tab/>
            </w:r>
            <w:r w:rsidRPr="00C278BE">
              <w:rPr>
                <w:noProof/>
                <w:webHidden/>
              </w:rPr>
              <w:fldChar w:fldCharType="begin"/>
            </w:r>
            <w:r w:rsidRPr="00C278BE">
              <w:rPr>
                <w:noProof/>
                <w:webHidden/>
              </w:rPr>
              <w:instrText xml:space="preserve"> PAGEREF _Toc511709069 \h </w:instrText>
            </w:r>
            <w:r w:rsidRPr="00C278BE">
              <w:rPr>
                <w:noProof/>
                <w:webHidden/>
              </w:rPr>
            </w:r>
            <w:r w:rsidRPr="00C278BE">
              <w:rPr>
                <w:noProof/>
                <w:webHidden/>
              </w:rPr>
              <w:fldChar w:fldCharType="separate"/>
            </w:r>
            <w:r w:rsidR="00C278BE" w:rsidRPr="00C278BE">
              <w:rPr>
                <w:noProof/>
                <w:webHidden/>
              </w:rPr>
              <w:t>27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0" w:history="1">
            <w:r w:rsidRPr="00C278BE">
              <w:rPr>
                <w:rStyle w:val="Hyperlink"/>
                <w:noProof/>
                <w14:scene3d>
                  <w14:camera w14:prst="orthographicFront"/>
                  <w14:lightRig w14:rig="threePt" w14:dir="t">
                    <w14:rot w14:lat="0" w14:lon="0" w14:rev="0"/>
                  </w14:lightRig>
                </w14:scene3d>
              </w:rPr>
              <w:t>8.1.3</w:t>
            </w:r>
            <w:r w:rsidRPr="00C278BE">
              <w:rPr>
                <w:rFonts w:eastAsiaTheme="minorEastAsia" w:cstheme="minorBidi"/>
                <w:noProof/>
                <w:sz w:val="22"/>
                <w:szCs w:val="22"/>
                <w:lang w:eastAsia="de-CH"/>
              </w:rPr>
              <w:tab/>
            </w:r>
            <w:r w:rsidRPr="00C278BE">
              <w:rPr>
                <w:rStyle w:val="Hyperlink"/>
                <w:noProof/>
              </w:rPr>
              <w:t>Messagetype erstellen</w:t>
            </w:r>
            <w:r w:rsidRPr="00C278BE">
              <w:rPr>
                <w:noProof/>
                <w:webHidden/>
              </w:rPr>
              <w:tab/>
            </w:r>
            <w:r w:rsidRPr="00C278BE">
              <w:rPr>
                <w:noProof/>
                <w:webHidden/>
              </w:rPr>
              <w:fldChar w:fldCharType="begin"/>
            </w:r>
            <w:r w:rsidRPr="00C278BE">
              <w:rPr>
                <w:noProof/>
                <w:webHidden/>
              </w:rPr>
              <w:instrText xml:space="preserve"> PAGEREF _Toc511709070 \h </w:instrText>
            </w:r>
            <w:r w:rsidRPr="00C278BE">
              <w:rPr>
                <w:noProof/>
                <w:webHidden/>
              </w:rPr>
            </w:r>
            <w:r w:rsidRPr="00C278BE">
              <w:rPr>
                <w:noProof/>
                <w:webHidden/>
              </w:rPr>
              <w:fldChar w:fldCharType="separate"/>
            </w:r>
            <w:r w:rsidR="00C278BE" w:rsidRPr="00C278BE">
              <w:rPr>
                <w:noProof/>
                <w:webHidden/>
              </w:rPr>
              <w:t>28</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1" w:history="1">
            <w:r w:rsidRPr="00C278BE">
              <w:rPr>
                <w:rStyle w:val="Hyperlink"/>
                <w:noProof/>
                <w14:scene3d>
                  <w14:camera w14:prst="orthographicFront"/>
                  <w14:lightRig w14:rig="threePt" w14:dir="t">
                    <w14:rot w14:lat="0" w14:lon="0" w14:rev="0"/>
                  </w14:lightRig>
                </w14:scene3d>
              </w:rPr>
              <w:t>8.1.4</w:t>
            </w:r>
            <w:r w:rsidRPr="00C278BE">
              <w:rPr>
                <w:rFonts w:eastAsiaTheme="minorEastAsia" w:cstheme="minorBidi"/>
                <w:noProof/>
                <w:sz w:val="22"/>
                <w:szCs w:val="22"/>
                <w:lang w:eastAsia="de-CH"/>
              </w:rPr>
              <w:tab/>
            </w:r>
            <w:r w:rsidRPr="00C278BE">
              <w:rPr>
                <w:rStyle w:val="Hyperlink"/>
                <w:noProof/>
              </w:rPr>
              <w:t>Service Interface erstellen</w:t>
            </w:r>
            <w:r w:rsidRPr="00C278BE">
              <w:rPr>
                <w:noProof/>
                <w:webHidden/>
              </w:rPr>
              <w:tab/>
            </w:r>
            <w:r w:rsidRPr="00C278BE">
              <w:rPr>
                <w:noProof/>
                <w:webHidden/>
              </w:rPr>
              <w:fldChar w:fldCharType="begin"/>
            </w:r>
            <w:r w:rsidRPr="00C278BE">
              <w:rPr>
                <w:noProof/>
                <w:webHidden/>
              </w:rPr>
              <w:instrText xml:space="preserve"> PAGEREF _Toc511709071 \h </w:instrText>
            </w:r>
            <w:r w:rsidRPr="00C278BE">
              <w:rPr>
                <w:noProof/>
                <w:webHidden/>
              </w:rPr>
            </w:r>
            <w:r w:rsidRPr="00C278BE">
              <w:rPr>
                <w:noProof/>
                <w:webHidden/>
              </w:rPr>
              <w:fldChar w:fldCharType="separate"/>
            </w:r>
            <w:r w:rsidR="00C278BE" w:rsidRPr="00C278BE">
              <w:rPr>
                <w:noProof/>
                <w:webHidden/>
              </w:rPr>
              <w:t>29</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2" w:history="1">
            <w:r w:rsidRPr="00C278BE">
              <w:rPr>
                <w:rStyle w:val="Hyperlink"/>
                <w:noProof/>
                <w14:scene3d>
                  <w14:camera w14:prst="orthographicFront"/>
                  <w14:lightRig w14:rig="threePt" w14:dir="t">
                    <w14:rot w14:lat="0" w14:lon="0" w14:rev="0"/>
                  </w14:lightRig>
                </w14:scene3d>
              </w:rPr>
              <w:t>8.1.5</w:t>
            </w:r>
            <w:r w:rsidRPr="00C278BE">
              <w:rPr>
                <w:rFonts w:eastAsiaTheme="minorEastAsia" w:cstheme="minorBidi"/>
                <w:noProof/>
                <w:sz w:val="22"/>
                <w:szCs w:val="22"/>
                <w:lang w:eastAsia="de-CH"/>
              </w:rPr>
              <w:tab/>
            </w:r>
            <w:r w:rsidRPr="00C278BE">
              <w:rPr>
                <w:rStyle w:val="Hyperlink"/>
                <w:noProof/>
              </w:rPr>
              <w:t>Message Mapping</w:t>
            </w:r>
            <w:r w:rsidRPr="00C278BE">
              <w:rPr>
                <w:noProof/>
                <w:webHidden/>
              </w:rPr>
              <w:tab/>
            </w:r>
            <w:r w:rsidRPr="00C278BE">
              <w:rPr>
                <w:noProof/>
                <w:webHidden/>
              </w:rPr>
              <w:fldChar w:fldCharType="begin"/>
            </w:r>
            <w:r w:rsidRPr="00C278BE">
              <w:rPr>
                <w:noProof/>
                <w:webHidden/>
              </w:rPr>
              <w:instrText xml:space="preserve"> PAGEREF _Toc511709072 \h </w:instrText>
            </w:r>
            <w:r w:rsidRPr="00C278BE">
              <w:rPr>
                <w:noProof/>
                <w:webHidden/>
              </w:rPr>
            </w:r>
            <w:r w:rsidRPr="00C278BE">
              <w:rPr>
                <w:noProof/>
                <w:webHidden/>
              </w:rPr>
              <w:fldChar w:fldCharType="separate"/>
            </w:r>
            <w:r w:rsidR="00C278BE" w:rsidRPr="00C278BE">
              <w:rPr>
                <w:noProof/>
                <w:webHidden/>
              </w:rPr>
              <w:t>30</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3" w:history="1">
            <w:r w:rsidRPr="00C278BE">
              <w:rPr>
                <w:rStyle w:val="Hyperlink"/>
                <w:noProof/>
                <w14:scene3d>
                  <w14:camera w14:prst="orthographicFront"/>
                  <w14:lightRig w14:rig="threePt" w14:dir="t">
                    <w14:rot w14:lat="0" w14:lon="0" w14:rev="0"/>
                  </w14:lightRig>
                </w14:scene3d>
              </w:rPr>
              <w:t>8.1.6</w:t>
            </w:r>
            <w:r w:rsidRPr="00C278BE">
              <w:rPr>
                <w:rFonts w:eastAsiaTheme="minorEastAsia" w:cstheme="minorBidi"/>
                <w:noProof/>
                <w:sz w:val="22"/>
                <w:szCs w:val="22"/>
                <w:lang w:eastAsia="de-CH"/>
              </w:rPr>
              <w:tab/>
            </w:r>
            <w:r w:rsidRPr="00C278BE">
              <w:rPr>
                <w:rStyle w:val="Hyperlink"/>
                <w:noProof/>
              </w:rPr>
              <w:t>Operation Mapping</w:t>
            </w:r>
            <w:r w:rsidRPr="00C278BE">
              <w:rPr>
                <w:noProof/>
                <w:webHidden/>
              </w:rPr>
              <w:tab/>
            </w:r>
            <w:r w:rsidRPr="00C278BE">
              <w:rPr>
                <w:noProof/>
                <w:webHidden/>
              </w:rPr>
              <w:fldChar w:fldCharType="begin"/>
            </w:r>
            <w:r w:rsidRPr="00C278BE">
              <w:rPr>
                <w:noProof/>
                <w:webHidden/>
              </w:rPr>
              <w:instrText xml:space="preserve"> PAGEREF _Toc511709073 \h </w:instrText>
            </w:r>
            <w:r w:rsidRPr="00C278BE">
              <w:rPr>
                <w:noProof/>
                <w:webHidden/>
              </w:rPr>
            </w:r>
            <w:r w:rsidRPr="00C278BE">
              <w:rPr>
                <w:noProof/>
                <w:webHidden/>
              </w:rPr>
              <w:fldChar w:fldCharType="separate"/>
            </w:r>
            <w:r w:rsidR="00C278BE" w:rsidRPr="00C278BE">
              <w:rPr>
                <w:noProof/>
                <w:webHidden/>
              </w:rPr>
              <w:t>31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74" w:history="1">
            <w:r w:rsidRPr="00C278BE">
              <w:rPr>
                <w:rStyle w:val="Hyperlink"/>
                <w:noProof/>
                <w14:scene3d>
                  <w14:camera w14:prst="orthographicFront"/>
                  <w14:lightRig w14:rig="threePt" w14:dir="t">
                    <w14:rot w14:lat="0" w14:lon="0" w14:rev="0"/>
                  </w14:lightRig>
                </w14:scene3d>
              </w:rPr>
              <w:t>8.2</w:t>
            </w:r>
            <w:r w:rsidRPr="00C278BE">
              <w:rPr>
                <w:rFonts w:eastAsiaTheme="minorEastAsia" w:cstheme="minorBidi"/>
                <w:noProof/>
                <w:sz w:val="22"/>
                <w:szCs w:val="22"/>
                <w:lang w:eastAsia="de-CH"/>
              </w:rPr>
              <w:tab/>
            </w:r>
            <w:r w:rsidRPr="00C278BE">
              <w:rPr>
                <w:rStyle w:val="Hyperlink"/>
                <w:noProof/>
              </w:rPr>
              <w:t>Integration Builder</w:t>
            </w:r>
            <w:r w:rsidRPr="00C278BE">
              <w:rPr>
                <w:noProof/>
                <w:webHidden/>
              </w:rPr>
              <w:tab/>
            </w:r>
            <w:r w:rsidRPr="00C278BE">
              <w:rPr>
                <w:noProof/>
                <w:webHidden/>
              </w:rPr>
              <w:fldChar w:fldCharType="begin"/>
            </w:r>
            <w:r w:rsidRPr="00C278BE">
              <w:rPr>
                <w:noProof/>
                <w:webHidden/>
              </w:rPr>
              <w:instrText xml:space="preserve"> PAGEREF _Toc511709074 \h </w:instrText>
            </w:r>
            <w:r w:rsidRPr="00C278BE">
              <w:rPr>
                <w:noProof/>
                <w:webHidden/>
              </w:rPr>
            </w:r>
            <w:r w:rsidRPr="00C278BE">
              <w:rPr>
                <w:noProof/>
                <w:webHidden/>
              </w:rPr>
              <w:fldChar w:fldCharType="separate"/>
            </w:r>
            <w:r w:rsidR="00C278BE" w:rsidRPr="00C278BE">
              <w:rPr>
                <w:noProof/>
                <w:webHidden/>
              </w:rPr>
              <w:t>31</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5" w:history="1">
            <w:r w:rsidRPr="00C278BE">
              <w:rPr>
                <w:rStyle w:val="Hyperlink"/>
                <w:noProof/>
                <w14:scene3d>
                  <w14:camera w14:prst="orthographicFront"/>
                  <w14:lightRig w14:rig="threePt" w14:dir="t">
                    <w14:rot w14:lat="0" w14:lon="0" w14:rev="0"/>
                  </w14:lightRig>
                </w14:scene3d>
              </w:rPr>
              <w:t>8.2.1</w:t>
            </w:r>
            <w:r w:rsidRPr="00C278BE">
              <w:rPr>
                <w:rFonts w:eastAsiaTheme="minorEastAsia" w:cstheme="minorBidi"/>
                <w:noProof/>
                <w:sz w:val="22"/>
                <w:szCs w:val="22"/>
                <w:lang w:eastAsia="de-CH"/>
              </w:rPr>
              <w:tab/>
            </w:r>
            <w:r w:rsidRPr="00C278BE">
              <w:rPr>
                <w:rStyle w:val="Hyperlink"/>
                <w:noProof/>
              </w:rPr>
              <w:t>Communication Channel erstellen</w:t>
            </w:r>
            <w:r w:rsidRPr="00C278BE">
              <w:rPr>
                <w:noProof/>
                <w:webHidden/>
              </w:rPr>
              <w:tab/>
            </w:r>
            <w:r w:rsidRPr="00C278BE">
              <w:rPr>
                <w:noProof/>
                <w:webHidden/>
              </w:rPr>
              <w:fldChar w:fldCharType="begin"/>
            </w:r>
            <w:r w:rsidRPr="00C278BE">
              <w:rPr>
                <w:noProof/>
                <w:webHidden/>
              </w:rPr>
              <w:instrText xml:space="preserve"> PAGEREF _Toc511709075 \h </w:instrText>
            </w:r>
            <w:r w:rsidRPr="00C278BE">
              <w:rPr>
                <w:noProof/>
                <w:webHidden/>
              </w:rPr>
            </w:r>
            <w:r w:rsidRPr="00C278BE">
              <w:rPr>
                <w:noProof/>
                <w:webHidden/>
              </w:rPr>
              <w:fldChar w:fldCharType="separate"/>
            </w:r>
            <w:r w:rsidR="00C278BE" w:rsidRPr="00C278BE">
              <w:rPr>
                <w:noProof/>
                <w:webHidden/>
              </w:rPr>
              <w:t>31</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6" w:history="1">
            <w:r w:rsidRPr="00C278BE">
              <w:rPr>
                <w:rStyle w:val="Hyperlink"/>
                <w:noProof/>
                <w14:scene3d>
                  <w14:camera w14:prst="orthographicFront"/>
                  <w14:lightRig w14:rig="threePt" w14:dir="t">
                    <w14:rot w14:lat="0" w14:lon="0" w14:rev="0"/>
                  </w14:lightRig>
                </w14:scene3d>
              </w:rPr>
              <w:t>8.2.2</w:t>
            </w:r>
            <w:r w:rsidRPr="00C278BE">
              <w:rPr>
                <w:rFonts w:eastAsiaTheme="minorEastAsia" w:cstheme="minorBidi"/>
                <w:noProof/>
                <w:sz w:val="22"/>
                <w:szCs w:val="22"/>
                <w:lang w:eastAsia="de-CH"/>
              </w:rPr>
              <w:tab/>
            </w:r>
            <w:r w:rsidRPr="00C278BE">
              <w:rPr>
                <w:rStyle w:val="Hyperlink"/>
                <w:noProof/>
              </w:rPr>
              <w:t>Integrated Configuration erstellen</w:t>
            </w:r>
            <w:r w:rsidRPr="00C278BE">
              <w:rPr>
                <w:noProof/>
                <w:webHidden/>
              </w:rPr>
              <w:tab/>
            </w:r>
            <w:r w:rsidRPr="00C278BE">
              <w:rPr>
                <w:noProof/>
                <w:webHidden/>
              </w:rPr>
              <w:fldChar w:fldCharType="begin"/>
            </w:r>
            <w:r w:rsidRPr="00C278BE">
              <w:rPr>
                <w:noProof/>
                <w:webHidden/>
              </w:rPr>
              <w:instrText xml:space="preserve"> PAGEREF _Toc511709076 \h </w:instrText>
            </w:r>
            <w:r w:rsidRPr="00C278BE">
              <w:rPr>
                <w:noProof/>
                <w:webHidden/>
              </w:rPr>
            </w:r>
            <w:r w:rsidRPr="00C278BE">
              <w:rPr>
                <w:noProof/>
                <w:webHidden/>
              </w:rPr>
              <w:fldChar w:fldCharType="separate"/>
            </w:r>
            <w:r w:rsidR="00C278BE" w:rsidRPr="00C278BE">
              <w:rPr>
                <w:noProof/>
                <w:webHidden/>
              </w:rPr>
              <w:t>31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77" w:history="1">
            <w:r w:rsidRPr="00C278BE">
              <w:rPr>
                <w:rStyle w:val="Hyperlink"/>
                <w:noProof/>
                <w14:scene3d>
                  <w14:camera w14:prst="orthographicFront"/>
                  <w14:lightRig w14:rig="threePt" w14:dir="t">
                    <w14:rot w14:lat="0" w14:lon="0" w14:rev="0"/>
                  </w14:lightRig>
                </w14:scene3d>
              </w:rPr>
              <w:t>8.3</w:t>
            </w:r>
            <w:r w:rsidRPr="00C278BE">
              <w:rPr>
                <w:rFonts w:eastAsiaTheme="minorEastAsia" w:cstheme="minorBidi"/>
                <w:noProof/>
                <w:sz w:val="22"/>
                <w:szCs w:val="22"/>
                <w:lang w:eastAsia="de-CH"/>
              </w:rPr>
              <w:tab/>
            </w:r>
            <w:r w:rsidRPr="00C278BE">
              <w:rPr>
                <w:rStyle w:val="Hyperlink"/>
                <w:noProof/>
              </w:rPr>
              <w:t>SProxy</w:t>
            </w:r>
            <w:r w:rsidRPr="00C278BE">
              <w:rPr>
                <w:noProof/>
                <w:webHidden/>
              </w:rPr>
              <w:tab/>
            </w:r>
            <w:r w:rsidRPr="00C278BE">
              <w:rPr>
                <w:noProof/>
                <w:webHidden/>
              </w:rPr>
              <w:fldChar w:fldCharType="begin"/>
            </w:r>
            <w:r w:rsidRPr="00C278BE">
              <w:rPr>
                <w:noProof/>
                <w:webHidden/>
              </w:rPr>
              <w:instrText xml:space="preserve"> PAGEREF _Toc511709077 \h </w:instrText>
            </w:r>
            <w:r w:rsidRPr="00C278BE">
              <w:rPr>
                <w:noProof/>
                <w:webHidden/>
              </w:rPr>
            </w:r>
            <w:r w:rsidRPr="00C278BE">
              <w:rPr>
                <w:noProof/>
                <w:webHidden/>
              </w:rPr>
              <w:fldChar w:fldCharType="separate"/>
            </w:r>
            <w:r w:rsidR="00C278BE" w:rsidRPr="00C278BE">
              <w:rPr>
                <w:noProof/>
                <w:webHidden/>
              </w:rPr>
              <w:t>31</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8" w:history="1">
            <w:r w:rsidRPr="00C278BE">
              <w:rPr>
                <w:rStyle w:val="Hyperlink"/>
                <w:noProof/>
                <w14:scene3d>
                  <w14:camera w14:prst="orthographicFront"/>
                  <w14:lightRig w14:rig="threePt" w14:dir="t">
                    <w14:rot w14:lat="0" w14:lon="0" w14:rev="0"/>
                  </w14:lightRig>
                </w14:scene3d>
              </w:rPr>
              <w:t>8.3.1</w:t>
            </w:r>
            <w:r w:rsidRPr="00C278BE">
              <w:rPr>
                <w:rFonts w:eastAsiaTheme="minorEastAsia" w:cstheme="minorBidi"/>
                <w:noProof/>
                <w:sz w:val="22"/>
                <w:szCs w:val="22"/>
                <w:lang w:eastAsia="de-CH"/>
              </w:rPr>
              <w:tab/>
            </w:r>
            <w:r w:rsidRPr="00C278BE">
              <w:rPr>
                <w:rStyle w:val="Hyperlink"/>
                <w:noProof/>
              </w:rPr>
              <w:t>BP_Search</w:t>
            </w:r>
            <w:r w:rsidRPr="00C278BE">
              <w:rPr>
                <w:noProof/>
                <w:webHidden/>
              </w:rPr>
              <w:tab/>
            </w:r>
            <w:r w:rsidRPr="00C278BE">
              <w:rPr>
                <w:noProof/>
                <w:webHidden/>
              </w:rPr>
              <w:fldChar w:fldCharType="begin"/>
            </w:r>
            <w:r w:rsidRPr="00C278BE">
              <w:rPr>
                <w:noProof/>
                <w:webHidden/>
              </w:rPr>
              <w:instrText xml:space="preserve"> PAGEREF _Toc511709078 \h </w:instrText>
            </w:r>
            <w:r w:rsidRPr="00C278BE">
              <w:rPr>
                <w:noProof/>
                <w:webHidden/>
              </w:rPr>
            </w:r>
            <w:r w:rsidRPr="00C278BE">
              <w:rPr>
                <w:noProof/>
                <w:webHidden/>
              </w:rPr>
              <w:fldChar w:fldCharType="separate"/>
            </w:r>
            <w:r w:rsidR="00C278BE" w:rsidRPr="00C278BE">
              <w:rPr>
                <w:noProof/>
                <w:webHidden/>
              </w:rPr>
              <w:t>32</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79" w:history="1">
            <w:r w:rsidRPr="00C278BE">
              <w:rPr>
                <w:rStyle w:val="Hyperlink"/>
                <w:noProof/>
                <w14:scene3d>
                  <w14:camera w14:prst="orthographicFront"/>
                  <w14:lightRig w14:rig="threePt" w14:dir="t">
                    <w14:rot w14:lat="0" w14:lon="0" w14:rev="0"/>
                  </w14:lightRig>
                </w14:scene3d>
              </w:rPr>
              <w:t>8.3.2</w:t>
            </w:r>
            <w:r w:rsidRPr="00C278BE">
              <w:rPr>
                <w:rFonts w:eastAsiaTheme="minorEastAsia" w:cstheme="minorBidi"/>
                <w:noProof/>
                <w:sz w:val="22"/>
                <w:szCs w:val="22"/>
                <w:lang w:eastAsia="de-CH"/>
              </w:rPr>
              <w:tab/>
            </w:r>
            <w:r w:rsidRPr="00C278BE">
              <w:rPr>
                <w:rStyle w:val="Hyperlink"/>
                <w:noProof/>
              </w:rPr>
              <w:t>BP_GetDetails</w:t>
            </w:r>
            <w:r w:rsidRPr="00C278BE">
              <w:rPr>
                <w:noProof/>
                <w:webHidden/>
              </w:rPr>
              <w:tab/>
            </w:r>
            <w:r w:rsidRPr="00C278BE">
              <w:rPr>
                <w:noProof/>
                <w:webHidden/>
              </w:rPr>
              <w:fldChar w:fldCharType="begin"/>
            </w:r>
            <w:r w:rsidRPr="00C278BE">
              <w:rPr>
                <w:noProof/>
                <w:webHidden/>
              </w:rPr>
              <w:instrText xml:space="preserve"> PAGEREF _Toc511709079 \h </w:instrText>
            </w:r>
            <w:r w:rsidRPr="00C278BE">
              <w:rPr>
                <w:noProof/>
                <w:webHidden/>
              </w:rPr>
            </w:r>
            <w:r w:rsidRPr="00C278BE">
              <w:rPr>
                <w:noProof/>
                <w:webHidden/>
              </w:rPr>
              <w:fldChar w:fldCharType="separate"/>
            </w:r>
            <w:r w:rsidR="00C278BE" w:rsidRPr="00C278BE">
              <w:rPr>
                <w:noProof/>
                <w:webHidden/>
              </w:rPr>
              <w:t>33</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80" w:history="1">
            <w:r w:rsidRPr="00C278BE">
              <w:rPr>
                <w:rStyle w:val="Hyperlink"/>
                <w:noProof/>
                <w14:scene3d>
                  <w14:camera w14:prst="orthographicFront"/>
                  <w14:lightRig w14:rig="threePt" w14:dir="t">
                    <w14:rot w14:lat="0" w14:lon="0" w14:rev="0"/>
                  </w14:lightRig>
                </w14:scene3d>
              </w:rPr>
              <w:t>8.3.3</w:t>
            </w:r>
            <w:r w:rsidRPr="00C278BE">
              <w:rPr>
                <w:rFonts w:eastAsiaTheme="minorEastAsia" w:cstheme="minorBidi"/>
                <w:noProof/>
                <w:sz w:val="22"/>
                <w:szCs w:val="22"/>
                <w:lang w:eastAsia="de-CH"/>
              </w:rPr>
              <w:tab/>
            </w:r>
            <w:r w:rsidRPr="00C278BE">
              <w:rPr>
                <w:rStyle w:val="Hyperlink"/>
                <w:noProof/>
              </w:rPr>
              <w:t>BP_QMC_Products</w:t>
            </w:r>
            <w:r w:rsidRPr="00C278BE">
              <w:rPr>
                <w:noProof/>
                <w:webHidden/>
              </w:rPr>
              <w:tab/>
            </w:r>
            <w:r w:rsidRPr="00C278BE">
              <w:rPr>
                <w:noProof/>
                <w:webHidden/>
              </w:rPr>
              <w:fldChar w:fldCharType="begin"/>
            </w:r>
            <w:r w:rsidRPr="00C278BE">
              <w:rPr>
                <w:noProof/>
                <w:webHidden/>
              </w:rPr>
              <w:instrText xml:space="preserve"> PAGEREF _Toc511709080 \h </w:instrText>
            </w:r>
            <w:r w:rsidRPr="00C278BE">
              <w:rPr>
                <w:noProof/>
                <w:webHidden/>
              </w:rPr>
            </w:r>
            <w:r w:rsidRPr="00C278BE">
              <w:rPr>
                <w:noProof/>
                <w:webHidden/>
              </w:rPr>
              <w:fldChar w:fldCharType="separate"/>
            </w:r>
            <w:r w:rsidR="00C278BE" w:rsidRPr="00C278BE">
              <w:rPr>
                <w:noProof/>
                <w:webHidden/>
              </w:rPr>
              <w:t>34</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81" w:history="1">
            <w:r w:rsidRPr="00C278BE">
              <w:rPr>
                <w:rStyle w:val="Hyperlink"/>
                <w:noProof/>
                <w14:scene3d>
                  <w14:camera w14:prst="orthographicFront"/>
                  <w14:lightRig w14:rig="threePt" w14:dir="t">
                    <w14:rot w14:lat="0" w14:lon="0" w14:rev="0"/>
                  </w14:lightRig>
                </w14:scene3d>
              </w:rPr>
              <w:t>8.3.4</w:t>
            </w:r>
            <w:r w:rsidRPr="00C278BE">
              <w:rPr>
                <w:rFonts w:eastAsiaTheme="minorEastAsia" w:cstheme="minorBidi"/>
                <w:noProof/>
                <w:sz w:val="22"/>
                <w:szCs w:val="22"/>
                <w:lang w:eastAsia="de-CH"/>
              </w:rPr>
              <w:tab/>
            </w:r>
            <w:r w:rsidRPr="00C278BE">
              <w:rPr>
                <w:rStyle w:val="Hyperlink"/>
                <w:noProof/>
              </w:rPr>
              <w:t>BP_Update</w:t>
            </w:r>
            <w:r w:rsidRPr="00C278BE">
              <w:rPr>
                <w:noProof/>
                <w:webHidden/>
              </w:rPr>
              <w:tab/>
            </w:r>
            <w:r w:rsidRPr="00C278BE">
              <w:rPr>
                <w:noProof/>
                <w:webHidden/>
              </w:rPr>
              <w:fldChar w:fldCharType="begin"/>
            </w:r>
            <w:r w:rsidRPr="00C278BE">
              <w:rPr>
                <w:noProof/>
                <w:webHidden/>
              </w:rPr>
              <w:instrText xml:space="preserve"> PAGEREF _Toc511709081 \h </w:instrText>
            </w:r>
            <w:r w:rsidRPr="00C278BE">
              <w:rPr>
                <w:noProof/>
                <w:webHidden/>
              </w:rPr>
            </w:r>
            <w:r w:rsidRPr="00C278BE">
              <w:rPr>
                <w:noProof/>
                <w:webHidden/>
              </w:rPr>
              <w:fldChar w:fldCharType="separate"/>
            </w:r>
            <w:r w:rsidR="00C278BE" w:rsidRPr="00C278BE">
              <w:rPr>
                <w:noProof/>
                <w:webHidden/>
              </w:rPr>
              <w:t>35</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82" w:history="1">
            <w:r w:rsidRPr="00C278BE">
              <w:rPr>
                <w:rStyle w:val="Hyperlink"/>
                <w:noProof/>
              </w:rPr>
              <w:t>9</w:t>
            </w:r>
            <w:r w:rsidRPr="00C278BE">
              <w:rPr>
                <w:rFonts w:eastAsiaTheme="minorEastAsia" w:cstheme="minorBidi"/>
                <w:noProof/>
                <w:sz w:val="22"/>
                <w:szCs w:val="22"/>
                <w:lang w:eastAsia="de-CH"/>
              </w:rPr>
              <w:tab/>
            </w:r>
            <w:r w:rsidRPr="00C278BE">
              <w:rPr>
                <w:rStyle w:val="Hyperlink"/>
                <w:noProof/>
              </w:rPr>
              <w:t>Planung Webanwendung</w:t>
            </w:r>
            <w:r w:rsidRPr="00C278BE">
              <w:rPr>
                <w:noProof/>
                <w:webHidden/>
              </w:rPr>
              <w:tab/>
            </w:r>
            <w:r w:rsidRPr="00C278BE">
              <w:rPr>
                <w:noProof/>
                <w:webHidden/>
              </w:rPr>
              <w:fldChar w:fldCharType="begin"/>
            </w:r>
            <w:r w:rsidRPr="00C278BE">
              <w:rPr>
                <w:noProof/>
                <w:webHidden/>
              </w:rPr>
              <w:instrText xml:space="preserve"> PAGEREF _Toc511709082 \h </w:instrText>
            </w:r>
            <w:r w:rsidRPr="00C278BE">
              <w:rPr>
                <w:noProof/>
                <w:webHidden/>
              </w:rPr>
            </w:r>
            <w:r w:rsidRPr="00C278BE">
              <w:rPr>
                <w:noProof/>
                <w:webHidden/>
              </w:rPr>
              <w:fldChar w:fldCharType="separate"/>
            </w:r>
            <w:r w:rsidR="00C278BE" w:rsidRPr="00C278BE">
              <w:rPr>
                <w:noProof/>
                <w:webHidden/>
              </w:rPr>
              <w:t>36</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83" w:history="1">
            <w:r w:rsidRPr="00C278BE">
              <w:rPr>
                <w:rStyle w:val="Hyperlink"/>
                <w:noProof/>
                <w14:scene3d>
                  <w14:camera w14:prst="orthographicFront"/>
                  <w14:lightRig w14:rig="threePt" w14:dir="t">
                    <w14:rot w14:lat="0" w14:lon="0" w14:rev="0"/>
                  </w14:lightRig>
                </w14:scene3d>
              </w:rPr>
              <w:t>9.1</w:t>
            </w:r>
            <w:r w:rsidRPr="00C278BE">
              <w:rPr>
                <w:rFonts w:eastAsiaTheme="minorEastAsia" w:cstheme="minorBidi"/>
                <w:noProof/>
                <w:sz w:val="22"/>
                <w:szCs w:val="22"/>
                <w:lang w:eastAsia="de-CH"/>
              </w:rPr>
              <w:tab/>
            </w:r>
            <w:r w:rsidRPr="00C278BE">
              <w:rPr>
                <w:rStyle w:val="Hyperlink"/>
                <w:noProof/>
              </w:rPr>
              <w:t>Überlegungen</w:t>
            </w:r>
            <w:r w:rsidRPr="00C278BE">
              <w:rPr>
                <w:noProof/>
                <w:webHidden/>
              </w:rPr>
              <w:tab/>
            </w:r>
            <w:r w:rsidRPr="00C278BE">
              <w:rPr>
                <w:noProof/>
                <w:webHidden/>
              </w:rPr>
              <w:fldChar w:fldCharType="begin"/>
            </w:r>
            <w:r w:rsidRPr="00C278BE">
              <w:rPr>
                <w:noProof/>
                <w:webHidden/>
              </w:rPr>
              <w:instrText xml:space="preserve"> PAGEREF _Toc511709083 \h </w:instrText>
            </w:r>
            <w:r w:rsidRPr="00C278BE">
              <w:rPr>
                <w:noProof/>
                <w:webHidden/>
              </w:rPr>
            </w:r>
            <w:r w:rsidRPr="00C278BE">
              <w:rPr>
                <w:noProof/>
                <w:webHidden/>
              </w:rPr>
              <w:fldChar w:fldCharType="separate"/>
            </w:r>
            <w:r w:rsidR="00C278BE" w:rsidRPr="00C278BE">
              <w:rPr>
                <w:noProof/>
                <w:webHidden/>
              </w:rPr>
              <w:t>36</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84" w:history="1">
            <w:r w:rsidRPr="00C278BE">
              <w:rPr>
                <w:rStyle w:val="Hyperlink"/>
                <w:noProof/>
                <w14:scene3d>
                  <w14:camera w14:prst="orthographicFront"/>
                  <w14:lightRig w14:rig="threePt" w14:dir="t">
                    <w14:rot w14:lat="0" w14:lon="0" w14:rev="0"/>
                  </w14:lightRig>
                </w14:scene3d>
              </w:rPr>
              <w:t>9.2</w:t>
            </w:r>
            <w:r w:rsidRPr="00C278BE">
              <w:rPr>
                <w:rFonts w:eastAsiaTheme="minorEastAsia" w:cstheme="minorBidi"/>
                <w:noProof/>
                <w:sz w:val="22"/>
                <w:szCs w:val="22"/>
                <w:lang w:eastAsia="de-CH"/>
              </w:rPr>
              <w:tab/>
            </w:r>
            <w:r w:rsidRPr="00C278BE">
              <w:rPr>
                <w:rStyle w:val="Hyperlink"/>
                <w:noProof/>
              </w:rPr>
              <w:t>Bibliotheken</w:t>
            </w:r>
            <w:r w:rsidRPr="00C278BE">
              <w:rPr>
                <w:noProof/>
                <w:webHidden/>
              </w:rPr>
              <w:tab/>
            </w:r>
            <w:r w:rsidRPr="00C278BE">
              <w:rPr>
                <w:noProof/>
                <w:webHidden/>
              </w:rPr>
              <w:fldChar w:fldCharType="begin"/>
            </w:r>
            <w:r w:rsidRPr="00C278BE">
              <w:rPr>
                <w:noProof/>
                <w:webHidden/>
              </w:rPr>
              <w:instrText xml:space="preserve"> PAGEREF _Toc511709084 \h </w:instrText>
            </w:r>
            <w:r w:rsidRPr="00C278BE">
              <w:rPr>
                <w:noProof/>
                <w:webHidden/>
              </w:rPr>
            </w:r>
            <w:r w:rsidRPr="00C278BE">
              <w:rPr>
                <w:noProof/>
                <w:webHidden/>
              </w:rPr>
              <w:fldChar w:fldCharType="separate"/>
            </w:r>
            <w:r w:rsidR="00C278BE" w:rsidRPr="00C278BE">
              <w:rPr>
                <w:noProof/>
                <w:webHidden/>
              </w:rPr>
              <w:t>36</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85" w:history="1">
            <w:r w:rsidRPr="00C278BE">
              <w:rPr>
                <w:rStyle w:val="Hyperlink"/>
                <w:noProof/>
                <w14:scene3d>
                  <w14:camera w14:prst="orthographicFront"/>
                  <w14:lightRig w14:rig="threePt" w14:dir="t">
                    <w14:rot w14:lat="0" w14:lon="0" w14:rev="0"/>
                  </w14:lightRig>
                </w14:scene3d>
              </w:rPr>
              <w:t>9.3</w:t>
            </w:r>
            <w:r w:rsidRPr="00C278BE">
              <w:rPr>
                <w:rFonts w:eastAsiaTheme="minorEastAsia" w:cstheme="minorBidi"/>
                <w:noProof/>
                <w:sz w:val="22"/>
                <w:szCs w:val="22"/>
                <w:lang w:eastAsia="de-CH"/>
              </w:rPr>
              <w:tab/>
            </w:r>
            <w:r w:rsidRPr="00C278BE">
              <w:rPr>
                <w:rStyle w:val="Hyperlink"/>
                <w:noProof/>
              </w:rPr>
              <w:t>GUI Entwurf</w:t>
            </w:r>
            <w:r w:rsidRPr="00C278BE">
              <w:rPr>
                <w:noProof/>
                <w:webHidden/>
              </w:rPr>
              <w:tab/>
            </w:r>
            <w:r w:rsidRPr="00C278BE">
              <w:rPr>
                <w:noProof/>
                <w:webHidden/>
              </w:rPr>
              <w:fldChar w:fldCharType="begin"/>
            </w:r>
            <w:r w:rsidRPr="00C278BE">
              <w:rPr>
                <w:noProof/>
                <w:webHidden/>
              </w:rPr>
              <w:instrText xml:space="preserve"> PAGEREF _Toc511709085 \h </w:instrText>
            </w:r>
            <w:r w:rsidRPr="00C278BE">
              <w:rPr>
                <w:noProof/>
                <w:webHidden/>
              </w:rPr>
            </w:r>
            <w:r w:rsidRPr="00C278BE">
              <w:rPr>
                <w:noProof/>
                <w:webHidden/>
              </w:rPr>
              <w:fldChar w:fldCharType="separate"/>
            </w:r>
            <w:r w:rsidR="00C278BE" w:rsidRPr="00C278BE">
              <w:rPr>
                <w:noProof/>
                <w:webHidden/>
              </w:rPr>
              <w:t>37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86" w:history="1">
            <w:r w:rsidRPr="00C278BE">
              <w:rPr>
                <w:rStyle w:val="Hyperlink"/>
                <w:noProof/>
                <w14:scene3d>
                  <w14:camera w14:prst="orthographicFront"/>
                  <w14:lightRig w14:rig="threePt" w14:dir="t">
                    <w14:rot w14:lat="0" w14:lon="0" w14:rev="0"/>
                  </w14:lightRig>
                </w14:scene3d>
              </w:rPr>
              <w:t>9.3.1</w:t>
            </w:r>
            <w:r w:rsidRPr="00C278BE">
              <w:rPr>
                <w:rFonts w:eastAsiaTheme="minorEastAsia" w:cstheme="minorBidi"/>
                <w:noProof/>
                <w:sz w:val="22"/>
                <w:szCs w:val="22"/>
                <w:lang w:eastAsia="de-CH"/>
              </w:rPr>
              <w:tab/>
            </w:r>
            <w:r w:rsidRPr="00C278BE">
              <w:rPr>
                <w:rStyle w:val="Hyperlink"/>
                <w:noProof/>
              </w:rPr>
              <w:t>GUI Hauptseite</w:t>
            </w:r>
            <w:r w:rsidRPr="00C278BE">
              <w:rPr>
                <w:noProof/>
                <w:webHidden/>
              </w:rPr>
              <w:tab/>
            </w:r>
            <w:r w:rsidRPr="00C278BE">
              <w:rPr>
                <w:noProof/>
                <w:webHidden/>
              </w:rPr>
              <w:fldChar w:fldCharType="begin"/>
            </w:r>
            <w:r w:rsidRPr="00C278BE">
              <w:rPr>
                <w:noProof/>
                <w:webHidden/>
              </w:rPr>
              <w:instrText xml:space="preserve"> PAGEREF _Toc511709086 \h </w:instrText>
            </w:r>
            <w:r w:rsidRPr="00C278BE">
              <w:rPr>
                <w:noProof/>
                <w:webHidden/>
              </w:rPr>
            </w:r>
            <w:r w:rsidRPr="00C278BE">
              <w:rPr>
                <w:noProof/>
                <w:webHidden/>
              </w:rPr>
              <w:fldChar w:fldCharType="separate"/>
            </w:r>
            <w:r w:rsidR="00C278BE" w:rsidRPr="00C278BE">
              <w:rPr>
                <w:noProof/>
                <w:webHidden/>
              </w:rPr>
              <w:t>37</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87" w:history="1">
            <w:r w:rsidRPr="00C278BE">
              <w:rPr>
                <w:rStyle w:val="Hyperlink"/>
                <w:noProof/>
                <w14:scene3d>
                  <w14:camera w14:prst="orthographicFront"/>
                  <w14:lightRig w14:rig="threePt" w14:dir="t">
                    <w14:rot w14:lat="0" w14:lon="0" w14:rev="0"/>
                  </w14:lightRig>
                </w14:scene3d>
              </w:rPr>
              <w:t>9.3.2</w:t>
            </w:r>
            <w:r w:rsidRPr="00C278BE">
              <w:rPr>
                <w:rFonts w:eastAsiaTheme="minorEastAsia" w:cstheme="minorBidi"/>
                <w:noProof/>
                <w:sz w:val="22"/>
                <w:szCs w:val="22"/>
                <w:lang w:eastAsia="de-CH"/>
              </w:rPr>
              <w:tab/>
            </w:r>
            <w:r w:rsidRPr="00C278BE">
              <w:rPr>
                <w:rStyle w:val="Hyperlink"/>
                <w:noProof/>
              </w:rPr>
              <w:t>GUI für die GP Auswahl</w:t>
            </w:r>
            <w:r w:rsidRPr="00C278BE">
              <w:rPr>
                <w:noProof/>
                <w:webHidden/>
              </w:rPr>
              <w:tab/>
            </w:r>
            <w:r w:rsidRPr="00C278BE">
              <w:rPr>
                <w:noProof/>
                <w:webHidden/>
              </w:rPr>
              <w:fldChar w:fldCharType="begin"/>
            </w:r>
            <w:r w:rsidRPr="00C278BE">
              <w:rPr>
                <w:noProof/>
                <w:webHidden/>
              </w:rPr>
              <w:instrText xml:space="preserve"> PAGEREF _Toc511709087 \h </w:instrText>
            </w:r>
            <w:r w:rsidRPr="00C278BE">
              <w:rPr>
                <w:noProof/>
                <w:webHidden/>
              </w:rPr>
            </w:r>
            <w:r w:rsidRPr="00C278BE">
              <w:rPr>
                <w:noProof/>
                <w:webHidden/>
              </w:rPr>
              <w:fldChar w:fldCharType="separate"/>
            </w:r>
            <w:r w:rsidR="00C278BE" w:rsidRPr="00C278BE">
              <w:rPr>
                <w:noProof/>
                <w:webHidden/>
              </w:rPr>
              <w:t>38</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88" w:history="1">
            <w:r w:rsidRPr="00C278BE">
              <w:rPr>
                <w:rStyle w:val="Hyperlink"/>
                <w:noProof/>
                <w14:scene3d>
                  <w14:camera w14:prst="orthographicFront"/>
                  <w14:lightRig w14:rig="threePt" w14:dir="t">
                    <w14:rot w14:lat="0" w14:lon="0" w14:rev="0"/>
                  </w14:lightRig>
                </w14:scene3d>
              </w:rPr>
              <w:t>9.3.3</w:t>
            </w:r>
            <w:r w:rsidRPr="00C278BE">
              <w:rPr>
                <w:rFonts w:eastAsiaTheme="minorEastAsia" w:cstheme="minorBidi"/>
                <w:noProof/>
                <w:sz w:val="22"/>
                <w:szCs w:val="22"/>
                <w:lang w:eastAsia="de-CH"/>
              </w:rPr>
              <w:tab/>
            </w:r>
            <w:r w:rsidRPr="00C278BE">
              <w:rPr>
                <w:rStyle w:val="Hyperlink"/>
                <w:noProof/>
              </w:rPr>
              <w:t>d GUI für den Änderungsmodus</w:t>
            </w:r>
            <w:r w:rsidRPr="00C278BE">
              <w:rPr>
                <w:noProof/>
                <w:webHidden/>
              </w:rPr>
              <w:tab/>
            </w:r>
            <w:r w:rsidRPr="00C278BE">
              <w:rPr>
                <w:noProof/>
                <w:webHidden/>
              </w:rPr>
              <w:fldChar w:fldCharType="begin"/>
            </w:r>
            <w:r w:rsidRPr="00C278BE">
              <w:rPr>
                <w:noProof/>
                <w:webHidden/>
              </w:rPr>
              <w:instrText xml:space="preserve"> PAGEREF _Toc511709088 \h </w:instrText>
            </w:r>
            <w:r w:rsidRPr="00C278BE">
              <w:rPr>
                <w:noProof/>
                <w:webHidden/>
              </w:rPr>
            </w:r>
            <w:r w:rsidRPr="00C278BE">
              <w:rPr>
                <w:noProof/>
                <w:webHidden/>
              </w:rPr>
              <w:fldChar w:fldCharType="separate"/>
            </w:r>
            <w:r w:rsidR="00C278BE" w:rsidRPr="00C278BE">
              <w:rPr>
                <w:noProof/>
                <w:webHidden/>
              </w:rPr>
              <w:t>38</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89" w:history="1">
            <w:r w:rsidRPr="00C278BE">
              <w:rPr>
                <w:rStyle w:val="Hyperlink"/>
                <w:noProof/>
                <w14:scene3d>
                  <w14:camera w14:prst="orthographicFront"/>
                  <w14:lightRig w14:rig="threePt" w14:dir="t">
                    <w14:rot w14:lat="0" w14:lon="0" w14:rev="0"/>
                  </w14:lightRig>
                </w14:scene3d>
              </w:rPr>
              <w:t>9.4</w:t>
            </w:r>
            <w:r w:rsidRPr="00C278BE">
              <w:rPr>
                <w:rFonts w:eastAsiaTheme="minorEastAsia" w:cstheme="minorBidi"/>
                <w:noProof/>
                <w:sz w:val="22"/>
                <w:szCs w:val="22"/>
                <w:lang w:eastAsia="de-CH"/>
              </w:rPr>
              <w:tab/>
            </w:r>
            <w:r w:rsidRPr="00C278BE">
              <w:rPr>
                <w:rStyle w:val="Hyperlink"/>
                <w:noProof/>
              </w:rPr>
              <w:t>Workflows</w:t>
            </w:r>
            <w:r w:rsidRPr="00C278BE">
              <w:rPr>
                <w:noProof/>
                <w:webHidden/>
              </w:rPr>
              <w:tab/>
            </w:r>
            <w:r w:rsidRPr="00C278BE">
              <w:rPr>
                <w:noProof/>
                <w:webHidden/>
              </w:rPr>
              <w:fldChar w:fldCharType="begin"/>
            </w:r>
            <w:r w:rsidRPr="00C278BE">
              <w:rPr>
                <w:noProof/>
                <w:webHidden/>
              </w:rPr>
              <w:instrText xml:space="preserve"> PAGEREF _Toc511709089 \h </w:instrText>
            </w:r>
            <w:r w:rsidRPr="00C278BE">
              <w:rPr>
                <w:noProof/>
                <w:webHidden/>
              </w:rPr>
            </w:r>
            <w:r w:rsidRPr="00C278BE">
              <w:rPr>
                <w:noProof/>
                <w:webHidden/>
              </w:rPr>
              <w:fldChar w:fldCharType="separate"/>
            </w:r>
            <w:r w:rsidR="00C278BE" w:rsidRPr="00C278BE">
              <w:rPr>
                <w:noProof/>
                <w:webHidden/>
              </w:rPr>
              <w:t>39</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90" w:history="1">
            <w:r w:rsidRPr="00C278BE">
              <w:rPr>
                <w:rStyle w:val="Hyperlink"/>
                <w:noProof/>
                <w14:scene3d>
                  <w14:camera w14:prst="orthographicFront"/>
                  <w14:lightRig w14:rig="threePt" w14:dir="t">
                    <w14:rot w14:lat="0" w14:lon="0" w14:rev="0"/>
                  </w14:lightRig>
                </w14:scene3d>
              </w:rPr>
              <w:t>9.4.1</w:t>
            </w:r>
            <w:r w:rsidRPr="00C278BE">
              <w:rPr>
                <w:rFonts w:eastAsiaTheme="minorEastAsia" w:cstheme="minorBidi"/>
                <w:noProof/>
                <w:sz w:val="22"/>
                <w:szCs w:val="22"/>
                <w:lang w:eastAsia="de-CH"/>
              </w:rPr>
              <w:tab/>
            </w:r>
            <w:r w:rsidRPr="00C278BE">
              <w:rPr>
                <w:rStyle w:val="Hyperlink"/>
                <w:noProof/>
              </w:rPr>
              <w:t>GP suche und Informationen ausgeben</w:t>
            </w:r>
            <w:r w:rsidRPr="00C278BE">
              <w:rPr>
                <w:noProof/>
                <w:webHidden/>
              </w:rPr>
              <w:tab/>
            </w:r>
            <w:r w:rsidRPr="00C278BE">
              <w:rPr>
                <w:noProof/>
                <w:webHidden/>
              </w:rPr>
              <w:fldChar w:fldCharType="begin"/>
            </w:r>
            <w:r w:rsidRPr="00C278BE">
              <w:rPr>
                <w:noProof/>
                <w:webHidden/>
              </w:rPr>
              <w:instrText xml:space="preserve"> PAGEREF _Toc511709090 \h </w:instrText>
            </w:r>
            <w:r w:rsidRPr="00C278BE">
              <w:rPr>
                <w:noProof/>
                <w:webHidden/>
              </w:rPr>
            </w:r>
            <w:r w:rsidRPr="00C278BE">
              <w:rPr>
                <w:noProof/>
                <w:webHidden/>
              </w:rPr>
              <w:fldChar w:fldCharType="separate"/>
            </w:r>
            <w:r w:rsidR="00C278BE" w:rsidRPr="00C278BE">
              <w:rPr>
                <w:noProof/>
                <w:webHidden/>
              </w:rPr>
              <w:t>39</w:t>
            </w:r>
            <w:r w:rsidRPr="00C278BE">
              <w:rPr>
                <w:noProof/>
                <w:webHidden/>
              </w:rPr>
              <w:fldChar w:fldCharType="end"/>
            </w:r>
          </w:hyperlink>
        </w:p>
        <w:p w:rsidR="004F42F9" w:rsidRPr="00C278BE" w:rsidRDefault="004F42F9">
          <w:pPr>
            <w:pStyle w:val="Verzeichnis3"/>
            <w:rPr>
              <w:rFonts w:eastAsiaTheme="minorEastAsia" w:cstheme="minorBidi"/>
              <w:noProof/>
              <w:sz w:val="22"/>
              <w:szCs w:val="22"/>
              <w:lang w:eastAsia="de-CH"/>
            </w:rPr>
          </w:pPr>
          <w:hyperlink w:anchor="_Toc511709091" w:history="1">
            <w:r w:rsidRPr="00C278BE">
              <w:rPr>
                <w:rStyle w:val="Hyperlink"/>
                <w:noProof/>
                <w14:scene3d>
                  <w14:camera w14:prst="orthographicFront"/>
                  <w14:lightRig w14:rig="threePt" w14:dir="t">
                    <w14:rot w14:lat="0" w14:lon="0" w14:rev="0"/>
                  </w14:lightRig>
                </w14:scene3d>
              </w:rPr>
              <w:t>9.4.2</w:t>
            </w:r>
            <w:r w:rsidRPr="00C278BE">
              <w:rPr>
                <w:rFonts w:eastAsiaTheme="minorEastAsia" w:cstheme="minorBidi"/>
                <w:noProof/>
                <w:sz w:val="22"/>
                <w:szCs w:val="22"/>
                <w:lang w:eastAsia="de-CH"/>
              </w:rPr>
              <w:tab/>
            </w:r>
            <w:r w:rsidRPr="00C278BE">
              <w:rPr>
                <w:rStyle w:val="Hyperlink"/>
                <w:noProof/>
              </w:rPr>
              <w:t>GP ändern</w:t>
            </w:r>
            <w:r w:rsidRPr="00C278BE">
              <w:rPr>
                <w:noProof/>
                <w:webHidden/>
              </w:rPr>
              <w:tab/>
            </w:r>
            <w:r w:rsidRPr="00C278BE">
              <w:rPr>
                <w:noProof/>
                <w:webHidden/>
              </w:rPr>
              <w:fldChar w:fldCharType="begin"/>
            </w:r>
            <w:r w:rsidRPr="00C278BE">
              <w:rPr>
                <w:noProof/>
                <w:webHidden/>
              </w:rPr>
              <w:instrText xml:space="preserve"> PAGEREF _Toc511709091 \h </w:instrText>
            </w:r>
            <w:r w:rsidRPr="00C278BE">
              <w:rPr>
                <w:noProof/>
                <w:webHidden/>
              </w:rPr>
            </w:r>
            <w:r w:rsidRPr="00C278BE">
              <w:rPr>
                <w:noProof/>
                <w:webHidden/>
              </w:rPr>
              <w:fldChar w:fldCharType="separate"/>
            </w:r>
            <w:r w:rsidR="00C278BE" w:rsidRPr="00C278BE">
              <w:rPr>
                <w:noProof/>
                <w:webHidden/>
              </w:rPr>
              <w:t>40</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92" w:history="1">
            <w:r w:rsidRPr="00C278BE">
              <w:rPr>
                <w:rStyle w:val="Hyperlink"/>
                <w:noProof/>
              </w:rPr>
              <w:t>10</w:t>
            </w:r>
            <w:r w:rsidRPr="00C278BE">
              <w:rPr>
                <w:rFonts w:eastAsiaTheme="minorEastAsia" w:cstheme="minorBidi"/>
                <w:noProof/>
                <w:sz w:val="22"/>
                <w:szCs w:val="22"/>
                <w:lang w:eastAsia="de-CH"/>
              </w:rPr>
              <w:tab/>
            </w:r>
            <w:r w:rsidRPr="00C278BE">
              <w:rPr>
                <w:rStyle w:val="Hyperlink"/>
                <w:noProof/>
              </w:rPr>
              <w:t>Entwicklung Webanwendung</w:t>
            </w:r>
            <w:r w:rsidRPr="00C278BE">
              <w:rPr>
                <w:noProof/>
                <w:webHidden/>
              </w:rPr>
              <w:tab/>
            </w:r>
            <w:r w:rsidRPr="00C278BE">
              <w:rPr>
                <w:noProof/>
                <w:webHidden/>
              </w:rPr>
              <w:fldChar w:fldCharType="begin"/>
            </w:r>
            <w:r w:rsidRPr="00C278BE">
              <w:rPr>
                <w:noProof/>
                <w:webHidden/>
              </w:rPr>
              <w:instrText xml:space="preserve"> PAGEREF _Toc511709092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93" w:history="1">
            <w:r w:rsidRPr="00C278BE">
              <w:rPr>
                <w:rStyle w:val="Hyperlink"/>
                <w:noProof/>
              </w:rPr>
              <w:t>11</w:t>
            </w:r>
            <w:r w:rsidRPr="00C278BE">
              <w:rPr>
                <w:rFonts w:eastAsiaTheme="minorEastAsia" w:cstheme="minorBidi"/>
                <w:noProof/>
                <w:sz w:val="22"/>
                <w:szCs w:val="22"/>
                <w:lang w:eastAsia="de-CH"/>
              </w:rPr>
              <w:tab/>
            </w:r>
            <w:r w:rsidRPr="00C278BE">
              <w:rPr>
                <w:rStyle w:val="Hyperlink"/>
                <w:noProof/>
              </w:rPr>
              <w:t>Testen</w:t>
            </w:r>
            <w:r w:rsidRPr="00C278BE">
              <w:rPr>
                <w:noProof/>
                <w:webHidden/>
              </w:rPr>
              <w:tab/>
            </w:r>
            <w:r w:rsidRPr="00C278BE">
              <w:rPr>
                <w:noProof/>
                <w:webHidden/>
              </w:rPr>
              <w:fldChar w:fldCharType="begin"/>
            </w:r>
            <w:r w:rsidRPr="00C278BE">
              <w:rPr>
                <w:noProof/>
                <w:webHidden/>
              </w:rPr>
              <w:instrText xml:space="preserve"> PAGEREF _Toc511709093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94" w:history="1">
            <w:r w:rsidRPr="00C278BE">
              <w:rPr>
                <w:rStyle w:val="Hyperlink"/>
                <w:noProof/>
              </w:rPr>
              <w:t>12</w:t>
            </w:r>
            <w:r w:rsidRPr="00C278BE">
              <w:rPr>
                <w:rFonts w:eastAsiaTheme="minorEastAsia" w:cstheme="minorBidi"/>
                <w:noProof/>
                <w:sz w:val="22"/>
                <w:szCs w:val="22"/>
                <w:lang w:eastAsia="de-CH"/>
              </w:rPr>
              <w:tab/>
            </w:r>
            <w:r w:rsidRPr="00C278BE">
              <w:rPr>
                <w:rStyle w:val="Hyperlink"/>
                <w:noProof/>
              </w:rPr>
              <w:t>Endergebnis</w:t>
            </w:r>
            <w:r w:rsidRPr="00C278BE">
              <w:rPr>
                <w:noProof/>
                <w:webHidden/>
              </w:rPr>
              <w:tab/>
            </w:r>
            <w:r w:rsidRPr="00C278BE">
              <w:rPr>
                <w:noProof/>
                <w:webHidden/>
              </w:rPr>
              <w:fldChar w:fldCharType="begin"/>
            </w:r>
            <w:r w:rsidRPr="00C278BE">
              <w:rPr>
                <w:noProof/>
                <w:webHidden/>
              </w:rPr>
              <w:instrText xml:space="preserve"> PAGEREF _Toc511709094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95" w:history="1">
            <w:r w:rsidRPr="00C278BE">
              <w:rPr>
                <w:rStyle w:val="Hyperlink"/>
                <w:noProof/>
              </w:rPr>
              <w:t>13</w:t>
            </w:r>
            <w:r w:rsidRPr="00C278BE">
              <w:rPr>
                <w:rFonts w:eastAsiaTheme="minorEastAsia" w:cstheme="minorBidi"/>
                <w:noProof/>
                <w:sz w:val="22"/>
                <w:szCs w:val="22"/>
                <w:lang w:eastAsia="de-CH"/>
              </w:rPr>
              <w:tab/>
            </w:r>
            <w:r w:rsidRPr="00C278BE">
              <w:rPr>
                <w:rStyle w:val="Hyperlink"/>
                <w:noProof/>
              </w:rPr>
              <w:t>Schlussbericht</w:t>
            </w:r>
            <w:r w:rsidRPr="00C278BE">
              <w:rPr>
                <w:noProof/>
                <w:webHidden/>
              </w:rPr>
              <w:tab/>
            </w:r>
            <w:r w:rsidRPr="00C278BE">
              <w:rPr>
                <w:noProof/>
                <w:webHidden/>
              </w:rPr>
              <w:fldChar w:fldCharType="begin"/>
            </w:r>
            <w:r w:rsidRPr="00C278BE">
              <w:rPr>
                <w:noProof/>
                <w:webHidden/>
              </w:rPr>
              <w:instrText xml:space="preserve"> PAGEREF _Toc511709095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96" w:history="1">
            <w:r w:rsidRPr="00C278BE">
              <w:rPr>
                <w:rStyle w:val="Hyperlink"/>
                <w:noProof/>
                <w14:scene3d>
                  <w14:camera w14:prst="orthographicFront"/>
                  <w14:lightRig w14:rig="threePt" w14:dir="t">
                    <w14:rot w14:lat="0" w14:lon="0" w14:rev="0"/>
                  </w14:lightRig>
                </w14:scene3d>
              </w:rPr>
              <w:t>13.1</w:t>
            </w:r>
            <w:r w:rsidRPr="00C278BE">
              <w:rPr>
                <w:rFonts w:eastAsiaTheme="minorEastAsia" w:cstheme="minorBidi"/>
                <w:noProof/>
                <w:sz w:val="22"/>
                <w:szCs w:val="22"/>
                <w:lang w:eastAsia="de-CH"/>
              </w:rPr>
              <w:tab/>
            </w:r>
            <w:r w:rsidRPr="00C278BE">
              <w:rPr>
                <w:rStyle w:val="Hyperlink"/>
                <w:noProof/>
              </w:rPr>
              <w:t>Ist Soll</w:t>
            </w:r>
            <w:r w:rsidRPr="00C278BE">
              <w:rPr>
                <w:noProof/>
                <w:webHidden/>
              </w:rPr>
              <w:tab/>
            </w:r>
            <w:r w:rsidRPr="00C278BE">
              <w:rPr>
                <w:noProof/>
                <w:webHidden/>
              </w:rPr>
              <w:fldChar w:fldCharType="begin"/>
            </w:r>
            <w:r w:rsidRPr="00C278BE">
              <w:rPr>
                <w:noProof/>
                <w:webHidden/>
              </w:rPr>
              <w:instrText xml:space="preserve"> PAGEREF _Toc511709096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2"/>
            <w:rPr>
              <w:rFonts w:eastAsiaTheme="minorEastAsia" w:cstheme="minorBidi"/>
              <w:noProof/>
              <w:sz w:val="22"/>
              <w:szCs w:val="22"/>
              <w:lang w:eastAsia="de-CH"/>
            </w:rPr>
          </w:pPr>
          <w:hyperlink w:anchor="_Toc511709097" w:history="1">
            <w:r w:rsidRPr="00C278BE">
              <w:rPr>
                <w:rStyle w:val="Hyperlink"/>
                <w:noProof/>
                <w14:scene3d>
                  <w14:camera w14:prst="orthographicFront"/>
                  <w14:lightRig w14:rig="threePt" w14:dir="t">
                    <w14:rot w14:lat="0" w14:lon="0" w14:rev="0"/>
                  </w14:lightRig>
                </w14:scene3d>
              </w:rPr>
              <w:t>13.2</w:t>
            </w:r>
            <w:r w:rsidRPr="00C278BE">
              <w:rPr>
                <w:rFonts w:eastAsiaTheme="minorEastAsia" w:cstheme="minorBidi"/>
                <w:noProof/>
                <w:sz w:val="22"/>
                <w:szCs w:val="22"/>
                <w:lang w:eastAsia="de-CH"/>
              </w:rPr>
              <w:tab/>
            </w:r>
            <w:r w:rsidRPr="00C278BE">
              <w:rPr>
                <w:rStyle w:val="Hyperlink"/>
                <w:noProof/>
              </w:rPr>
              <w:t>Persönliche Reflexion</w:t>
            </w:r>
            <w:r w:rsidRPr="00C278BE">
              <w:rPr>
                <w:noProof/>
                <w:webHidden/>
              </w:rPr>
              <w:tab/>
            </w:r>
            <w:r w:rsidRPr="00C278BE">
              <w:rPr>
                <w:noProof/>
                <w:webHidden/>
              </w:rPr>
              <w:fldChar w:fldCharType="begin"/>
            </w:r>
            <w:r w:rsidRPr="00C278BE">
              <w:rPr>
                <w:noProof/>
                <w:webHidden/>
              </w:rPr>
              <w:instrText xml:space="preserve"> PAGEREF _Toc511709097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98" w:history="1">
            <w:r w:rsidRPr="00C278BE">
              <w:rPr>
                <w:rStyle w:val="Hyperlink"/>
                <w:noProof/>
              </w:rPr>
              <w:t>14</w:t>
            </w:r>
            <w:r w:rsidRPr="00C278BE">
              <w:rPr>
                <w:rFonts w:eastAsiaTheme="minorEastAsia" w:cstheme="minorBidi"/>
                <w:noProof/>
                <w:sz w:val="22"/>
                <w:szCs w:val="22"/>
                <w:lang w:eastAsia="de-CH"/>
              </w:rPr>
              <w:tab/>
            </w:r>
            <w:r w:rsidRPr="00C278BE">
              <w:rPr>
                <w:rStyle w:val="Hyperlink"/>
                <w:noProof/>
              </w:rPr>
              <w:t>Glossar</w:t>
            </w:r>
            <w:r w:rsidRPr="00C278BE">
              <w:rPr>
                <w:noProof/>
                <w:webHidden/>
              </w:rPr>
              <w:tab/>
            </w:r>
            <w:r w:rsidRPr="00C278BE">
              <w:rPr>
                <w:noProof/>
                <w:webHidden/>
              </w:rPr>
              <w:fldChar w:fldCharType="begin"/>
            </w:r>
            <w:r w:rsidRPr="00C278BE">
              <w:rPr>
                <w:noProof/>
                <w:webHidden/>
              </w:rPr>
              <w:instrText xml:space="preserve"> PAGEREF _Toc511709098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099" w:history="1">
            <w:r w:rsidRPr="00C278BE">
              <w:rPr>
                <w:rStyle w:val="Hyperlink"/>
                <w:noProof/>
              </w:rPr>
              <w:t>15</w:t>
            </w:r>
            <w:r w:rsidRPr="00C278BE">
              <w:rPr>
                <w:rFonts w:eastAsiaTheme="minorEastAsia" w:cstheme="minorBidi"/>
                <w:noProof/>
                <w:sz w:val="22"/>
                <w:szCs w:val="22"/>
                <w:lang w:eastAsia="de-CH"/>
              </w:rPr>
              <w:tab/>
            </w:r>
            <w:r w:rsidRPr="00C278BE">
              <w:rPr>
                <w:rStyle w:val="Hyperlink"/>
                <w:noProof/>
              </w:rPr>
              <w:t>Quellenverzeichnis</w:t>
            </w:r>
            <w:r w:rsidRPr="00C278BE">
              <w:rPr>
                <w:noProof/>
                <w:webHidden/>
              </w:rPr>
              <w:tab/>
            </w:r>
            <w:r w:rsidRPr="00C278BE">
              <w:rPr>
                <w:noProof/>
                <w:webHidden/>
              </w:rPr>
              <w:fldChar w:fldCharType="begin"/>
            </w:r>
            <w:r w:rsidRPr="00C278BE">
              <w:rPr>
                <w:noProof/>
                <w:webHidden/>
              </w:rPr>
              <w:instrText xml:space="preserve"> PAGEREF _Toc511709099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100" w:history="1">
            <w:r w:rsidRPr="00C278BE">
              <w:rPr>
                <w:rStyle w:val="Hyperlink"/>
                <w:noProof/>
              </w:rPr>
              <w:t>16</w:t>
            </w:r>
            <w:r w:rsidRPr="00C278BE">
              <w:rPr>
                <w:rFonts w:eastAsiaTheme="minorEastAsia" w:cstheme="minorBidi"/>
                <w:noProof/>
                <w:sz w:val="22"/>
                <w:szCs w:val="22"/>
                <w:lang w:eastAsia="de-CH"/>
              </w:rPr>
              <w:tab/>
            </w:r>
            <w:r w:rsidRPr="00C278BE">
              <w:rPr>
                <w:rStyle w:val="Hyperlink"/>
                <w:noProof/>
              </w:rPr>
              <w:t>Abbildungsverzeichnis</w:t>
            </w:r>
            <w:r w:rsidRPr="00C278BE">
              <w:rPr>
                <w:noProof/>
                <w:webHidden/>
              </w:rPr>
              <w:tab/>
            </w:r>
            <w:r w:rsidRPr="00C278BE">
              <w:rPr>
                <w:noProof/>
                <w:webHidden/>
              </w:rPr>
              <w:fldChar w:fldCharType="begin"/>
            </w:r>
            <w:r w:rsidRPr="00C278BE">
              <w:rPr>
                <w:noProof/>
                <w:webHidden/>
              </w:rPr>
              <w:instrText xml:space="preserve"> PAGEREF _Toc511709100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w:anchor="_Toc511709101" w:history="1">
            <w:r w:rsidRPr="00C278BE">
              <w:rPr>
                <w:rStyle w:val="Hyperlink"/>
                <w:noProof/>
              </w:rPr>
              <w:t>17</w:t>
            </w:r>
            <w:r w:rsidRPr="00C278BE">
              <w:rPr>
                <w:rFonts w:eastAsiaTheme="minorEastAsia" w:cstheme="minorBidi"/>
                <w:noProof/>
                <w:sz w:val="22"/>
                <w:szCs w:val="22"/>
                <w:lang w:eastAsia="de-CH"/>
              </w:rPr>
              <w:tab/>
            </w:r>
            <w:r w:rsidRPr="00C278BE">
              <w:rPr>
                <w:rStyle w:val="Hyperlink"/>
                <w:noProof/>
              </w:rPr>
              <w:t>Tabellenverzeichnis</w:t>
            </w:r>
            <w:r w:rsidRPr="00C278BE">
              <w:rPr>
                <w:noProof/>
                <w:webHidden/>
              </w:rPr>
              <w:tab/>
            </w:r>
            <w:r w:rsidRPr="00C278BE">
              <w:rPr>
                <w:noProof/>
                <w:webHidden/>
              </w:rPr>
              <w:fldChar w:fldCharType="begin"/>
            </w:r>
            <w:r w:rsidRPr="00C278BE">
              <w:rPr>
                <w:noProof/>
                <w:webHidden/>
              </w:rPr>
              <w:instrText xml:space="preserve"> PAGEREF _Toc511709101 \h </w:instrText>
            </w:r>
            <w:r w:rsidRPr="00C278BE">
              <w:rPr>
                <w:noProof/>
                <w:webHidden/>
              </w:rPr>
            </w:r>
            <w:r w:rsidRPr="00C278BE">
              <w:rPr>
                <w:noProof/>
                <w:webHidden/>
              </w:rPr>
              <w:fldChar w:fldCharType="separate"/>
            </w:r>
            <w:r w:rsidR="00C278BE" w:rsidRPr="00C278BE">
              <w:rPr>
                <w:noProof/>
                <w:webHidden/>
              </w:rPr>
              <w:t>41</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r:id="rId18" w:anchor="_Toc511709102" w:history="1">
            <w:r w:rsidRPr="00C278BE">
              <w:rPr>
                <w:rStyle w:val="Hyperlink"/>
                <w:noProof/>
              </w:rPr>
              <w:t>Anhang</w:t>
            </w:r>
            <w:r w:rsidRPr="00C278BE">
              <w:rPr>
                <w:noProof/>
                <w:webHidden/>
              </w:rPr>
              <w:tab/>
            </w:r>
            <w:r w:rsidRPr="00C278BE">
              <w:rPr>
                <w:noProof/>
                <w:webHidden/>
              </w:rPr>
              <w:fldChar w:fldCharType="begin"/>
            </w:r>
            <w:r w:rsidRPr="00C278BE">
              <w:rPr>
                <w:noProof/>
                <w:webHidden/>
              </w:rPr>
              <w:instrText xml:space="preserve"> PAGEREF _Toc511709102 \h </w:instrText>
            </w:r>
            <w:r w:rsidRPr="00C278BE">
              <w:rPr>
                <w:noProof/>
                <w:webHidden/>
              </w:rPr>
            </w:r>
            <w:r w:rsidRPr="00C278BE">
              <w:rPr>
                <w:noProof/>
                <w:webHidden/>
              </w:rPr>
              <w:fldChar w:fldCharType="separate"/>
            </w:r>
            <w:r w:rsidR="00C278BE" w:rsidRPr="00C278BE">
              <w:rPr>
                <w:noProof/>
                <w:webHidden/>
              </w:rPr>
              <w:t>43</w:t>
            </w:r>
            <w:r w:rsidRPr="00C278BE">
              <w:rPr>
                <w:noProof/>
                <w:webHidden/>
              </w:rPr>
              <w:fldChar w:fldCharType="end"/>
            </w:r>
          </w:hyperlink>
        </w:p>
        <w:p w:rsidR="004F42F9" w:rsidRPr="00C278BE" w:rsidRDefault="004F42F9">
          <w:pPr>
            <w:pStyle w:val="Verzeichnis1"/>
            <w:rPr>
              <w:rFonts w:eastAsiaTheme="minorEastAsia" w:cstheme="minorBidi"/>
              <w:noProof/>
              <w:sz w:val="22"/>
              <w:szCs w:val="22"/>
              <w:lang w:eastAsia="de-CH"/>
            </w:rPr>
          </w:pPr>
          <w:hyperlink r:id="rId19" w:anchor="_Toc511709103" w:history="1">
            <w:r w:rsidRPr="00C278BE">
              <w:rPr>
                <w:rStyle w:val="Hyperlink"/>
                <w:noProof/>
              </w:rPr>
              <w:t>Anhang</w:t>
            </w:r>
            <w:r w:rsidRPr="00C278BE">
              <w:rPr>
                <w:noProof/>
                <w:webHidden/>
              </w:rPr>
              <w:tab/>
            </w:r>
            <w:r w:rsidRPr="00C278BE">
              <w:rPr>
                <w:noProof/>
                <w:webHidden/>
              </w:rPr>
              <w:fldChar w:fldCharType="begin"/>
            </w:r>
            <w:r w:rsidRPr="00C278BE">
              <w:rPr>
                <w:noProof/>
                <w:webHidden/>
              </w:rPr>
              <w:instrText xml:space="preserve"> PAGEREF _Toc511709103 \h </w:instrText>
            </w:r>
            <w:r w:rsidRPr="00C278BE">
              <w:rPr>
                <w:noProof/>
                <w:webHidden/>
              </w:rPr>
            </w:r>
            <w:r w:rsidRPr="00C278BE">
              <w:rPr>
                <w:noProof/>
                <w:webHidden/>
              </w:rPr>
              <w:fldChar w:fldCharType="separate"/>
            </w:r>
            <w:r w:rsidR="00C278BE" w:rsidRPr="00C278BE">
              <w:rPr>
                <w:noProof/>
                <w:webHidden/>
              </w:rPr>
              <w:t>43</w:t>
            </w:r>
            <w:r w:rsidRPr="00C278BE">
              <w:rPr>
                <w:noProof/>
                <w:webHidden/>
              </w:rPr>
              <w:fldChar w:fldCharType="end"/>
            </w:r>
          </w:hyperlink>
        </w:p>
        <w:p w:rsidR="00144E97" w:rsidRPr="00C278BE" w:rsidRDefault="00144E97">
          <w:r w:rsidRPr="00C278BE">
            <w:rPr>
              <w:b/>
              <w:bCs/>
            </w:rPr>
            <w:fldChar w:fldCharType="end"/>
          </w:r>
        </w:p>
      </w:sdtContent>
    </w:sdt>
    <w:p w:rsidR="00D0451E" w:rsidRPr="00C278BE" w:rsidRDefault="00D0451E">
      <w:pPr>
        <w:spacing w:line="240" w:lineRule="auto"/>
      </w:pPr>
      <w:r w:rsidRPr="00C278BE">
        <w:br w:type="page"/>
      </w:r>
    </w:p>
    <w:p w:rsidR="00BC0173" w:rsidRPr="00C278BE" w:rsidRDefault="00BC0173" w:rsidP="00BC0173"/>
    <w:p w:rsidR="001312BD" w:rsidRPr="00C278BE" w:rsidRDefault="002933DC" w:rsidP="001312BD">
      <w:pPr>
        <w:spacing w:line="240" w:lineRule="auto"/>
      </w:pPr>
      <w:r w:rsidRPr="00C278BE">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0868AE" w:rsidP="001312BD">
      <w:r w:rsidRPr="00C278BE">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4F42F9" w:rsidRPr="002C257E" w:rsidRDefault="004F42F9"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709026"/>
                            <w:r>
                              <w:t>Teil 1</w:t>
                            </w:r>
                            <w:bookmarkEnd w:id="12"/>
                            <w:bookmarkEnd w:id="13"/>
                            <w:bookmarkEnd w:id="14"/>
                            <w:bookmarkEnd w:id="15"/>
                            <w:bookmarkEnd w:id="16"/>
                            <w:bookmarkEnd w:id="17"/>
                            <w:bookmarkEnd w:id="18"/>
                            <w:bookmarkEnd w:id="19"/>
                            <w:bookmarkEnd w:id="20"/>
                            <w:bookmarkEnd w:id="21"/>
                            <w:bookmarkEnd w:id="22"/>
                            <w:bookmarkEnd w:id="23"/>
                          </w:p>
                          <w:p w:rsidR="004F42F9" w:rsidRPr="002C257E" w:rsidRDefault="004F42F9" w:rsidP="001312BD">
                            <w:pPr>
                              <w:pStyle w:val="Grundtext"/>
                            </w:pPr>
                          </w:p>
                          <w:p w:rsidR="004F42F9" w:rsidRDefault="004F42F9"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4F42F9" w:rsidRPr="002C257E" w:rsidRDefault="004F42F9"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709026"/>
                      <w:r>
                        <w:t>Teil 1</w:t>
                      </w:r>
                      <w:bookmarkEnd w:id="24"/>
                      <w:bookmarkEnd w:id="25"/>
                      <w:bookmarkEnd w:id="26"/>
                      <w:bookmarkEnd w:id="27"/>
                      <w:bookmarkEnd w:id="28"/>
                      <w:bookmarkEnd w:id="29"/>
                      <w:bookmarkEnd w:id="30"/>
                      <w:bookmarkEnd w:id="31"/>
                      <w:bookmarkEnd w:id="32"/>
                      <w:bookmarkEnd w:id="33"/>
                      <w:bookmarkEnd w:id="34"/>
                      <w:bookmarkEnd w:id="35"/>
                    </w:p>
                    <w:p w:rsidR="004F42F9" w:rsidRPr="002C257E" w:rsidRDefault="004F42F9" w:rsidP="001312BD">
                      <w:pPr>
                        <w:pStyle w:val="Grundtext"/>
                      </w:pPr>
                    </w:p>
                    <w:p w:rsidR="004F42F9" w:rsidRDefault="004F42F9" w:rsidP="001312BD">
                      <w:pPr>
                        <w:pStyle w:val="UntertitelWWZ"/>
                        <w:jc w:val="center"/>
                      </w:pPr>
                      <w:r>
                        <w:t>Obligatorische Kapitel</w:t>
                      </w:r>
                    </w:p>
                  </w:txbxContent>
                </v:textbox>
                <w10:wrap type="square" anchorx="margin" anchory="margin"/>
              </v:shape>
            </w:pict>
          </mc:Fallback>
        </mc:AlternateContent>
      </w:r>
    </w:p>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1312BD" w:rsidRPr="00C278BE" w:rsidRDefault="001312BD" w:rsidP="001312BD"/>
    <w:p w:rsidR="00A91C6B" w:rsidRPr="00C278BE" w:rsidRDefault="001312BD" w:rsidP="00A91C6B">
      <w:pPr>
        <w:pStyle w:val="berschrift1"/>
      </w:pPr>
      <w:r w:rsidRPr="00C278BE">
        <w:br w:type="page"/>
      </w:r>
      <w:bookmarkStart w:id="36" w:name="_Toc511709027"/>
      <w:r w:rsidR="00A91C6B" w:rsidRPr="00C278BE">
        <w:lastRenderedPageBreak/>
        <w:t>Aufgabestellung</w:t>
      </w:r>
      <w:bookmarkEnd w:id="36"/>
    </w:p>
    <w:p w:rsidR="00DD4FD0" w:rsidRPr="00C278BE" w:rsidRDefault="000868AE" w:rsidP="004A1B65">
      <w:pPr>
        <w:pStyle w:val="Grundtext"/>
      </w:pPr>
      <w:r w:rsidRPr="00C278BE">
        <w:t>Nachfolgend wird die Aufgabenstellung im Originaltext aus P</w:t>
      </w:r>
      <w:r w:rsidR="00031144" w:rsidRPr="00C278BE">
        <w:t>kO</w:t>
      </w:r>
      <w:r w:rsidRPr="00C278BE">
        <w:t xml:space="preserve">rg </w:t>
      </w:r>
      <w:r w:rsidR="00031144" w:rsidRPr="00C278BE">
        <w:t>aufgeführt.</w:t>
      </w:r>
    </w:p>
    <w:p w:rsidR="004A1B65" w:rsidRPr="00C278BE" w:rsidRDefault="004A1B65" w:rsidP="00371227">
      <w:pPr>
        <w:pStyle w:val="berschrift2"/>
        <w:tabs>
          <w:tab w:val="clear" w:pos="2836"/>
        </w:tabs>
        <w:ind w:left="709" w:hanging="851"/>
      </w:pPr>
      <w:bookmarkStart w:id="37" w:name="_Toc511709028"/>
      <w:r w:rsidRPr="00C278BE">
        <w:t>Ausgangslage</w:t>
      </w:r>
      <w:bookmarkEnd w:id="37"/>
    </w:p>
    <w:p w:rsidR="004A1B65" w:rsidRPr="00C278BE" w:rsidRDefault="004A1B65" w:rsidP="004A1B65">
      <w:pPr>
        <w:pStyle w:val="Grundtext"/>
      </w:pPr>
      <w:r w:rsidRPr="00C278BE">
        <w:t>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of Concept) zur Visualisierung späterer Spezifikationen in einem Projekt.</w:t>
      </w:r>
    </w:p>
    <w:p w:rsidR="004A1B65" w:rsidRPr="00C278BE" w:rsidRDefault="004A1B65" w:rsidP="00371227">
      <w:pPr>
        <w:pStyle w:val="berschrift2"/>
        <w:tabs>
          <w:tab w:val="clear" w:pos="2836"/>
        </w:tabs>
        <w:ind w:left="709"/>
      </w:pPr>
      <w:bookmarkStart w:id="38" w:name="_Toc511709029"/>
      <w:r w:rsidRPr="00C278BE">
        <w:t>Detaillierte Aufgabenstellung</w:t>
      </w:r>
      <w:bookmarkEnd w:id="38"/>
    </w:p>
    <w:p w:rsidR="004A1B65" w:rsidRPr="00C278BE" w:rsidRDefault="004A1B65" w:rsidP="005D1ED7">
      <w:pPr>
        <w:pStyle w:val="berschrift3"/>
      </w:pPr>
      <w:bookmarkStart w:id="39" w:name="_Toc511709030"/>
      <w:r w:rsidRPr="00C278BE">
        <w:t xml:space="preserve">Ursprung </w:t>
      </w:r>
      <w:r w:rsidR="00DD4FD0" w:rsidRPr="00C278BE">
        <w:t>des Prototyps</w:t>
      </w:r>
      <w:bookmarkEnd w:id="39"/>
    </w:p>
    <w:p w:rsidR="004A1B65" w:rsidRPr="00C278BE" w:rsidRDefault="004A1B65" w:rsidP="004A1B65">
      <w:pPr>
        <w:pStyle w:val="Grundtext"/>
      </w:pPr>
      <w:r w:rsidRPr="00C278BE">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278BE">
        <w:t>des Prototyps</w:t>
      </w:r>
      <w:r w:rsidRPr="00C278BE">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278BE" w:rsidRDefault="004A1B65" w:rsidP="004A1B65">
      <w:pPr>
        <w:pStyle w:val="Grundtext"/>
      </w:pPr>
      <w:r w:rsidRPr="00C278BE">
        <w:t>1. In einem GUI Container im SAP GUI wird eine Quickline Webseite aufgerufen, welche die Stammdaten des Kunden anzeigt.</w:t>
      </w:r>
    </w:p>
    <w:p w:rsidR="004A1B65" w:rsidRPr="00C278BE" w:rsidRDefault="004A1B65" w:rsidP="004A1B65">
      <w:pPr>
        <w:pStyle w:val="Grundtext"/>
      </w:pPr>
      <w:r w:rsidRPr="00C278BE">
        <w:t xml:space="preserve">2. In einem anderen GUI Container im SAP GUI, wird der SAP WebGUI gestartet und die Transaktion BP (ändern </w:t>
      </w:r>
      <w:r w:rsidR="00DD4FD0" w:rsidRPr="00C278BE">
        <w:t>des Geschäftspartners</w:t>
      </w:r>
      <w:r w:rsidRPr="00C278BE">
        <w:t>) aufgerufen.</w:t>
      </w:r>
    </w:p>
    <w:p w:rsidR="004A1B65" w:rsidRPr="00C278BE" w:rsidRDefault="004A1B65" w:rsidP="004A1B65">
      <w:pPr>
        <w:pStyle w:val="Grundtext"/>
      </w:pPr>
      <w:r w:rsidRPr="00C278BE">
        <w:t>Der Facharbeiter vergleicht die Stammdaten der beiden Systeme. Nach einer Validierung der Daten passt er im SAP WebGUI die Daten des Kunden an. Danach bestätigt der Facharbeiter den Workflow und der Workflow wird bei Quickline abgeschlossen.</w:t>
      </w:r>
    </w:p>
    <w:p w:rsidR="004A1B65" w:rsidRPr="00C278BE" w:rsidRDefault="004A1B65" w:rsidP="004A1B65">
      <w:pPr>
        <w:pStyle w:val="Grundtext"/>
      </w:pPr>
      <w:r w:rsidRPr="00C278BE">
        <w:t>Da der SAP WebGUI von SAP veraltet ist und letztens ein Problem mit dem Memory auf unserem SAP System ausgelöst hat, kam die initiale Idee zustande den SAP WebGUI durch eine normale Webseite abzulösen.</w:t>
      </w:r>
    </w:p>
    <w:p w:rsidR="004A1B65" w:rsidRPr="00C278BE" w:rsidRDefault="004A1B65" w:rsidP="004A1B65">
      <w:pPr>
        <w:pStyle w:val="Grundtext"/>
      </w:pPr>
      <w:r w:rsidRPr="00C278BE">
        <w:t>Was ist der SAP WebGUI: https://blogs.sap.com/2015/07/04/what-where-when-why-webgui/</w:t>
      </w:r>
    </w:p>
    <w:p w:rsidR="004A1B65" w:rsidRPr="00C278BE" w:rsidRDefault="004A1B65" w:rsidP="004A1B65">
      <w:pPr>
        <w:pStyle w:val="Grundtext"/>
      </w:pPr>
      <w:r w:rsidRPr="00C278BE">
        <w:t>Was ist die Transaktion BP: In der Transaktion BP werden die Stammdaten zu einem Geschäftspartner (Kunde) gepflegt.</w:t>
      </w:r>
    </w:p>
    <w:p w:rsidR="004A1B65" w:rsidRPr="00C278BE" w:rsidRDefault="004A1B65" w:rsidP="004A1B65">
      <w:pPr>
        <w:pStyle w:val="Grundtext"/>
      </w:pPr>
      <w:r w:rsidRPr="00C278BE">
        <w:t>Zu den Stammdaten gehören die Üblichen Daten wie die Kontaktdaten der Person und deren Anschrift. Die Transaktion ist das Gengenstück zu XD01 bei dem Modul SD für den Kunden, aber speziell für die Versorgungsindustrie.</w:t>
      </w:r>
    </w:p>
    <w:p w:rsidR="004A1B65" w:rsidRPr="00C278BE" w:rsidRDefault="004A1B65" w:rsidP="004A1B65">
      <w:pPr>
        <w:pStyle w:val="Grundtext"/>
      </w:pPr>
    </w:p>
    <w:p w:rsidR="00DD4FD0" w:rsidRPr="00C278BE" w:rsidRDefault="00DD4FD0" w:rsidP="004A1B65">
      <w:pPr>
        <w:pStyle w:val="Grundtext"/>
      </w:pPr>
    </w:p>
    <w:p w:rsidR="004A1B65" w:rsidRPr="00C278BE" w:rsidRDefault="004A1B65" w:rsidP="005D1ED7">
      <w:pPr>
        <w:pStyle w:val="berschrift3"/>
      </w:pPr>
      <w:bookmarkStart w:id="40" w:name="_Toc511709031"/>
      <w:r w:rsidRPr="00C278BE">
        <w:t>Systemarchitektur</w:t>
      </w:r>
      <w:bookmarkEnd w:id="40"/>
    </w:p>
    <w:p w:rsidR="004A1B65" w:rsidRPr="00C278BE" w:rsidRDefault="004A1B65" w:rsidP="004A1B65">
      <w:pPr>
        <w:pStyle w:val="Grundtext"/>
      </w:pPr>
      <w:r w:rsidRPr="00C278BE">
        <w:t>Die WWZ hat grundsätzlich im SAP Umfeld eine 3tier Architektur im Einsatz.</w:t>
      </w:r>
    </w:p>
    <w:p w:rsidR="004A1B65" w:rsidRPr="00C278BE" w:rsidRDefault="004A1B65" w:rsidP="004A1B65">
      <w:pPr>
        <w:pStyle w:val="Grundtext"/>
      </w:pPr>
      <w:r w:rsidRPr="00C278BE">
        <w:lastRenderedPageBreak/>
        <w:t>Es gibt 3 SAP ERP Systeme:</w:t>
      </w:r>
    </w:p>
    <w:p w:rsidR="004A1B65" w:rsidRPr="00C278BE" w:rsidRDefault="004A1B65" w:rsidP="004A1B65">
      <w:pPr>
        <w:pStyle w:val="Grundtext"/>
      </w:pPr>
      <w:r w:rsidRPr="00C278BE">
        <w:t>T01 - Customizing/Entwicklung</w:t>
      </w:r>
    </w:p>
    <w:p w:rsidR="004A1B65" w:rsidRPr="00C278BE" w:rsidRDefault="004A1B65" w:rsidP="004A1B65">
      <w:pPr>
        <w:pStyle w:val="Grundtext"/>
      </w:pPr>
      <w:r w:rsidRPr="00C278BE">
        <w:t>Q01 - Test/Stagesystem</w:t>
      </w:r>
    </w:p>
    <w:p w:rsidR="004A1B65" w:rsidRPr="00C278BE" w:rsidRDefault="004A1B65" w:rsidP="004A1B65">
      <w:pPr>
        <w:pStyle w:val="Grundtext"/>
      </w:pPr>
      <w:r w:rsidRPr="00C278BE">
        <w:t>P01 - Produktivsystem</w:t>
      </w:r>
    </w:p>
    <w:p w:rsidR="004A1B65" w:rsidRPr="00C278BE" w:rsidRDefault="004A1B65" w:rsidP="004A1B65">
      <w:pPr>
        <w:pStyle w:val="Grundtext"/>
      </w:pPr>
    </w:p>
    <w:p w:rsidR="004A1B65" w:rsidRPr="00C278BE" w:rsidRDefault="004A1B65" w:rsidP="004A1B65">
      <w:pPr>
        <w:pStyle w:val="Grundtext"/>
      </w:pPr>
      <w:r w:rsidRPr="00C278BE">
        <w:t>Bei den SAP PI Systemen, haben wir nur eine 2tier Architektur:</w:t>
      </w:r>
    </w:p>
    <w:p w:rsidR="004A1B65" w:rsidRPr="00C278BE" w:rsidRDefault="004A1B65" w:rsidP="004A1B65">
      <w:pPr>
        <w:pStyle w:val="Grundtext"/>
      </w:pPr>
      <w:r w:rsidRPr="00C278BE">
        <w:t>SAP ERP Q01 -&gt; SAP PI PT1</w:t>
      </w:r>
    </w:p>
    <w:p w:rsidR="004A1B65" w:rsidRPr="00C278BE" w:rsidRDefault="004A1B65" w:rsidP="004A1B65">
      <w:pPr>
        <w:pStyle w:val="Grundtext"/>
      </w:pPr>
      <w:r w:rsidRPr="00C278BE">
        <w:t>SAP ERP P01 -&gt; SAP PI PP1</w:t>
      </w:r>
    </w:p>
    <w:p w:rsidR="004A1B65" w:rsidRPr="00C278BE" w:rsidRDefault="004A1B65" w:rsidP="004A1B65">
      <w:pPr>
        <w:pStyle w:val="Grundtext"/>
      </w:pPr>
      <w:r w:rsidRPr="00C278BE">
        <w:t>Aus diesem Grund müssen die Entwicklungen die im T01 gemacht werden und eine PI Schnittstelle benötigen, zwingend in das SAP Q01 mit dem SAP SolMan transportiert werden. Der SAP SolMan verwaltet die Änderungen und ist an das Transportmanagement angehängt ist.</w:t>
      </w:r>
    </w:p>
    <w:p w:rsidR="004A1B65" w:rsidRPr="00C278BE" w:rsidRDefault="004A1B65" w:rsidP="004A1B65">
      <w:pPr>
        <w:pStyle w:val="Grundtext"/>
      </w:pPr>
      <w:r w:rsidRPr="00C278BE">
        <w:t>Als Webserver für den Prototyp ist ein XAMPP lokal auf dem entwicklungs PC mit Windows 7 installiert. Bei einer eventueller Produktivsetzung nach der IPA wird die Webanwendung auf einem Server innerhalb der DMZ in der WWZ kopiert.</w:t>
      </w:r>
    </w:p>
    <w:p w:rsidR="004A1B65" w:rsidRPr="00C278BE" w:rsidRDefault="004A1B65" w:rsidP="004A1B65">
      <w:pPr>
        <w:pStyle w:val="Grundtext"/>
      </w:pPr>
      <w:r w:rsidRPr="00C278BE">
        <w:t>Die komplette Systemarchitektur welche an der IPA benötigt wird, ist bereits vollständig aufgebaut. An den Systemen ist keine Konfiguration mehr notwendig. Ein User für den Zugriff der Webanwendung auf das PI ist angelegt und geprüft.</w:t>
      </w:r>
    </w:p>
    <w:p w:rsidR="004A1B65" w:rsidRPr="00C278BE" w:rsidRDefault="004A1B65" w:rsidP="004A1B65">
      <w:pPr>
        <w:pStyle w:val="Grundtext"/>
      </w:pPr>
    </w:p>
    <w:p w:rsidR="004A1B65" w:rsidRPr="00C278BE" w:rsidRDefault="004A1B65" w:rsidP="005D1ED7">
      <w:pPr>
        <w:pStyle w:val="berschrift3"/>
      </w:pPr>
      <w:bookmarkStart w:id="41" w:name="_Toc511709032"/>
      <w:r w:rsidRPr="00C278BE">
        <w:t>Musskriterien</w:t>
      </w:r>
      <w:bookmarkEnd w:id="41"/>
    </w:p>
    <w:p w:rsidR="004A1B65" w:rsidRPr="00C278BE" w:rsidRDefault="004A1B65" w:rsidP="004A1B65">
      <w:pPr>
        <w:pStyle w:val="Grundtext"/>
      </w:pPr>
      <w:r w:rsidRPr="00C278BE">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278BE">
        <w:t>s</w:t>
      </w:r>
      <w:r w:rsidRPr="00C278BE">
        <w:t xml:space="preserve"> ist es, die Machbarkeit und Schwierigkeiten einer Webanbindung an das SAP aufzuzeigen. Die Anwendung soll ohne spezielle Konfiguration auf dem Webserver und ohne zusätzlichem Modulen von XAMPP Webserver laufen.</w:t>
      </w:r>
    </w:p>
    <w:p w:rsidR="004A1B65" w:rsidRPr="00C278BE" w:rsidRDefault="004A1B65" w:rsidP="004A1B65">
      <w:pPr>
        <w:pStyle w:val="Grundtext"/>
      </w:pPr>
      <w:r w:rsidRPr="00C278BE">
        <w:t>Es soll eine Grundlage/Vorlage geschaffen werden, welche für schnelle Implementation z.b an einem POC hilft für einen Webservice ein GUI zu erstellen. Über dieses GUI kann der Webservice getestet werden und z.b dem Fachbereich oder externen Partner die Funktionen visualisiert werden. Denkbar sind auch kleinere/einfachere Anwendungen wie bei diesem Prototyp z.b Mutationen von Stammdaten.</w:t>
      </w:r>
    </w:p>
    <w:p w:rsidR="004A1B65" w:rsidRPr="00C278BE" w:rsidRDefault="004A1B65" w:rsidP="004A1B65">
      <w:pPr>
        <w:pStyle w:val="Grundtext"/>
      </w:pPr>
    </w:p>
    <w:p w:rsidR="005D1ED7" w:rsidRPr="00C278BE" w:rsidRDefault="005D1ED7" w:rsidP="004A1B65">
      <w:pPr>
        <w:pStyle w:val="Grundtext"/>
      </w:pPr>
    </w:p>
    <w:p w:rsidR="00DD4FD0" w:rsidRPr="00C278BE" w:rsidRDefault="00DD4FD0" w:rsidP="004A1B65">
      <w:pPr>
        <w:pStyle w:val="Grundtext"/>
      </w:pPr>
    </w:p>
    <w:p w:rsidR="004A1B65" w:rsidRPr="00C278BE" w:rsidRDefault="004A1B65" w:rsidP="005D1ED7">
      <w:pPr>
        <w:pStyle w:val="berschrift3"/>
      </w:pPr>
      <w:bookmarkStart w:id="42" w:name="_Toc511709033"/>
      <w:r w:rsidRPr="00C278BE">
        <w:t>Technische Vorgaben</w:t>
      </w:r>
      <w:bookmarkEnd w:id="42"/>
    </w:p>
    <w:p w:rsidR="004A1B65" w:rsidRPr="00C278BE" w:rsidRDefault="004A1B65" w:rsidP="004A1B65">
      <w:pPr>
        <w:pStyle w:val="Grundtext"/>
      </w:pPr>
      <w:r w:rsidRPr="00C278BE">
        <w:t>Webanwendung:</w:t>
      </w:r>
    </w:p>
    <w:p w:rsidR="004A1B65" w:rsidRPr="00C278BE" w:rsidRDefault="004A1B65" w:rsidP="004A1B65">
      <w:pPr>
        <w:pStyle w:val="Grundtext"/>
      </w:pPr>
      <w:r w:rsidRPr="00C278BE">
        <w:t>- Die Webanwendung soll auf einem Webserver: XAMPP auf WIN7 64Bit laufen.</w:t>
      </w:r>
    </w:p>
    <w:p w:rsidR="004A1B65" w:rsidRPr="00C278BE" w:rsidRDefault="004A1B65" w:rsidP="004A1B65">
      <w:pPr>
        <w:pStyle w:val="Grundtext"/>
      </w:pPr>
      <w:r w:rsidRPr="00C278BE">
        <w:lastRenderedPageBreak/>
        <w:t>- Die Daten sollen zwischen der Webanwendung und dem SAP PI über eine SOAP Schnittstelle kommunizieren. Innerhalb des SOAP Request werden die Daten im XML Format abgebildet (SAP PI Standard bei einem SOAP Adapter).</w:t>
      </w:r>
    </w:p>
    <w:p w:rsidR="004A1B65" w:rsidRPr="00C278BE" w:rsidRDefault="004A1B65" w:rsidP="004A1B65">
      <w:pPr>
        <w:pStyle w:val="Grundtext"/>
      </w:pPr>
      <w:r w:rsidRPr="00C278BE">
        <w:t>- Als Programmiersprache für die Webanwendung soll JavaScript und HTML verwendet werden.</w:t>
      </w:r>
    </w:p>
    <w:p w:rsidR="004A1B65" w:rsidRPr="00C278BE" w:rsidRDefault="004A1B65" w:rsidP="004A1B65">
      <w:pPr>
        <w:pStyle w:val="Grundtext"/>
      </w:pPr>
      <w:r w:rsidRPr="00C278BE">
        <w:t>- Zusätzliche benötigte Bibliotheken für die Webanwendung können frei gewählt werden.</w:t>
      </w:r>
    </w:p>
    <w:p w:rsidR="004A1B65" w:rsidRPr="00C278BE" w:rsidRDefault="004A1B65" w:rsidP="004A1B65">
      <w:pPr>
        <w:pStyle w:val="Grundtext"/>
      </w:pPr>
    </w:p>
    <w:p w:rsidR="004A1B65" w:rsidRPr="00C278BE" w:rsidRDefault="004A1B65" w:rsidP="004A1B65">
      <w:pPr>
        <w:pStyle w:val="Grundtext"/>
      </w:pPr>
      <w:r w:rsidRPr="00C278BE">
        <w:t>SAP PI:</w:t>
      </w:r>
    </w:p>
    <w:p w:rsidR="004A1B65" w:rsidRPr="00C278BE" w:rsidRDefault="004A1B65" w:rsidP="004A1B65">
      <w:pPr>
        <w:pStyle w:val="Grundtext"/>
      </w:pPr>
      <w:r w:rsidRPr="00C278BE">
        <w:t>- Das Design der Schnittstellen (Webservice) muss im "Enterprice Service Builder" erstellt werden</w:t>
      </w:r>
    </w:p>
    <w:p w:rsidR="004A1B65" w:rsidRPr="00C278BE" w:rsidRDefault="004A1B65" w:rsidP="004A1B65">
      <w:pPr>
        <w:pStyle w:val="Grundtext"/>
      </w:pPr>
      <w:r w:rsidRPr="00C278BE">
        <w:t>- Die Konfiguration der Schnittstellen muss im "Integration Builder" gemacht werden</w:t>
      </w:r>
    </w:p>
    <w:p w:rsidR="004A1B65" w:rsidRPr="00C278BE" w:rsidRDefault="004A1B65" w:rsidP="004A1B65">
      <w:pPr>
        <w:pStyle w:val="Grundtext"/>
      </w:pPr>
      <w:r w:rsidRPr="00C278BE">
        <w:t>- Communications Channel soll vom Typ SOAP sein</w:t>
      </w:r>
    </w:p>
    <w:p w:rsidR="004A1B65" w:rsidRPr="00C278BE" w:rsidRDefault="004A1B65" w:rsidP="004A1B65">
      <w:pPr>
        <w:pStyle w:val="Grundtext"/>
      </w:pPr>
      <w:r w:rsidRPr="00C278BE">
        <w:t>- Die Kommunikation soll über HTTP erfolgen (HTTPS ist "out of scope")</w:t>
      </w:r>
    </w:p>
    <w:p w:rsidR="004A1B65" w:rsidRPr="00C278BE" w:rsidRDefault="004A1B65" w:rsidP="004A1B65">
      <w:pPr>
        <w:pStyle w:val="Grundtext"/>
      </w:pPr>
    </w:p>
    <w:p w:rsidR="004A1B65" w:rsidRPr="00C278BE" w:rsidRDefault="004A1B65" w:rsidP="004A1B65">
      <w:pPr>
        <w:pStyle w:val="Grundtext"/>
      </w:pPr>
      <w:r w:rsidRPr="00C278BE">
        <w:t>SAP ERP:</w:t>
      </w:r>
    </w:p>
    <w:p w:rsidR="004A1B65" w:rsidRPr="00C278BE" w:rsidRDefault="004A1B65" w:rsidP="004A1B65">
      <w:pPr>
        <w:pStyle w:val="Grundtext"/>
      </w:pPr>
      <w:r w:rsidRPr="00C278BE">
        <w:t>- Das Coding für die Datenbeschaffung soll im generierten Proxy des Webservice erstellt werden</w:t>
      </w:r>
    </w:p>
    <w:p w:rsidR="004A1B65" w:rsidRPr="00C278BE" w:rsidRDefault="004A1B65" w:rsidP="004A1B65">
      <w:pPr>
        <w:pStyle w:val="Grundtext"/>
      </w:pPr>
      <w:r w:rsidRPr="00C278BE">
        <w:t>- Für die Datenbeschaffung sind SAP Funktionsbausteine oder Klassen zu verwenden, ausser es sind keine vorhanden oder deren Funktionalität recht nicht aus.</w:t>
      </w:r>
    </w:p>
    <w:p w:rsidR="004A1B65" w:rsidRPr="00C278BE" w:rsidRDefault="004A1B65" w:rsidP="005D1ED7">
      <w:pPr>
        <w:pStyle w:val="berschrift3"/>
      </w:pPr>
      <w:bookmarkStart w:id="43" w:name="_Toc511709034"/>
      <w:r w:rsidRPr="00C278BE">
        <w:t>Abgrenzungskriterien</w:t>
      </w:r>
      <w:bookmarkEnd w:id="43"/>
    </w:p>
    <w:p w:rsidR="004A1B65" w:rsidRPr="00C278BE" w:rsidRDefault="004A1B65" w:rsidP="004A1B65">
      <w:pPr>
        <w:pStyle w:val="Grundtext"/>
      </w:pPr>
      <w:r w:rsidRPr="00C278BE">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278BE" w:rsidRDefault="004A1B65" w:rsidP="005D1ED7">
      <w:pPr>
        <w:pStyle w:val="berschrift3"/>
      </w:pPr>
      <w:bookmarkStart w:id="44" w:name="_Toc511709035"/>
      <w:r w:rsidRPr="00C278BE">
        <w:t>Zielgruppen</w:t>
      </w:r>
      <w:bookmarkEnd w:id="44"/>
    </w:p>
    <w:p w:rsidR="004A1B65" w:rsidRPr="00C278BE" w:rsidRDefault="004A1B65" w:rsidP="004A1B65">
      <w:pPr>
        <w:pStyle w:val="Grundtext"/>
      </w:pPr>
      <w:r w:rsidRPr="00C278BE">
        <w:t>Der Prototyp dieser Anwendung ist primär für Entwickler und IT Fachleute gedacht.</w:t>
      </w:r>
    </w:p>
    <w:p w:rsidR="004A1B65" w:rsidRPr="00C278BE" w:rsidRDefault="004A1B65" w:rsidP="004A1B65">
      <w:pPr>
        <w:pStyle w:val="Grundtext"/>
      </w:pPr>
    </w:p>
    <w:p w:rsidR="004A1B65" w:rsidRPr="00C278BE" w:rsidRDefault="004A1B65" w:rsidP="005D1ED7">
      <w:pPr>
        <w:pStyle w:val="berschrift3"/>
      </w:pPr>
      <w:bookmarkStart w:id="45" w:name="_Toc511709036"/>
      <w:r w:rsidRPr="00C278BE">
        <w:t>Betriebsbedingungen</w:t>
      </w:r>
      <w:bookmarkEnd w:id="45"/>
    </w:p>
    <w:p w:rsidR="004A1B65" w:rsidRPr="00C278BE" w:rsidRDefault="004A1B65" w:rsidP="004A1B65">
      <w:pPr>
        <w:pStyle w:val="Grundtext"/>
      </w:pPr>
      <w:r w:rsidRPr="00C278BE">
        <w:t>Die Web Anwendung soll im Internet Explorer Browser 11 auf einem Desktop oder Notebook laufen. Es sollen keine speziellen Voraussetzungen oder Installationen auf einem Web Server nötig sein.</w:t>
      </w:r>
    </w:p>
    <w:p w:rsidR="004A1B65" w:rsidRPr="00C278BE" w:rsidRDefault="004A1B65" w:rsidP="004A1B65">
      <w:pPr>
        <w:pStyle w:val="Grundtext"/>
      </w:pPr>
      <w:r w:rsidRPr="00C278BE">
        <w:t>Spezifikation der Webanwendung</w:t>
      </w:r>
    </w:p>
    <w:p w:rsidR="004A1B65" w:rsidRPr="00C278BE" w:rsidRDefault="004A1B65" w:rsidP="004A1B65">
      <w:pPr>
        <w:pStyle w:val="Grundtext"/>
      </w:pPr>
      <w:r w:rsidRPr="00C278BE">
        <w:t>Das GUI der Webanwendung soll die Zugehörigkeit zur WWZ Gruppe wiederspiegeln. Ein WWZ Logo und das WWZ Blau sollen Bestandteil des Designs sein. Als Vorlage dient die Webseite der WWZ. Ein spezifischer Style Guide wird nicht vorgegeben und auch nicht erwartet. Der Fokus des Prototyp liegt auf den Funktionen und dem Backendsystem. Die Bedienelemente und der Look and Feel sind der heutigen Zeit angemessen auszulegen. Bootstrap kann verwendet werden, ist aber kein Musskriterium. Rückmeldungen und Fehlerbehandlung nach dem Aufruf eines Service soll dem Benutzer als Feedback angezeigt werden.</w:t>
      </w:r>
    </w:p>
    <w:p w:rsidR="004A1B65" w:rsidRPr="00C278BE" w:rsidRDefault="004A1B65" w:rsidP="004A1B65">
      <w:pPr>
        <w:pStyle w:val="Grundtext"/>
      </w:pPr>
      <w:r w:rsidRPr="00C278BE">
        <w:t>Folgende Funktionen sollen in der Anwendung implementiert werden:</w:t>
      </w:r>
    </w:p>
    <w:p w:rsidR="004A1B65" w:rsidRPr="00C278BE" w:rsidRDefault="004A1B65" w:rsidP="004A1B65">
      <w:pPr>
        <w:pStyle w:val="Grundtext"/>
      </w:pPr>
      <w:r w:rsidRPr="00C278BE">
        <w:lastRenderedPageBreak/>
        <w:t>Suche von Geschäftspartner</w:t>
      </w:r>
      <w:r w:rsidR="00DD4FD0" w:rsidRPr="00C278BE">
        <w:t xml:space="preserve"> nach</w:t>
      </w:r>
      <w:r w:rsidRPr="00C278BE">
        <w:t>:</w:t>
      </w:r>
    </w:p>
    <w:p w:rsidR="004A1B65" w:rsidRPr="00C278BE" w:rsidRDefault="004A1B65" w:rsidP="00DD4FD0">
      <w:pPr>
        <w:pStyle w:val="Grundtext"/>
        <w:ind w:left="567"/>
      </w:pPr>
      <w:r w:rsidRPr="00C278BE">
        <w:t>- GP Nummer</w:t>
      </w:r>
    </w:p>
    <w:p w:rsidR="004A1B65" w:rsidRPr="00C278BE" w:rsidRDefault="004A1B65" w:rsidP="00DD4FD0">
      <w:pPr>
        <w:pStyle w:val="Grundtext"/>
        <w:ind w:left="567"/>
      </w:pPr>
      <w:r w:rsidRPr="00C278BE">
        <w:t>- Name</w:t>
      </w:r>
    </w:p>
    <w:p w:rsidR="004A1B65" w:rsidRPr="00C278BE" w:rsidRDefault="004A1B65" w:rsidP="00DD4FD0">
      <w:pPr>
        <w:pStyle w:val="Grundtext"/>
        <w:ind w:left="567"/>
      </w:pPr>
      <w:r w:rsidRPr="00C278BE">
        <w:t>- Vorname</w:t>
      </w:r>
    </w:p>
    <w:p w:rsidR="004A1B65" w:rsidRPr="00C278BE" w:rsidRDefault="004A1B65" w:rsidP="00DD4FD0">
      <w:pPr>
        <w:pStyle w:val="Grundtext"/>
        <w:ind w:left="567"/>
      </w:pPr>
      <w:r w:rsidRPr="00C278BE">
        <w:t>- Firmen-/Gruppenname</w:t>
      </w:r>
    </w:p>
    <w:p w:rsidR="004A1B65" w:rsidRPr="00C278BE" w:rsidRDefault="004A1B65" w:rsidP="00DD4FD0">
      <w:pPr>
        <w:pStyle w:val="Grundtext"/>
        <w:ind w:left="567"/>
      </w:pPr>
      <w:r w:rsidRPr="00C278BE">
        <w:t>- Strasse</w:t>
      </w:r>
    </w:p>
    <w:p w:rsidR="004A1B65" w:rsidRPr="00C278BE" w:rsidRDefault="004A1B65" w:rsidP="00DD4FD0">
      <w:pPr>
        <w:pStyle w:val="Grundtext"/>
        <w:ind w:left="567"/>
      </w:pPr>
      <w:r w:rsidRPr="00C278BE">
        <w:t>-Hausnummer</w:t>
      </w:r>
    </w:p>
    <w:p w:rsidR="004A1B65" w:rsidRPr="00C278BE" w:rsidRDefault="004A1B65" w:rsidP="00DD4FD0">
      <w:pPr>
        <w:pStyle w:val="Grundtext"/>
        <w:ind w:left="567"/>
      </w:pPr>
      <w:r w:rsidRPr="00C278BE">
        <w:t>- Ort</w:t>
      </w:r>
    </w:p>
    <w:p w:rsidR="004A1B65" w:rsidRPr="00C278BE" w:rsidRDefault="004A1B65" w:rsidP="00DD4FD0">
      <w:pPr>
        <w:pStyle w:val="Grundtext"/>
        <w:ind w:left="567"/>
      </w:pPr>
      <w:r w:rsidRPr="00C278BE">
        <w:t>- PLZ</w:t>
      </w:r>
    </w:p>
    <w:p w:rsidR="004A1B65" w:rsidRPr="00C278BE" w:rsidRDefault="004A1B65" w:rsidP="004A1B65">
      <w:pPr>
        <w:pStyle w:val="Grundtext"/>
      </w:pPr>
    </w:p>
    <w:p w:rsidR="004A1B65" w:rsidRPr="00C278BE" w:rsidRDefault="004A1B65" w:rsidP="004A1B65">
      <w:pPr>
        <w:pStyle w:val="Grundtext"/>
        <w:rPr>
          <w:b/>
        </w:rPr>
      </w:pPr>
      <w:r w:rsidRPr="00C278BE">
        <w:rPr>
          <w:b/>
        </w:rPr>
        <w:t>Funktion:</w:t>
      </w:r>
    </w:p>
    <w:p w:rsidR="004A1B65" w:rsidRPr="00C278BE" w:rsidRDefault="004A1B65" w:rsidP="004A1B65">
      <w:pPr>
        <w:pStyle w:val="Grundtext"/>
      </w:pPr>
      <w:r w:rsidRPr="00C278BE">
        <w:t>Die Werte für die Suche sollen in einzelnen Inputfeldern eingegeben werden können.</w:t>
      </w:r>
    </w:p>
    <w:p w:rsidR="004A1B65" w:rsidRPr="00C278BE" w:rsidRDefault="004A1B65" w:rsidP="004A1B65">
      <w:pPr>
        <w:pStyle w:val="Grundtext"/>
      </w:pPr>
      <w:r w:rsidRPr="00C278BE">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278BE" w:rsidRDefault="004A1B65" w:rsidP="004A1B65">
      <w:pPr>
        <w:pStyle w:val="Grundtext"/>
        <w:rPr>
          <w:b/>
        </w:rPr>
      </w:pPr>
      <w:r w:rsidRPr="00C278BE">
        <w:rPr>
          <w:b/>
        </w:rPr>
        <w:t>Validierung:</w:t>
      </w:r>
    </w:p>
    <w:p w:rsidR="004A1B65" w:rsidRPr="00C278BE" w:rsidRDefault="004A1B65" w:rsidP="004A1B65">
      <w:pPr>
        <w:pStyle w:val="Grundtext"/>
      </w:pPr>
      <w:r w:rsidRPr="00C278BE">
        <w:t>Mindesten eines dieser Felder muss einen Wert enthalten bevor die Suche ausgeführt wird.</w:t>
      </w:r>
    </w:p>
    <w:p w:rsidR="004A1B65" w:rsidRPr="00C278BE" w:rsidRDefault="004A1B65" w:rsidP="004A1B65">
      <w:pPr>
        <w:pStyle w:val="Grundtext"/>
      </w:pPr>
      <w:r w:rsidRPr="00C278BE">
        <w:t xml:space="preserve">Wenn die GP Nummer ausgewählt wird, darf diese nur </w:t>
      </w:r>
      <w:r w:rsidR="00810AFF" w:rsidRPr="00C278BE">
        <w:t>Numerische werte</w:t>
      </w:r>
      <w:r w:rsidRPr="00C278BE">
        <w:t xml:space="preserve"> enthalten und 7 Zeichen länge haben.</w:t>
      </w:r>
    </w:p>
    <w:p w:rsidR="00DD4FD0" w:rsidRPr="00C278BE" w:rsidRDefault="00DD4FD0" w:rsidP="004A1B65">
      <w:pPr>
        <w:pStyle w:val="Grundtext"/>
      </w:pPr>
    </w:p>
    <w:p w:rsidR="004A1B65" w:rsidRPr="00C278BE" w:rsidRDefault="004A1B65" w:rsidP="004A1B65">
      <w:pPr>
        <w:pStyle w:val="Grundtext"/>
      </w:pPr>
      <w:r w:rsidRPr="00C278BE">
        <w:t>Anzeigen von Geschäftspartner:</w:t>
      </w:r>
    </w:p>
    <w:p w:rsidR="004A1B65" w:rsidRPr="00C278BE" w:rsidRDefault="004A1B65" w:rsidP="00DD4FD0">
      <w:pPr>
        <w:pStyle w:val="Grundtext"/>
        <w:numPr>
          <w:ilvl w:val="0"/>
          <w:numId w:val="16"/>
        </w:numPr>
        <w:ind w:left="284" w:hanging="284"/>
      </w:pPr>
      <w:r w:rsidRPr="00C278BE">
        <w:t>Kundedaten anzeigen</w:t>
      </w:r>
      <w:r w:rsidR="00DD4FD0" w:rsidRPr="00C278BE">
        <w:t xml:space="preserve"> (Standartadresse)</w:t>
      </w:r>
    </w:p>
    <w:p w:rsidR="004A1B65" w:rsidRPr="00C278BE" w:rsidRDefault="004A1B65" w:rsidP="00DD4FD0">
      <w:pPr>
        <w:pStyle w:val="Grundtext"/>
        <w:ind w:left="567"/>
      </w:pPr>
      <w:r w:rsidRPr="00C278BE">
        <w:t>- Anrede</w:t>
      </w:r>
    </w:p>
    <w:p w:rsidR="004A1B65" w:rsidRPr="00C278BE" w:rsidRDefault="004A1B65" w:rsidP="00DD4FD0">
      <w:pPr>
        <w:pStyle w:val="Grundtext"/>
        <w:ind w:left="567"/>
      </w:pPr>
      <w:r w:rsidRPr="00C278BE">
        <w:t>- Name 1</w:t>
      </w:r>
    </w:p>
    <w:p w:rsidR="004A1B65" w:rsidRPr="00C278BE" w:rsidRDefault="004A1B65" w:rsidP="00DD4FD0">
      <w:pPr>
        <w:pStyle w:val="Grundtext"/>
        <w:ind w:left="567"/>
      </w:pPr>
      <w:r w:rsidRPr="00C278BE">
        <w:t>- Name 2</w:t>
      </w:r>
    </w:p>
    <w:p w:rsidR="004A1B65" w:rsidRPr="00C278BE" w:rsidRDefault="004A1B65" w:rsidP="00DD4FD0">
      <w:pPr>
        <w:pStyle w:val="Grundtext"/>
        <w:ind w:left="567"/>
      </w:pPr>
      <w:r w:rsidRPr="00C278BE">
        <w:t>- Vorname</w:t>
      </w:r>
    </w:p>
    <w:p w:rsidR="004A1B65" w:rsidRPr="00C278BE" w:rsidRDefault="004A1B65" w:rsidP="00DD4FD0">
      <w:pPr>
        <w:pStyle w:val="Grundtext"/>
        <w:ind w:left="567"/>
      </w:pPr>
      <w:r w:rsidRPr="00C278BE">
        <w:t>-Nachname</w:t>
      </w:r>
    </w:p>
    <w:p w:rsidR="004A1B65" w:rsidRPr="00C278BE" w:rsidRDefault="004A1B65" w:rsidP="00DD4FD0">
      <w:pPr>
        <w:pStyle w:val="Grundtext"/>
        <w:ind w:left="567"/>
      </w:pPr>
      <w:r w:rsidRPr="00C278BE">
        <w:t>- Ort</w:t>
      </w:r>
    </w:p>
    <w:p w:rsidR="004A1B65" w:rsidRPr="00C278BE" w:rsidRDefault="004A1B65" w:rsidP="00DD4FD0">
      <w:pPr>
        <w:pStyle w:val="Grundtext"/>
        <w:ind w:left="567"/>
      </w:pPr>
      <w:r w:rsidRPr="00C278BE">
        <w:t>- Strasse</w:t>
      </w:r>
    </w:p>
    <w:p w:rsidR="004A1B65" w:rsidRPr="00C278BE" w:rsidRDefault="004A1B65" w:rsidP="00DD4FD0">
      <w:pPr>
        <w:pStyle w:val="Grundtext"/>
        <w:ind w:left="567"/>
      </w:pPr>
      <w:r w:rsidRPr="00C278BE">
        <w:lastRenderedPageBreak/>
        <w:t>- PLZ</w:t>
      </w:r>
    </w:p>
    <w:p w:rsidR="004A1B65" w:rsidRPr="00C278BE" w:rsidRDefault="004A1B65" w:rsidP="00DD4FD0">
      <w:pPr>
        <w:pStyle w:val="Grundtext"/>
        <w:ind w:left="567"/>
      </w:pPr>
      <w:r w:rsidRPr="00C278BE">
        <w:t>- Land</w:t>
      </w:r>
    </w:p>
    <w:p w:rsidR="004A1B65" w:rsidRPr="00C278BE" w:rsidRDefault="004A1B65" w:rsidP="00DD4FD0">
      <w:pPr>
        <w:pStyle w:val="Grundtext"/>
        <w:ind w:left="567"/>
      </w:pPr>
      <w:r w:rsidRPr="00C278BE">
        <w:t>- Region</w:t>
      </w:r>
    </w:p>
    <w:p w:rsidR="004A1B65" w:rsidRPr="00C278BE" w:rsidRDefault="004A1B65" w:rsidP="00DD4FD0">
      <w:pPr>
        <w:pStyle w:val="Grundtext"/>
        <w:numPr>
          <w:ilvl w:val="0"/>
          <w:numId w:val="16"/>
        </w:numPr>
        <w:ind w:left="284" w:hanging="284"/>
      </w:pPr>
      <w:r w:rsidRPr="00C278BE">
        <w:t>Kommunikation</w:t>
      </w:r>
    </w:p>
    <w:p w:rsidR="004A1B65" w:rsidRPr="00C278BE" w:rsidRDefault="004A1B65" w:rsidP="00DD4FD0">
      <w:pPr>
        <w:pStyle w:val="Grundtext"/>
        <w:ind w:left="567"/>
      </w:pPr>
      <w:r w:rsidRPr="00C278BE">
        <w:t>- Telefon</w:t>
      </w:r>
    </w:p>
    <w:p w:rsidR="004A1B65" w:rsidRPr="00C278BE" w:rsidRDefault="004A1B65" w:rsidP="00DD4FD0">
      <w:pPr>
        <w:pStyle w:val="Grundtext"/>
        <w:ind w:left="567"/>
      </w:pPr>
      <w:r w:rsidRPr="00C278BE">
        <w:t>- Mobiletelefon</w:t>
      </w:r>
    </w:p>
    <w:p w:rsidR="004A1B65" w:rsidRPr="00C278BE" w:rsidRDefault="004A1B65" w:rsidP="00DD4FD0">
      <w:pPr>
        <w:pStyle w:val="Grundtext"/>
        <w:ind w:left="567"/>
      </w:pPr>
      <w:r w:rsidRPr="00C278BE">
        <w:t>- E-Mail</w:t>
      </w:r>
    </w:p>
    <w:p w:rsidR="004A1B65" w:rsidRPr="00C278BE" w:rsidRDefault="004A1B65" w:rsidP="004A1B65">
      <w:pPr>
        <w:pStyle w:val="Grundtext"/>
      </w:pPr>
    </w:p>
    <w:p w:rsidR="004A1B65" w:rsidRPr="00C278BE" w:rsidRDefault="004A1B65" w:rsidP="004A1B65">
      <w:pPr>
        <w:pStyle w:val="Grundtext"/>
      </w:pPr>
      <w:r w:rsidRPr="00C278BE">
        <w:t>• Quickline Produkte anzeigen</w:t>
      </w:r>
    </w:p>
    <w:p w:rsidR="004A1B65" w:rsidRPr="00C278BE" w:rsidRDefault="004A1B65" w:rsidP="004A1B65">
      <w:pPr>
        <w:pStyle w:val="Grundtext"/>
      </w:pPr>
      <w:r w:rsidRPr="00C278BE">
        <w:t>○ QMC-ID</w:t>
      </w:r>
    </w:p>
    <w:p w:rsidR="004A1B65" w:rsidRPr="00C278BE" w:rsidRDefault="004A1B65" w:rsidP="004A1B65">
      <w:pPr>
        <w:pStyle w:val="Grundtext"/>
      </w:pPr>
      <w:r w:rsidRPr="00C278BE">
        <w:t>- Internet Dienstleistungsprodukt</w:t>
      </w:r>
    </w:p>
    <w:p w:rsidR="004A1B65" w:rsidRPr="00C278BE" w:rsidRDefault="004A1B65" w:rsidP="004A1B65">
      <w:pPr>
        <w:pStyle w:val="Grundtext"/>
      </w:pPr>
      <w:r w:rsidRPr="00C278BE">
        <w:t>- Fix-Telefon</w:t>
      </w:r>
    </w:p>
    <w:p w:rsidR="004A1B65" w:rsidRPr="00C278BE" w:rsidRDefault="004A1B65" w:rsidP="004A1B65">
      <w:pPr>
        <w:pStyle w:val="Grundtext"/>
      </w:pPr>
      <w:r w:rsidRPr="00C278BE">
        <w:t>- DTV</w:t>
      </w:r>
    </w:p>
    <w:p w:rsidR="004A1B65" w:rsidRPr="00C278BE" w:rsidRDefault="004A1B65" w:rsidP="004A1B65">
      <w:pPr>
        <w:pStyle w:val="Grundtext"/>
      </w:pPr>
      <w:r w:rsidRPr="00C278BE">
        <w:t>- Verte!</w:t>
      </w:r>
    </w:p>
    <w:p w:rsidR="004A1B65" w:rsidRPr="00C278BE" w:rsidRDefault="004A1B65" w:rsidP="004A1B65">
      <w:pPr>
        <w:pStyle w:val="Grundtext"/>
      </w:pPr>
      <w:r w:rsidRPr="00C278BE">
        <w:t>- QLTV</w:t>
      </w:r>
    </w:p>
    <w:p w:rsidR="004A1B65" w:rsidRPr="00C278BE" w:rsidRDefault="004A1B65" w:rsidP="004A1B65">
      <w:pPr>
        <w:pStyle w:val="Grundtext"/>
      </w:pPr>
      <w:r w:rsidRPr="00C278BE">
        <w:t>- Mobile Dienstleistungsprodukt</w:t>
      </w:r>
    </w:p>
    <w:p w:rsidR="004A1B65" w:rsidRPr="00C278BE" w:rsidRDefault="004A1B65" w:rsidP="004A1B65">
      <w:pPr>
        <w:pStyle w:val="Grundtext"/>
      </w:pPr>
      <w:r w:rsidRPr="00C278BE">
        <w:t>- Kombi Dienstleistungsprodukt</w:t>
      </w:r>
    </w:p>
    <w:p w:rsidR="004A1B65" w:rsidRPr="00C278BE" w:rsidRDefault="004A1B65" w:rsidP="004A1B65">
      <w:pPr>
        <w:pStyle w:val="Grundtext"/>
      </w:pPr>
    </w:p>
    <w:p w:rsidR="004A1B65" w:rsidRPr="00C278BE" w:rsidRDefault="004A1B65" w:rsidP="004A1B65">
      <w:pPr>
        <w:pStyle w:val="Grundtext"/>
        <w:rPr>
          <w:b/>
        </w:rPr>
      </w:pPr>
      <w:r w:rsidRPr="00C278BE">
        <w:rPr>
          <w:b/>
        </w:rPr>
        <w:t>Funktion:</w:t>
      </w:r>
    </w:p>
    <w:p w:rsidR="004A1B65" w:rsidRPr="00C278BE" w:rsidRDefault="004A1B65" w:rsidP="004A1B65">
      <w:pPr>
        <w:pStyle w:val="Grundtext"/>
      </w:pPr>
      <w:r w:rsidRPr="00C278BE">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278BE" w:rsidRDefault="004A1B65" w:rsidP="004A1B65">
      <w:pPr>
        <w:pStyle w:val="Grundtext"/>
      </w:pPr>
    </w:p>
    <w:p w:rsidR="004A1B65" w:rsidRPr="00C278BE" w:rsidRDefault="004A1B65" w:rsidP="004A1B65">
      <w:pPr>
        <w:pStyle w:val="Grundtext"/>
      </w:pPr>
      <w:r w:rsidRPr="00C278BE">
        <w:t>Geschäftspartner ändern:</w:t>
      </w:r>
    </w:p>
    <w:p w:rsidR="004A1B65" w:rsidRPr="00C278BE" w:rsidRDefault="004A1B65" w:rsidP="004A1B65">
      <w:pPr>
        <w:pStyle w:val="Grundtext"/>
      </w:pPr>
      <w:r w:rsidRPr="00C278BE">
        <w:t>• Kundedaten ändern</w:t>
      </w:r>
    </w:p>
    <w:p w:rsidR="004A1B65" w:rsidRPr="00C278BE" w:rsidRDefault="004A1B65" w:rsidP="004A1B65">
      <w:pPr>
        <w:pStyle w:val="Grundtext"/>
      </w:pPr>
      <w:r w:rsidRPr="00C278BE">
        <w:t>○ Standartadresse</w:t>
      </w:r>
    </w:p>
    <w:p w:rsidR="004A1B65" w:rsidRPr="00C278BE" w:rsidRDefault="004A1B65" w:rsidP="004A1B65">
      <w:pPr>
        <w:pStyle w:val="Grundtext"/>
      </w:pPr>
      <w:r w:rsidRPr="00C278BE">
        <w:t>- Anrede</w:t>
      </w:r>
    </w:p>
    <w:p w:rsidR="004A1B65" w:rsidRPr="00C278BE" w:rsidRDefault="004A1B65" w:rsidP="004A1B65">
      <w:pPr>
        <w:pStyle w:val="Grundtext"/>
      </w:pPr>
      <w:r w:rsidRPr="00C278BE">
        <w:t>- Name 1</w:t>
      </w:r>
    </w:p>
    <w:p w:rsidR="004A1B65" w:rsidRPr="00C278BE" w:rsidRDefault="004A1B65" w:rsidP="004A1B65">
      <w:pPr>
        <w:pStyle w:val="Grundtext"/>
      </w:pPr>
      <w:r w:rsidRPr="00C278BE">
        <w:t>- Name 2</w:t>
      </w:r>
    </w:p>
    <w:p w:rsidR="004A1B65" w:rsidRPr="00C278BE" w:rsidRDefault="004A1B65" w:rsidP="004A1B65">
      <w:pPr>
        <w:pStyle w:val="Grundtext"/>
      </w:pPr>
      <w:r w:rsidRPr="00C278BE">
        <w:lastRenderedPageBreak/>
        <w:t>- Vorname</w:t>
      </w:r>
    </w:p>
    <w:p w:rsidR="004A1B65" w:rsidRPr="00C278BE" w:rsidRDefault="004A1B65" w:rsidP="004A1B65">
      <w:pPr>
        <w:pStyle w:val="Grundtext"/>
      </w:pPr>
      <w:r w:rsidRPr="00C278BE">
        <w:t>- Nachname</w:t>
      </w:r>
    </w:p>
    <w:p w:rsidR="004A1B65" w:rsidRPr="00C278BE" w:rsidRDefault="004A1B65" w:rsidP="004A1B65">
      <w:pPr>
        <w:pStyle w:val="Grundtext"/>
      </w:pPr>
      <w:r w:rsidRPr="00C278BE">
        <w:t>○ Kommunikation</w:t>
      </w:r>
    </w:p>
    <w:p w:rsidR="004A1B65" w:rsidRPr="00C278BE" w:rsidRDefault="004A1B65" w:rsidP="004A1B65">
      <w:pPr>
        <w:pStyle w:val="Grundtext"/>
      </w:pPr>
      <w:r w:rsidRPr="00C278BE">
        <w:t>- Telefon</w:t>
      </w:r>
    </w:p>
    <w:p w:rsidR="004A1B65" w:rsidRPr="00C278BE" w:rsidRDefault="004A1B65" w:rsidP="004A1B65">
      <w:pPr>
        <w:pStyle w:val="Grundtext"/>
      </w:pPr>
      <w:r w:rsidRPr="00C278BE">
        <w:t>- Mobiletelefon</w:t>
      </w:r>
    </w:p>
    <w:p w:rsidR="004A1B65" w:rsidRPr="00C278BE" w:rsidRDefault="004A1B65" w:rsidP="004A1B65">
      <w:pPr>
        <w:pStyle w:val="Grundtext"/>
      </w:pPr>
      <w:r w:rsidRPr="00C278BE">
        <w:t>- E-Mail</w:t>
      </w:r>
    </w:p>
    <w:p w:rsidR="004A1B65" w:rsidRPr="00C278BE" w:rsidRDefault="004A1B65" w:rsidP="004A1B65">
      <w:pPr>
        <w:pStyle w:val="Grundtext"/>
      </w:pPr>
      <w:r w:rsidRPr="00C278BE">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278BE" w:rsidRDefault="004A1B65" w:rsidP="004A1B65">
      <w:pPr>
        <w:pStyle w:val="Grundtext"/>
        <w:rPr>
          <w:b/>
        </w:rPr>
      </w:pPr>
      <w:r w:rsidRPr="00C278BE">
        <w:rPr>
          <w:b/>
        </w:rPr>
        <w:t>Validierung Standartadresse bei:</w:t>
      </w:r>
    </w:p>
    <w:p w:rsidR="004A1B65" w:rsidRPr="00C278BE" w:rsidRDefault="004A1B65" w:rsidP="004A1B65">
      <w:pPr>
        <w:pStyle w:val="Grundtext"/>
      </w:pPr>
      <w:r w:rsidRPr="00C278BE">
        <w:t>- Person: Anrede / Nachname / Vorname müssen gefüllt sein.</w:t>
      </w:r>
    </w:p>
    <w:p w:rsidR="004A1B65" w:rsidRPr="00C278BE" w:rsidRDefault="004A1B65" w:rsidP="004A1B65">
      <w:pPr>
        <w:pStyle w:val="Grundtext"/>
      </w:pPr>
      <w:r w:rsidRPr="00C278BE">
        <w:t>- Gruppe: Name 1 / Name 2 müssen gefüllt sein.</w:t>
      </w:r>
    </w:p>
    <w:p w:rsidR="004A1B65" w:rsidRPr="00C278BE" w:rsidRDefault="004A1B65" w:rsidP="004A1B65">
      <w:pPr>
        <w:pStyle w:val="Grundtext"/>
      </w:pPr>
      <w:r w:rsidRPr="00C278BE">
        <w:t>- Organisation: Name muss gefüllt sein.</w:t>
      </w:r>
    </w:p>
    <w:p w:rsidR="004A1B65" w:rsidRPr="00C278BE" w:rsidRDefault="004A1B65" w:rsidP="004A1B65">
      <w:pPr>
        <w:pStyle w:val="Grundtext"/>
      </w:pPr>
    </w:p>
    <w:p w:rsidR="004A1B65" w:rsidRPr="00C278BE" w:rsidRDefault="004A1B65" w:rsidP="004A1B65">
      <w:pPr>
        <w:pStyle w:val="Grundtext"/>
        <w:rPr>
          <w:b/>
        </w:rPr>
      </w:pPr>
      <w:r w:rsidRPr="00C278BE">
        <w:rPr>
          <w:b/>
        </w:rPr>
        <w:t>Validierung Kommunikation bei:</w:t>
      </w:r>
    </w:p>
    <w:p w:rsidR="004A1B65" w:rsidRPr="00C278BE" w:rsidRDefault="004A1B65" w:rsidP="004A1B65">
      <w:pPr>
        <w:pStyle w:val="Grundtext"/>
      </w:pPr>
      <w:r w:rsidRPr="00C278BE">
        <w:t>- Telefon darf nur Nummern enthalten.</w:t>
      </w:r>
    </w:p>
    <w:p w:rsidR="004A1B65" w:rsidRPr="00C278BE" w:rsidRDefault="004A1B65" w:rsidP="004A1B65">
      <w:pPr>
        <w:pStyle w:val="Grundtext"/>
      </w:pPr>
      <w:r w:rsidRPr="00C278BE">
        <w:t>- Mobiletelefon darf nur Nummern enthalten.</w:t>
      </w:r>
    </w:p>
    <w:p w:rsidR="004A1B65" w:rsidRPr="00C278BE" w:rsidRDefault="004A1B65" w:rsidP="004A1B65">
      <w:pPr>
        <w:pStyle w:val="Grundtext"/>
      </w:pPr>
      <w:r w:rsidRPr="00C278BE">
        <w:t>- E-Mail muss ein @ enthalten.</w:t>
      </w:r>
    </w:p>
    <w:p w:rsidR="004A1B65" w:rsidRPr="00C278BE" w:rsidRDefault="004A1B65" w:rsidP="004A1B65">
      <w:pPr>
        <w:pStyle w:val="Grundtext"/>
      </w:pPr>
    </w:p>
    <w:p w:rsidR="004A1B65" w:rsidRPr="00C278BE" w:rsidRDefault="004A1B65" w:rsidP="000868AE">
      <w:pPr>
        <w:pStyle w:val="berschrift3"/>
      </w:pPr>
      <w:bookmarkStart w:id="46" w:name="_Toc511709037"/>
      <w:r w:rsidRPr="00C278BE">
        <w:t>Testumfang</w:t>
      </w:r>
      <w:bookmarkEnd w:id="46"/>
    </w:p>
    <w:p w:rsidR="004A1B65" w:rsidRPr="00C278BE" w:rsidRDefault="004A1B65" w:rsidP="004A1B65">
      <w:pPr>
        <w:pStyle w:val="Grundtext"/>
      </w:pPr>
      <w:r w:rsidRPr="00C278BE">
        <w:t>Für jeden erstellten Webservice im SAP PI soll ein Funktionstest mit dem SoapUI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278BE" w:rsidRDefault="004A1B65" w:rsidP="004A1B65">
      <w:pPr>
        <w:pStyle w:val="Grundtext"/>
      </w:pPr>
      <w:r w:rsidRPr="00C278BE">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278BE" w:rsidRDefault="004A1B65" w:rsidP="000868AE">
      <w:pPr>
        <w:pStyle w:val="berschrift3"/>
      </w:pPr>
      <w:bookmarkStart w:id="47" w:name="_Toc511709038"/>
      <w:r w:rsidRPr="00C278BE">
        <w:t>Dokumentation</w:t>
      </w:r>
      <w:bookmarkEnd w:id="47"/>
    </w:p>
    <w:p w:rsidR="004A1B65" w:rsidRPr="00C278BE" w:rsidRDefault="004A1B65" w:rsidP="004A1B65">
      <w:pPr>
        <w:pStyle w:val="Grundtext"/>
      </w:pPr>
      <w:r w:rsidRPr="00C278BE">
        <w:t xml:space="preserve">Da es sich hier primär um eine Umsetzung eines Prototypen handelt, ist der Fokus auf der technischen Dokumentation. Es wird eine kurze (max. 5 Seiten) technische Dokumentation erwartet, welche aufzeigt welche </w:t>
      </w:r>
      <w:r w:rsidRPr="00C278BE">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278BE" w:rsidRDefault="004A1B65" w:rsidP="00371227">
      <w:pPr>
        <w:pStyle w:val="berschrift2"/>
        <w:tabs>
          <w:tab w:val="clear" w:pos="2836"/>
          <w:tab w:val="num" w:pos="1134"/>
        </w:tabs>
        <w:ind w:left="709"/>
      </w:pPr>
      <w:bookmarkStart w:id="48" w:name="_Toc511709039"/>
      <w:r w:rsidRPr="00C278BE">
        <w:t>Mittel und Methoden</w:t>
      </w:r>
      <w:bookmarkEnd w:id="48"/>
    </w:p>
    <w:p w:rsidR="004A1B65" w:rsidRPr="00C278BE" w:rsidRDefault="004A1B65" w:rsidP="004A1B65">
      <w:pPr>
        <w:pStyle w:val="Grundtext"/>
      </w:pPr>
      <w:r w:rsidRPr="00C278BE">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278BE" w:rsidRDefault="004A1B65" w:rsidP="004A1B65">
      <w:pPr>
        <w:pStyle w:val="Grundtext"/>
      </w:pPr>
      <w:r w:rsidRPr="00C278BE">
        <w:t>Folgende Mittel stehen für die Umsetzung zu Verfügung:</w:t>
      </w:r>
    </w:p>
    <w:p w:rsidR="004A1B65" w:rsidRPr="00C278BE" w:rsidRDefault="004A1B65" w:rsidP="004A1B65">
      <w:pPr>
        <w:pStyle w:val="Grundtext"/>
      </w:pPr>
      <w:r w:rsidRPr="00C278BE">
        <w:t>- WWZ Windows 7 Standard PC mit Zugang auf das Internet.</w:t>
      </w:r>
    </w:p>
    <w:p w:rsidR="004A1B65" w:rsidRPr="00C278BE" w:rsidRDefault="004A1B65" w:rsidP="004A1B65">
      <w:pPr>
        <w:pStyle w:val="Grundtext"/>
      </w:pPr>
      <w:r w:rsidRPr="00C278BE">
        <w:t>- MS Office Packet</w:t>
      </w:r>
    </w:p>
    <w:p w:rsidR="004A1B65" w:rsidRPr="00C278BE" w:rsidRDefault="004A1B65" w:rsidP="004A1B65">
      <w:pPr>
        <w:pStyle w:val="Grundtext"/>
      </w:pPr>
      <w:r w:rsidRPr="00C278BE">
        <w:t>- SoapUI, Webservice Testtool</w:t>
      </w:r>
    </w:p>
    <w:p w:rsidR="004A1B65" w:rsidRPr="00C278BE" w:rsidRDefault="004A1B65" w:rsidP="004A1B65">
      <w:pPr>
        <w:pStyle w:val="Grundtext"/>
      </w:pPr>
      <w:r w:rsidRPr="00C278BE">
        <w:t>- Snagit, für Printscreens</w:t>
      </w:r>
    </w:p>
    <w:p w:rsidR="004A1B65" w:rsidRPr="00C278BE" w:rsidRDefault="004A1B65" w:rsidP="004A1B65">
      <w:pPr>
        <w:pStyle w:val="Grundtext"/>
      </w:pPr>
      <w:r w:rsidRPr="00C278BE">
        <w:t>- Notepad++, Texteditor mit XML Unterstützung</w:t>
      </w:r>
    </w:p>
    <w:p w:rsidR="004A1B65" w:rsidRPr="00C278BE" w:rsidRDefault="004A1B65" w:rsidP="004A1B65">
      <w:pPr>
        <w:pStyle w:val="Grundtext"/>
      </w:pPr>
      <w:r w:rsidRPr="00C278BE">
        <w:t>- Internet Explorer 11</w:t>
      </w:r>
    </w:p>
    <w:p w:rsidR="004A1B65" w:rsidRPr="00C278BE" w:rsidRDefault="004A1B65" w:rsidP="004A1B65">
      <w:pPr>
        <w:pStyle w:val="Grundtext"/>
      </w:pPr>
      <w:r w:rsidRPr="00C278BE">
        <w:t>- XAMPP, als Webserver</w:t>
      </w:r>
    </w:p>
    <w:p w:rsidR="004A1B65" w:rsidRPr="00C278BE" w:rsidRDefault="004A1B65" w:rsidP="004A1B65">
      <w:pPr>
        <w:pStyle w:val="Grundtext"/>
      </w:pPr>
      <w:r w:rsidRPr="00C278BE">
        <w:t>- atom.io, für die Erstellung der Webanwendung</w:t>
      </w:r>
    </w:p>
    <w:p w:rsidR="004A1B65" w:rsidRPr="00C278BE" w:rsidRDefault="004A1B65" w:rsidP="004A1B65">
      <w:pPr>
        <w:pStyle w:val="Grundtext"/>
      </w:pPr>
      <w:r w:rsidRPr="00C278BE">
        <w:t>- MockFlow, für das Erstellen der Mockup's</w:t>
      </w:r>
    </w:p>
    <w:p w:rsidR="004A1B65" w:rsidRPr="00C278BE" w:rsidRDefault="004A1B65" w:rsidP="004A1B65">
      <w:pPr>
        <w:pStyle w:val="Grundtext"/>
      </w:pPr>
      <w:r w:rsidRPr="00C278BE">
        <w:t>- HTML und JavaScript, für die Realisierung der Webanwendung</w:t>
      </w:r>
    </w:p>
    <w:p w:rsidR="004A1B65" w:rsidRPr="00C278BE" w:rsidRDefault="004A1B65" w:rsidP="004A1B65">
      <w:pPr>
        <w:pStyle w:val="Grundtext"/>
      </w:pPr>
      <w:r w:rsidRPr="00C278BE">
        <w:t>- SAP PI Weboberfläche, für das Anlegen der PI Schnittstellen</w:t>
      </w:r>
    </w:p>
    <w:p w:rsidR="004A1B65" w:rsidRPr="00C278BE" w:rsidRDefault="004A1B65" w:rsidP="004A1B65">
      <w:pPr>
        <w:pStyle w:val="Grundtext"/>
      </w:pPr>
      <w:r w:rsidRPr="00C278BE">
        <w:t>- SAP ERP ABAP, für das Programmieren in Proxyklassen</w:t>
      </w:r>
    </w:p>
    <w:p w:rsidR="004A1B65" w:rsidRPr="00C278BE" w:rsidRDefault="004A1B65" w:rsidP="00371227">
      <w:pPr>
        <w:pStyle w:val="berschrift2"/>
        <w:tabs>
          <w:tab w:val="clear" w:pos="2836"/>
        </w:tabs>
        <w:ind w:left="709"/>
      </w:pPr>
      <w:bookmarkStart w:id="49" w:name="_Toc511709040"/>
      <w:r w:rsidRPr="00C278BE">
        <w:t>Vorkenntnisse</w:t>
      </w:r>
      <w:bookmarkEnd w:id="49"/>
    </w:p>
    <w:p w:rsidR="004A1B65" w:rsidRPr="00C278BE" w:rsidRDefault="004A1B65" w:rsidP="004A1B65">
      <w:pPr>
        <w:pStyle w:val="Grundtext"/>
      </w:pPr>
      <w:r w:rsidRPr="00C278BE">
        <w:t xml:space="preserve">Nicole hat Erfahrungen im Bereich der Programmierung im SAP sei ca. 1,5 Jahren. Jedoch hatte sie vom Letzten Herbst bis Februar </w:t>
      </w:r>
      <w:r w:rsidR="00810AFF" w:rsidRPr="00C278BE">
        <w:t>dieses Jahrs</w:t>
      </w:r>
      <w:r w:rsidRPr="00C278BE">
        <w:t xml:space="preserve"> ein Projekt geleitet ohne regelmässige Programmierungen. Im Bereich Webentwicklung bringt sie vor allem die Erfahrungen aus der Schule mit. In der WWZ hat sie im Bereich Webentwicklung nur 2-3 kleinere Aufgaben gemacht.</w:t>
      </w:r>
    </w:p>
    <w:p w:rsidR="004A1B65" w:rsidRPr="00C278BE" w:rsidRDefault="004A1B65" w:rsidP="00371227">
      <w:pPr>
        <w:pStyle w:val="berschrift2"/>
        <w:tabs>
          <w:tab w:val="left" w:pos="709"/>
        </w:tabs>
        <w:ind w:hanging="2836"/>
      </w:pPr>
      <w:bookmarkStart w:id="50" w:name="_Toc511709041"/>
      <w:r w:rsidRPr="00C278BE">
        <w:t>Vorarbeiten</w:t>
      </w:r>
      <w:bookmarkEnd w:id="50"/>
    </w:p>
    <w:p w:rsidR="004A1B65" w:rsidRPr="00C278BE" w:rsidRDefault="004A1B65" w:rsidP="004A1B65">
      <w:pPr>
        <w:pStyle w:val="Grundtext"/>
      </w:pPr>
      <w:r w:rsidRPr="00C278BE">
        <w:t>Es wurde ein kleiner POC mithilfe einer vorhandenen Webseite gemacht, um zu schauen ob für Nicole eine solche IPA umsetzbar ist.</w:t>
      </w:r>
    </w:p>
    <w:p w:rsidR="004A1B65" w:rsidRPr="00C278BE" w:rsidRDefault="004A1B65" w:rsidP="00371227">
      <w:pPr>
        <w:pStyle w:val="berschrift2"/>
        <w:ind w:left="709"/>
      </w:pPr>
      <w:bookmarkStart w:id="51" w:name="_Toc511709042"/>
      <w:r w:rsidRPr="00C278BE">
        <w:t>Neue Lerninhalte</w:t>
      </w:r>
      <w:bookmarkEnd w:id="51"/>
    </w:p>
    <w:p w:rsidR="004A1B65" w:rsidRPr="00C278BE" w:rsidRDefault="004A1B65" w:rsidP="004A1B65">
      <w:pPr>
        <w:pStyle w:val="Grundtext"/>
      </w:pPr>
      <w:r w:rsidRPr="00C278BE">
        <w:t>Alle Systeme/Funktionen und Methoden zur Umsetzung der Anwendung sind bekannt. Funktionsbausteine für das Lesen und Mutieren der Daten sind evtl. noch nicht bekannt oder es müssen Alternativen gewählt werden.</w:t>
      </w:r>
    </w:p>
    <w:p w:rsidR="004A1B65" w:rsidRPr="00C278BE" w:rsidRDefault="004A1B65" w:rsidP="004A1B65">
      <w:pPr>
        <w:pStyle w:val="Grundtext"/>
      </w:pPr>
      <w:r w:rsidRPr="00C278BE">
        <w:lastRenderedPageBreak/>
        <w:t>SAP PI und das Anlegen von Webservice ist für Nicole recht neu. Die Behandlung der Datenstrukturen aus dem SAOP Request können evtl. für Schwierigkeiten sorgen.</w:t>
      </w:r>
    </w:p>
    <w:p w:rsidR="004A1B65" w:rsidRPr="00C278BE" w:rsidRDefault="004A1B65" w:rsidP="00371227">
      <w:pPr>
        <w:pStyle w:val="berschrift2"/>
        <w:tabs>
          <w:tab w:val="clear" w:pos="2836"/>
        </w:tabs>
        <w:ind w:left="709"/>
      </w:pPr>
      <w:bookmarkStart w:id="52" w:name="_Toc511709043"/>
      <w:r w:rsidRPr="00C278BE">
        <w:t>Arbeiten in den letzten 6 Monaten</w:t>
      </w:r>
      <w:bookmarkEnd w:id="52"/>
    </w:p>
    <w:p w:rsidR="00A15433" w:rsidRPr="00C278BE" w:rsidRDefault="004A1B65" w:rsidP="004A1B65">
      <w:pPr>
        <w:pStyle w:val="Grundtext"/>
      </w:pPr>
      <w:r w:rsidRPr="00C278BE">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278BE">
        <w:br w:type="page"/>
      </w:r>
    </w:p>
    <w:p w:rsidR="00DB4882" w:rsidRPr="00C278BE" w:rsidRDefault="00A91C6B" w:rsidP="00DB4882">
      <w:pPr>
        <w:pStyle w:val="berschrift1"/>
      </w:pPr>
      <w:bookmarkStart w:id="53" w:name="_Toc511709044"/>
      <w:r w:rsidRPr="00C278BE">
        <w:lastRenderedPageBreak/>
        <w:t>Projektorganisatio</w:t>
      </w:r>
      <w:r w:rsidR="00A15433" w:rsidRPr="00C278BE">
        <w:t>n</w:t>
      </w:r>
      <w:bookmarkEnd w:id="53"/>
    </w:p>
    <w:p w:rsidR="00DB4882" w:rsidRPr="00C278BE" w:rsidRDefault="00DB4882" w:rsidP="00DB4882">
      <w:pPr>
        <w:pStyle w:val="Grundtext"/>
      </w:pPr>
    </w:p>
    <w:p w:rsidR="00DB4882" w:rsidRPr="00C278BE" w:rsidRDefault="00DB4882" w:rsidP="00DB4882">
      <w:pPr>
        <w:pStyle w:val="Grundtext"/>
      </w:pPr>
    </w:p>
    <w:p w:rsidR="00C23DDC" w:rsidRPr="00C278BE" w:rsidRDefault="00C23DDC" w:rsidP="00C23DDC">
      <w:pPr>
        <w:pStyle w:val="Grundtext"/>
        <w:keepNext/>
      </w:pPr>
      <w:r w:rsidRPr="00C278BE">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278BE" w:rsidRDefault="00031144" w:rsidP="00031144">
      <w:pPr>
        <w:pStyle w:val="Beschriftung"/>
      </w:pPr>
      <w:bookmarkStart w:id="54" w:name="_Toc511652381"/>
      <w:r w:rsidRPr="00C278BE">
        <w:t xml:space="preserve">Abbildung </w:t>
      </w:r>
      <w:r w:rsidR="00F26CE4" w:rsidRPr="00C278BE">
        <w:fldChar w:fldCharType="begin"/>
      </w:r>
      <w:r w:rsidR="00F26CE4" w:rsidRPr="00C278BE">
        <w:instrText xml:space="preserve"> SEQ Abbildung \* ARABIC </w:instrText>
      </w:r>
      <w:r w:rsidR="00F26CE4" w:rsidRPr="00C278BE">
        <w:fldChar w:fldCharType="separate"/>
      </w:r>
      <w:r w:rsidR="00C278BE" w:rsidRPr="00C278BE">
        <w:rPr>
          <w:noProof/>
        </w:rPr>
        <w:t>1</w:t>
      </w:r>
      <w:r w:rsidR="00F26CE4" w:rsidRPr="00C278BE">
        <w:rPr>
          <w:noProof/>
        </w:rPr>
        <w:fldChar w:fldCharType="end"/>
      </w:r>
      <w:r w:rsidRPr="00C278BE">
        <w:t>: Projektorganisation</w:t>
      </w:r>
      <w:bookmarkEnd w:id="54"/>
    </w:p>
    <w:p w:rsidR="00C23DDC" w:rsidRPr="00C278BE" w:rsidRDefault="00C23DDC" w:rsidP="00C23DDC"/>
    <w:p w:rsidR="00C23DDC" w:rsidRPr="00C278BE" w:rsidRDefault="00C23DDC" w:rsidP="00C23DDC"/>
    <w:p w:rsidR="00C23DDC" w:rsidRPr="00C278BE" w:rsidRDefault="003F16BD" w:rsidP="00371227">
      <w:pPr>
        <w:pStyle w:val="berschrift2"/>
        <w:tabs>
          <w:tab w:val="clear" w:pos="2836"/>
          <w:tab w:val="num" w:pos="709"/>
        </w:tabs>
        <w:ind w:hanging="2836"/>
      </w:pPr>
      <w:r w:rsidRPr="00C278BE">
        <w:t xml:space="preserve"> </w:t>
      </w:r>
      <w:r w:rsidR="00371227" w:rsidRPr="00C278BE">
        <w:t xml:space="preserve"> </w:t>
      </w:r>
      <w:bookmarkStart w:id="55" w:name="_Toc511709045"/>
      <w:r w:rsidRPr="00C278BE">
        <w:t>Projektrollen</w:t>
      </w:r>
      <w:bookmarkEnd w:id="55"/>
      <w:r w:rsidRPr="00C278BE">
        <w:t xml:space="preserve">  </w:t>
      </w:r>
    </w:p>
    <w:p w:rsidR="003F16BD" w:rsidRPr="00C278BE"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278BE" w:rsidTr="003F16BD">
        <w:tc>
          <w:tcPr>
            <w:tcW w:w="2660" w:type="dxa"/>
          </w:tcPr>
          <w:p w:rsidR="003F16BD" w:rsidRPr="00C278BE" w:rsidRDefault="003F16BD" w:rsidP="003F16BD">
            <w:pPr>
              <w:pStyle w:val="Grundtext"/>
            </w:pPr>
            <w:r w:rsidRPr="00C278BE">
              <w:t xml:space="preserve">Rolle </w:t>
            </w:r>
          </w:p>
        </w:tc>
        <w:tc>
          <w:tcPr>
            <w:tcW w:w="6552" w:type="dxa"/>
          </w:tcPr>
          <w:p w:rsidR="003F16BD" w:rsidRPr="00C278BE" w:rsidRDefault="003F16BD" w:rsidP="003F16BD">
            <w:pPr>
              <w:pStyle w:val="Grundtext"/>
            </w:pPr>
            <w:r w:rsidRPr="00C278BE">
              <w:t>Tätigkeit</w:t>
            </w:r>
          </w:p>
        </w:tc>
      </w:tr>
      <w:tr w:rsidR="003F16BD" w:rsidRPr="00C278BE" w:rsidTr="003F16BD">
        <w:tc>
          <w:tcPr>
            <w:tcW w:w="2660" w:type="dxa"/>
          </w:tcPr>
          <w:p w:rsidR="003F16BD" w:rsidRPr="00C278BE" w:rsidRDefault="003F16BD" w:rsidP="003F16BD">
            <w:pPr>
              <w:pStyle w:val="Grundtext"/>
            </w:pPr>
            <w:r w:rsidRPr="00C278BE">
              <w:t xml:space="preserve">Kandidat </w:t>
            </w:r>
          </w:p>
        </w:tc>
        <w:tc>
          <w:tcPr>
            <w:tcW w:w="6552" w:type="dxa"/>
          </w:tcPr>
          <w:p w:rsidR="003F16BD" w:rsidRPr="00C278BE" w:rsidRDefault="003F16BD" w:rsidP="003F16BD">
            <w:pPr>
              <w:pStyle w:val="Grundtext"/>
            </w:pPr>
            <w:r w:rsidRPr="00C278BE">
              <w:t xml:space="preserve">Führt die IPA anhand der Vorgaben der Detailbeschreibung durch. Wird nach der Ausführung anhand der Beurteilungskriterien bewertet. </w:t>
            </w:r>
          </w:p>
        </w:tc>
      </w:tr>
      <w:tr w:rsidR="003F16BD" w:rsidRPr="00C278BE" w:rsidTr="003F16BD">
        <w:tc>
          <w:tcPr>
            <w:tcW w:w="2660" w:type="dxa"/>
          </w:tcPr>
          <w:p w:rsidR="003F16BD" w:rsidRPr="00C278BE" w:rsidRDefault="003F16BD" w:rsidP="003F16BD">
            <w:pPr>
              <w:pStyle w:val="Grundtext"/>
            </w:pPr>
            <w:r w:rsidRPr="00C278BE">
              <w:t>Hauptexperte</w:t>
            </w:r>
          </w:p>
        </w:tc>
        <w:tc>
          <w:tcPr>
            <w:tcW w:w="6552" w:type="dxa"/>
          </w:tcPr>
          <w:p w:rsidR="003F16BD" w:rsidRPr="00C278BE" w:rsidRDefault="003F16BD" w:rsidP="003F16BD">
            <w:pPr>
              <w:pStyle w:val="Grundtext"/>
            </w:pPr>
            <w:r w:rsidRPr="00C278BE">
              <w:t xml:space="preserve">Der Hauptexperte Validiert und kontrolliert die Kriterien der IPA. Desweitern besucht er den Kandidaten während der IPA in der Firma. Er bewertet die IPA anhand der Beurteilungskriterien und </w:t>
            </w:r>
            <w:r w:rsidR="0079240A" w:rsidRPr="00C278BE">
              <w:t xml:space="preserve">führt das Fachgespräch. </w:t>
            </w:r>
          </w:p>
        </w:tc>
      </w:tr>
      <w:tr w:rsidR="003F16BD" w:rsidRPr="00C278BE" w:rsidTr="003F16BD">
        <w:tc>
          <w:tcPr>
            <w:tcW w:w="2660" w:type="dxa"/>
          </w:tcPr>
          <w:p w:rsidR="003F16BD" w:rsidRPr="00C278BE" w:rsidRDefault="003F16BD" w:rsidP="003F16BD">
            <w:pPr>
              <w:pStyle w:val="Grundtext"/>
            </w:pPr>
            <w:r w:rsidRPr="00C278BE">
              <w:t>Nebenexperte</w:t>
            </w:r>
          </w:p>
        </w:tc>
        <w:tc>
          <w:tcPr>
            <w:tcW w:w="6552" w:type="dxa"/>
          </w:tcPr>
          <w:p w:rsidR="003F16BD" w:rsidRPr="00C278BE" w:rsidRDefault="0079240A" w:rsidP="003F16BD">
            <w:pPr>
              <w:pStyle w:val="Grundtext"/>
            </w:pPr>
            <w:r w:rsidRPr="00C278BE">
              <w:t xml:space="preserve">Der Nebenexperte unterstütz die Hauptexperte. Er nimmt ebenfalls an der Präsentation und dem Fachgespräch teil. </w:t>
            </w:r>
          </w:p>
        </w:tc>
      </w:tr>
      <w:tr w:rsidR="003F16BD" w:rsidRPr="00C278BE" w:rsidTr="003F16BD">
        <w:tc>
          <w:tcPr>
            <w:tcW w:w="2660" w:type="dxa"/>
          </w:tcPr>
          <w:p w:rsidR="003F16BD" w:rsidRPr="00C278BE" w:rsidRDefault="003F16BD" w:rsidP="003F16BD">
            <w:pPr>
              <w:pStyle w:val="Grundtext"/>
            </w:pPr>
            <w:r w:rsidRPr="00C278BE">
              <w:t>Fachvorgesetzter</w:t>
            </w:r>
          </w:p>
        </w:tc>
        <w:tc>
          <w:tcPr>
            <w:tcW w:w="6552" w:type="dxa"/>
          </w:tcPr>
          <w:p w:rsidR="003F16BD" w:rsidRPr="00C278BE" w:rsidRDefault="003F16BD" w:rsidP="003F16BD">
            <w:pPr>
              <w:pStyle w:val="Grundtext"/>
            </w:pPr>
            <w:r w:rsidRPr="00C278BE">
              <w:t xml:space="preserve">Ist während der IPA Zeit anwesend und begleitet den Kandidaten in dieser Zeit. Es beurteilt das Arbeitsverhalten und bewertet am Ende ebenfalls die Arbeit des Kandidaten. </w:t>
            </w:r>
          </w:p>
        </w:tc>
      </w:tr>
    </w:tbl>
    <w:p w:rsidR="003F16BD" w:rsidRPr="00C278BE" w:rsidRDefault="003F16BD" w:rsidP="003F16BD">
      <w:pPr>
        <w:pStyle w:val="Grundtext"/>
      </w:pPr>
    </w:p>
    <w:p w:rsidR="000868AE" w:rsidRPr="00C278BE" w:rsidRDefault="000868AE">
      <w:pPr>
        <w:spacing w:line="240" w:lineRule="auto"/>
      </w:pPr>
      <w:r w:rsidRPr="00C278BE">
        <w:br w:type="page"/>
      </w:r>
    </w:p>
    <w:p w:rsidR="00031144" w:rsidRPr="00C278BE" w:rsidRDefault="00031144" w:rsidP="00371227">
      <w:pPr>
        <w:pStyle w:val="berschrift2"/>
        <w:tabs>
          <w:tab w:val="clear" w:pos="2836"/>
        </w:tabs>
        <w:ind w:left="851" w:hanging="851"/>
      </w:pPr>
      <w:bookmarkStart w:id="56" w:name="_Toc511709046"/>
      <w:r w:rsidRPr="00C278BE">
        <w:lastRenderedPageBreak/>
        <w:t>Projektmethode</w:t>
      </w:r>
      <w:bookmarkEnd w:id="56"/>
    </w:p>
    <w:p w:rsidR="00031144" w:rsidRPr="00C278BE" w:rsidRDefault="00031144" w:rsidP="00031144">
      <w:pPr>
        <w:pStyle w:val="Grundtext"/>
      </w:pPr>
      <w:r w:rsidRPr="00C278BE">
        <w:t xml:space="preserve">Für die Umsetzung des Projektes wurde die Projektmanagementmethode IPERKA gewählt. IPERKA besteht aus 6 Phasen: Informieren, Planen, Entscheiden, Realisieren, Kontrollieren und Analysieren. </w:t>
      </w:r>
    </w:p>
    <w:p w:rsidR="00031144" w:rsidRPr="00C278BE" w:rsidRDefault="00031144" w:rsidP="00031144">
      <w:pPr>
        <w:pStyle w:val="TextSpeziell"/>
        <w:jc w:val="left"/>
      </w:pPr>
      <w:r w:rsidRPr="00C278BE">
        <w:t>I</w:t>
      </w:r>
      <w:r w:rsidRPr="00C278BE">
        <w:tab/>
        <w:t>Informieren</w:t>
      </w:r>
    </w:p>
    <w:p w:rsidR="00031144" w:rsidRPr="00C278BE" w:rsidRDefault="00031144" w:rsidP="00031144">
      <w:pPr>
        <w:pStyle w:val="Grundtext"/>
      </w:pPr>
      <w:r w:rsidRPr="00C278BE">
        <w:t xml:space="preserve">In der ersten Phase informieren sich die entsprechen </w:t>
      </w:r>
      <w:r w:rsidR="00D102E0" w:rsidRPr="00C278BE">
        <w:t>Personen</w:t>
      </w:r>
      <w:r w:rsidRPr="00C278BE">
        <w:t xml:space="preserve"> über den Projektauftrag. Anfällige Fragen können bereits zu </w:t>
      </w:r>
      <w:r w:rsidR="00D102E0" w:rsidRPr="00C278BE">
        <w:t>Beginn</w:t>
      </w:r>
      <w:r w:rsidRPr="00C278BE">
        <w:t xml:space="preserve"> auftauchen, und geklärt werden. Zudem wird dadurch klar, was als Ergebnis erwartet wird.  </w:t>
      </w:r>
    </w:p>
    <w:p w:rsidR="00031144" w:rsidRPr="00C278BE" w:rsidRDefault="00031144" w:rsidP="00031144">
      <w:pPr>
        <w:pStyle w:val="TextSpeziell"/>
        <w:jc w:val="left"/>
      </w:pPr>
      <w:r w:rsidRPr="00C278BE">
        <w:t>P</w:t>
      </w:r>
      <w:r w:rsidRPr="00C278BE">
        <w:tab/>
        <w:t xml:space="preserve">Planen </w:t>
      </w:r>
    </w:p>
    <w:p w:rsidR="00D102E0" w:rsidRPr="00C278BE" w:rsidRDefault="00D102E0" w:rsidP="00D102E0">
      <w:pPr>
        <w:pStyle w:val="Grundtext"/>
      </w:pPr>
      <w:r w:rsidRPr="00C278BE">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278BE" w:rsidRDefault="00031144" w:rsidP="00031144">
      <w:pPr>
        <w:pStyle w:val="TextSpeziell"/>
        <w:jc w:val="left"/>
      </w:pPr>
      <w:r w:rsidRPr="00C278BE">
        <w:t>E</w:t>
      </w:r>
      <w:r w:rsidRPr="00C278BE">
        <w:tab/>
        <w:t>Entscheiden</w:t>
      </w:r>
    </w:p>
    <w:p w:rsidR="00D102E0" w:rsidRPr="00C278BE" w:rsidRDefault="00D102E0" w:rsidP="00D102E0">
      <w:pPr>
        <w:pStyle w:val="Grundtext"/>
      </w:pPr>
      <w:r w:rsidRPr="00C278BE">
        <w:t xml:space="preserve">In der dritten Phase muss das weitere Vorgehen bestimmt werden. Es wird beschrieben welche Lösungsvarianten gewählt wurden und warum. </w:t>
      </w:r>
    </w:p>
    <w:p w:rsidR="00031144" w:rsidRPr="00C278BE" w:rsidRDefault="00031144" w:rsidP="00031144">
      <w:pPr>
        <w:pStyle w:val="TextSpeziell"/>
        <w:jc w:val="left"/>
      </w:pPr>
      <w:r w:rsidRPr="00C278BE">
        <w:t>R</w:t>
      </w:r>
      <w:r w:rsidRPr="00C278BE">
        <w:tab/>
        <w:t xml:space="preserve">Realisieren </w:t>
      </w:r>
    </w:p>
    <w:p w:rsidR="00D102E0" w:rsidRPr="00C278BE" w:rsidRDefault="00D102E0" w:rsidP="00D102E0">
      <w:pPr>
        <w:pStyle w:val="Grundtext"/>
      </w:pPr>
      <w:r w:rsidRPr="00C278BE">
        <w:t xml:space="preserve">In dieser Phase werden die geplanten </w:t>
      </w:r>
      <w:r w:rsidR="00471286" w:rsidRPr="00C278BE">
        <w:t>Arbeitsschritte umgesetzte. Der Zeitplan sollte hierbei so gut wie möglich eingehalten werden. Die effektive Arbeitszeit für die einzelnen Arbeitsschritte müssen festgehalten werden und im Arbeitsjournal notiert werden.</w:t>
      </w:r>
    </w:p>
    <w:p w:rsidR="00031144" w:rsidRPr="00C278BE" w:rsidRDefault="00031144" w:rsidP="00031144">
      <w:pPr>
        <w:pStyle w:val="TextSpeziell"/>
        <w:jc w:val="left"/>
      </w:pPr>
      <w:r w:rsidRPr="00C278BE">
        <w:t>K</w:t>
      </w:r>
      <w:r w:rsidRPr="00C278BE">
        <w:tab/>
        <w:t>Kontrollieren</w:t>
      </w:r>
    </w:p>
    <w:p w:rsidR="00471286" w:rsidRPr="00C278BE" w:rsidRDefault="00471286" w:rsidP="00471286">
      <w:pPr>
        <w:pStyle w:val="Grundtext"/>
      </w:pPr>
      <w:r w:rsidRPr="00C278BE">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278BE" w:rsidRDefault="00031144" w:rsidP="00031144">
      <w:pPr>
        <w:pStyle w:val="TextSpeziell"/>
        <w:jc w:val="left"/>
      </w:pPr>
      <w:r w:rsidRPr="00C278BE">
        <w:t>A</w:t>
      </w:r>
      <w:r w:rsidRPr="00C278BE">
        <w:tab/>
      </w:r>
      <w:r w:rsidR="00471286" w:rsidRPr="00C278BE">
        <w:t>Auswerten</w:t>
      </w:r>
    </w:p>
    <w:p w:rsidR="00471286" w:rsidRPr="00C278BE" w:rsidRDefault="00471286" w:rsidP="00471286">
      <w:pPr>
        <w:pStyle w:val="Grundtext"/>
      </w:pPr>
      <w:r w:rsidRPr="00C278BE">
        <w:t xml:space="preserve">In der letzten Phase wird die gesamte Arbeit ausgewertet. Es wird festgehalten, ob alle Ziele und Anforderungen erfüllt wurden. Ebenfalls eine Selbsteinschätzung und Reflexion wird in dieser Phase erfasst. </w:t>
      </w:r>
    </w:p>
    <w:p w:rsidR="00997BA1" w:rsidRPr="00C278BE" w:rsidRDefault="00997BA1" w:rsidP="00471286">
      <w:pPr>
        <w:pStyle w:val="Grundtext"/>
      </w:pPr>
      <w:r w:rsidRPr="00C278BE">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278BE" w:rsidRDefault="00D87957" w:rsidP="00471286">
      <w:pPr>
        <w:pStyle w:val="Grundtext"/>
      </w:pPr>
      <w:r w:rsidRPr="00C278BE">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4F42F9" w:rsidRPr="00090F70" w:rsidRDefault="004F42F9" w:rsidP="00997BA1">
                            <w:pPr>
                              <w:pStyle w:val="Beschriftung"/>
                              <w:rPr>
                                <w:noProof/>
                                <w:sz w:val="20"/>
                                <w:szCs w:val="20"/>
                              </w:rPr>
                            </w:pPr>
                            <w:bookmarkStart w:id="57" w:name="_Toc511652382"/>
                            <w:r>
                              <w:t xml:space="preserve">Abbildung </w:t>
                            </w:r>
                            <w:r>
                              <w:fldChar w:fldCharType="begin"/>
                            </w:r>
                            <w:r>
                              <w:instrText xml:space="preserve"> SEQ Abbildung \* ARABIC </w:instrText>
                            </w:r>
                            <w:r>
                              <w:fldChar w:fldCharType="separate"/>
                            </w:r>
                            <w:r w:rsidR="00C278BE">
                              <w:rPr>
                                <w:noProof/>
                              </w:rPr>
                              <w:t>2</w:t>
                            </w:r>
                            <w:r>
                              <w:rPr>
                                <w:noProof/>
                              </w:rPr>
                              <w:fldChar w:fldCharType="end"/>
                            </w:r>
                            <w:r>
                              <w:t>: Das IPERKA Modell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g19C8MQIAAGYEAAAOAAAAAAAAAAAAAAAA&#10;AC4CAABkcnMvZTJvRG9jLnhtbFBLAQItABQABgAIAAAAIQAf6PQi4QAAAAsBAAAPAAAAAAAAAAAA&#10;AAAAAIsEAABkcnMvZG93bnJldi54bWxQSwUGAAAAAAQABADzAAAAmQUAAAAA&#10;" stroked="f">
                <v:textbox style="mso-fit-shape-to-text:t" inset="0,0,0,0">
                  <w:txbxContent>
                    <w:p w:rsidR="004F42F9" w:rsidRPr="00090F70" w:rsidRDefault="004F42F9" w:rsidP="00997BA1">
                      <w:pPr>
                        <w:pStyle w:val="Beschriftung"/>
                        <w:rPr>
                          <w:noProof/>
                          <w:sz w:val="20"/>
                          <w:szCs w:val="20"/>
                        </w:rPr>
                      </w:pPr>
                      <w:bookmarkStart w:id="58" w:name="_Toc511652382"/>
                      <w:r>
                        <w:t xml:space="preserve">Abbildung </w:t>
                      </w:r>
                      <w:r>
                        <w:fldChar w:fldCharType="begin"/>
                      </w:r>
                      <w:r>
                        <w:instrText xml:space="preserve"> SEQ Abbildung \* ARABIC </w:instrText>
                      </w:r>
                      <w:r>
                        <w:fldChar w:fldCharType="separate"/>
                      </w:r>
                      <w:r w:rsidR="00C278BE">
                        <w:rPr>
                          <w:noProof/>
                        </w:rPr>
                        <w:t>2</w:t>
                      </w:r>
                      <w:r>
                        <w:rPr>
                          <w:noProof/>
                        </w:rPr>
                        <w:fldChar w:fldCharType="end"/>
                      </w:r>
                      <w:r>
                        <w:t>: Das IPERKA Modell</w:t>
                      </w:r>
                      <w:bookmarkEnd w:id="58"/>
                    </w:p>
                  </w:txbxContent>
                </v:textbox>
                <w10:wrap type="square"/>
              </v:shape>
            </w:pict>
          </mc:Fallback>
        </mc:AlternateContent>
      </w:r>
      <w:r w:rsidR="000868AE" w:rsidRPr="00C278BE">
        <w:br w:type="page"/>
      </w:r>
    </w:p>
    <w:p w:rsidR="001C1677" w:rsidRPr="00C278BE" w:rsidRDefault="001C1677" w:rsidP="001C1677">
      <w:pPr>
        <w:pStyle w:val="berschrift3"/>
      </w:pPr>
      <w:bookmarkStart w:id="59" w:name="_Toc511709047"/>
      <w:r w:rsidRPr="00C278BE">
        <w:lastRenderedPageBreak/>
        <w:t>Umsetzung der Projektmethode</w:t>
      </w:r>
      <w:bookmarkEnd w:id="59"/>
      <w:r w:rsidRPr="00C278BE">
        <w:t xml:space="preserve">                                                                                                                                                                                                                                                                                                                                                                                                                                                                                                                                                                                                                                                                                                          </w:t>
      </w:r>
    </w:p>
    <w:p w:rsidR="00864FF2" w:rsidRPr="00C278BE" w:rsidRDefault="00864FF2">
      <w:pPr>
        <w:spacing w:line="240" w:lineRule="auto"/>
      </w:pPr>
      <w:r w:rsidRPr="00C278BE">
        <w:t>Für dieses Projekt wurde entschieden, die Projektmethode wie üblich auf das gesamte Projekt anzuwenden. Zusätzlich werden aber auch auf einzelne Arbeitspakete die Methode angewendet. So werden</w:t>
      </w:r>
      <w:r w:rsidR="001C1677" w:rsidRPr="00C278BE">
        <w:t xml:space="preserve"> für</w:t>
      </w:r>
      <w:r w:rsidRPr="00C278BE">
        <w:t xml:space="preserve"> einzelne Arbeitspakete </w:t>
      </w:r>
      <w:r w:rsidR="001C1677" w:rsidRPr="00C278BE">
        <w:t xml:space="preserve">Informationen gesammelt, </w:t>
      </w:r>
      <w:r w:rsidRPr="00C278BE">
        <w:t xml:space="preserve">geplant, Entscheidungen getroffen, realisiert und Kontrolliert. </w:t>
      </w:r>
    </w:p>
    <w:p w:rsidR="000868AE" w:rsidRPr="00C278BE" w:rsidRDefault="00864FF2" w:rsidP="001C1677">
      <w:pPr>
        <w:spacing w:line="240" w:lineRule="auto"/>
      </w:pPr>
      <w:r w:rsidRPr="00C278BE">
        <w:t>Dadurch kann eine bessere Pla</w:t>
      </w:r>
      <w:r w:rsidR="001C1677" w:rsidRPr="00C278BE">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278BE" w:rsidRDefault="001C1677" w:rsidP="001C1677">
      <w:pPr>
        <w:spacing w:line="240" w:lineRule="auto"/>
      </w:pPr>
    </w:p>
    <w:p w:rsidR="001C1677" w:rsidRPr="00C278BE" w:rsidRDefault="001C1677" w:rsidP="001C1677">
      <w:pPr>
        <w:spacing w:line="240" w:lineRule="auto"/>
      </w:pPr>
    </w:p>
    <w:p w:rsidR="001C1677" w:rsidRPr="00C278BE" w:rsidRDefault="001C1677" w:rsidP="001C1677">
      <w:pPr>
        <w:spacing w:line="240" w:lineRule="auto"/>
      </w:pPr>
      <w:r w:rsidRPr="00C278BE">
        <w:t xml:space="preserve">Folgende Arbeitspakete beinhaltet das Projekt: </w:t>
      </w:r>
    </w:p>
    <w:p w:rsidR="001C1677" w:rsidRPr="00C278BE" w:rsidRDefault="001C1677" w:rsidP="001C1677">
      <w:pPr>
        <w:spacing w:line="240" w:lineRule="auto"/>
      </w:pPr>
    </w:p>
    <w:p w:rsidR="001C1677" w:rsidRPr="00C278BE" w:rsidRDefault="001C1677" w:rsidP="001C1677">
      <w:pPr>
        <w:spacing w:line="240" w:lineRule="auto"/>
      </w:pPr>
    </w:p>
    <w:p w:rsidR="001C1677" w:rsidRPr="00C278BE" w:rsidRDefault="001C1677" w:rsidP="001C1677">
      <w:pPr>
        <w:pStyle w:val="Listenabsatz"/>
        <w:numPr>
          <w:ilvl w:val="0"/>
          <w:numId w:val="16"/>
        </w:numPr>
        <w:spacing w:line="240" w:lineRule="auto"/>
      </w:pPr>
      <w:r w:rsidRPr="00C278BE">
        <w:t xml:space="preserve">Umsetzung des Webservice </w:t>
      </w:r>
    </w:p>
    <w:p w:rsidR="001C1677" w:rsidRPr="00C278BE" w:rsidRDefault="001C1677" w:rsidP="001C1677">
      <w:pPr>
        <w:spacing w:line="240" w:lineRule="auto"/>
      </w:pPr>
    </w:p>
    <w:p w:rsidR="001C1677" w:rsidRPr="00C278BE" w:rsidRDefault="001C1677" w:rsidP="001C1677">
      <w:pPr>
        <w:pStyle w:val="Listenabsatz"/>
        <w:numPr>
          <w:ilvl w:val="0"/>
          <w:numId w:val="16"/>
        </w:numPr>
        <w:spacing w:line="240" w:lineRule="auto"/>
      </w:pPr>
      <w:r w:rsidRPr="00C278BE">
        <w:t>Umsetzung der Webanwendung</w:t>
      </w:r>
    </w:p>
    <w:p w:rsidR="008C0DB1" w:rsidRPr="00C278BE" w:rsidRDefault="008C0DB1" w:rsidP="008C0DB1">
      <w:pPr>
        <w:spacing w:line="240" w:lineRule="auto"/>
      </w:pPr>
    </w:p>
    <w:p w:rsidR="008C0DB1" w:rsidRPr="00C278BE" w:rsidRDefault="008C0DB1" w:rsidP="008C0DB1">
      <w:pPr>
        <w:spacing w:line="240" w:lineRule="auto"/>
      </w:pPr>
    </w:p>
    <w:p w:rsidR="008C0DB1" w:rsidRPr="00C278BE" w:rsidRDefault="008C0DB1" w:rsidP="008C0DB1">
      <w:pPr>
        <w:spacing w:line="240" w:lineRule="auto"/>
      </w:pPr>
    </w:p>
    <w:p w:rsidR="003E4C3D" w:rsidRPr="00C278BE" w:rsidRDefault="003E4C3D" w:rsidP="00780DD5">
      <w:pPr>
        <w:pStyle w:val="Grundtext"/>
        <w:sectPr w:rsidR="003E4C3D" w:rsidRPr="00C278BE"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4F42F9" w:rsidRPr="00C278BE" w:rsidRDefault="00A91C6B" w:rsidP="00371227">
      <w:pPr>
        <w:pStyle w:val="berschrift1"/>
      </w:pPr>
      <w:bookmarkStart w:id="60" w:name="_Toc511709048"/>
      <w:r w:rsidRPr="00C278BE">
        <w:lastRenderedPageBreak/>
        <w:t>Zeitplan</w:t>
      </w:r>
    </w:p>
    <w:bookmarkEnd w:id="60"/>
    <w:p w:rsidR="00F72639" w:rsidRPr="00C278BE" w:rsidRDefault="004F42F9" w:rsidP="004F42F9">
      <w:pPr>
        <w:pStyle w:val="Grundtext"/>
      </w:pPr>
      <w:r w:rsidRPr="00C278BE">
        <w:rPr>
          <w:noProof/>
        </w:rPr>
        <w:drawing>
          <wp:anchor distT="0" distB="0" distL="114300" distR="114300" simplePos="0" relativeHeight="251738624" behindDoc="0" locked="0" layoutInCell="1" allowOverlap="1" wp14:anchorId="1D6D8DA1">
            <wp:simplePos x="0" y="0"/>
            <wp:positionH relativeFrom="margin">
              <wp:posOffset>620395</wp:posOffset>
            </wp:positionH>
            <wp:positionV relativeFrom="margin">
              <wp:posOffset>352121</wp:posOffset>
            </wp:positionV>
            <wp:extent cx="7831455" cy="524129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831455" cy="5241290"/>
                    </a:xfrm>
                    <a:prstGeom prst="rect">
                      <a:avLst/>
                    </a:prstGeom>
                  </pic:spPr>
                </pic:pic>
              </a:graphicData>
            </a:graphic>
          </wp:anchor>
        </w:drawing>
      </w:r>
    </w:p>
    <w:p w:rsidR="00D87957" w:rsidRPr="00C278BE" w:rsidRDefault="00D87957" w:rsidP="00A15433">
      <w:pPr>
        <w:pStyle w:val="Grundtext"/>
        <w:sectPr w:rsidR="00D87957" w:rsidRPr="00C278BE" w:rsidSect="0032528E">
          <w:footerReference w:type="default" r:id="rId26"/>
          <w:pgSz w:w="16838" w:h="11906" w:orient="landscape" w:code="9"/>
          <w:pgMar w:top="1560" w:right="1134" w:bottom="1417" w:left="1417" w:header="624" w:footer="765" w:gutter="0"/>
          <w:cols w:space="720"/>
          <w:docGrid w:linePitch="299"/>
        </w:sectPr>
      </w:pPr>
    </w:p>
    <w:p w:rsidR="00F72639" w:rsidRPr="00C278BE" w:rsidRDefault="00A91C6B" w:rsidP="00A91C6B">
      <w:pPr>
        <w:pStyle w:val="berschrift1"/>
      </w:pPr>
      <w:bookmarkStart w:id="61" w:name="_Toc511709049"/>
      <w:r w:rsidRPr="00C278BE">
        <w:lastRenderedPageBreak/>
        <w:t>Arbeitsjournal</w:t>
      </w:r>
      <w:bookmarkEnd w:id="61"/>
    </w:p>
    <w:p w:rsidR="00BB1D69" w:rsidRPr="00C278BE" w:rsidRDefault="00AF3B89" w:rsidP="00F72639">
      <w:pPr>
        <w:spacing w:line="240" w:lineRule="auto"/>
      </w:pPr>
      <w:r w:rsidRPr="00C278BE">
        <w:t xml:space="preserve">                                                                                                                                                                                                                                                                                                                                                                                                                                                                                                                                                                                                                                                                                                                                                                                                                                                                                                                                                                                     </w:t>
      </w:r>
    </w:p>
    <w:p w:rsidR="00E23B9D" w:rsidRPr="00C278BE" w:rsidRDefault="00E23B9D" w:rsidP="00AF3B89">
      <w:pPr>
        <w:pStyle w:val="Grundtext"/>
        <w:ind w:left="3545" w:firstLine="709"/>
        <w:rPr>
          <w:b/>
        </w:rPr>
      </w:pPr>
      <w:r w:rsidRPr="00C278BE">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278BE" w:rsidTr="00AF3B89">
        <w:tc>
          <w:tcPr>
            <w:tcW w:w="1133" w:type="dxa"/>
            <w:shd w:val="clear" w:color="auto" w:fill="CCFF66"/>
          </w:tcPr>
          <w:p w:rsidR="00BB1D69" w:rsidRPr="00C278BE" w:rsidRDefault="00BB1D69" w:rsidP="00F72639">
            <w:pPr>
              <w:spacing w:line="240" w:lineRule="auto"/>
            </w:pPr>
            <w:bookmarkStart w:id="62" w:name="_Hlk510591311"/>
          </w:p>
        </w:tc>
        <w:tc>
          <w:tcPr>
            <w:tcW w:w="4112" w:type="dxa"/>
            <w:shd w:val="clear" w:color="auto" w:fill="auto"/>
          </w:tcPr>
          <w:p w:rsidR="00BB1D69" w:rsidRPr="00C278BE" w:rsidRDefault="00AF3B89" w:rsidP="00F72639">
            <w:pPr>
              <w:spacing w:line="240" w:lineRule="auto"/>
            </w:pPr>
            <w:r w:rsidRPr="00C278BE">
              <w:t>An Arbeitspakt gearbeitet und beendet</w:t>
            </w:r>
          </w:p>
        </w:tc>
      </w:tr>
      <w:tr w:rsidR="00BB1D69" w:rsidRPr="00C278BE" w:rsidTr="00AF3B89">
        <w:tc>
          <w:tcPr>
            <w:tcW w:w="1133" w:type="dxa"/>
            <w:shd w:val="clear" w:color="auto" w:fill="FF9966"/>
          </w:tcPr>
          <w:p w:rsidR="00BB1D69" w:rsidRPr="00C278BE" w:rsidRDefault="00BB1D69" w:rsidP="00F72639">
            <w:pPr>
              <w:spacing w:line="240" w:lineRule="auto"/>
            </w:pPr>
          </w:p>
        </w:tc>
        <w:tc>
          <w:tcPr>
            <w:tcW w:w="4112" w:type="dxa"/>
          </w:tcPr>
          <w:p w:rsidR="00BB1D69" w:rsidRPr="00C278BE" w:rsidRDefault="00AF3B89" w:rsidP="00F72639">
            <w:pPr>
              <w:spacing w:line="240" w:lineRule="auto"/>
            </w:pPr>
            <w:r w:rsidRPr="00C278BE">
              <w:t>Nicht an diesem Arbeitspaket gearbeitet</w:t>
            </w:r>
          </w:p>
        </w:tc>
      </w:tr>
      <w:tr w:rsidR="00AF3B89" w:rsidRPr="00C278BE" w:rsidTr="00AF3B89">
        <w:tc>
          <w:tcPr>
            <w:tcW w:w="1133" w:type="dxa"/>
            <w:shd w:val="clear" w:color="auto" w:fill="FFFF99"/>
          </w:tcPr>
          <w:p w:rsidR="00AF3B89" w:rsidRPr="00C278BE" w:rsidRDefault="00AF3B89" w:rsidP="00F72639">
            <w:pPr>
              <w:spacing w:line="240" w:lineRule="auto"/>
            </w:pPr>
          </w:p>
        </w:tc>
        <w:tc>
          <w:tcPr>
            <w:tcW w:w="4112" w:type="dxa"/>
          </w:tcPr>
          <w:p w:rsidR="00AF3B89" w:rsidRPr="00C278BE" w:rsidRDefault="00AF3B89" w:rsidP="00F72639">
            <w:pPr>
              <w:spacing w:line="240" w:lineRule="auto"/>
            </w:pPr>
            <w:r w:rsidRPr="00C278BE">
              <w:t>Arbeit an nicht geplantem Arbeitspaket</w:t>
            </w:r>
          </w:p>
        </w:tc>
      </w:tr>
      <w:bookmarkEnd w:id="62"/>
    </w:tbl>
    <w:p w:rsidR="00BB1D69" w:rsidRPr="00C278BE" w:rsidRDefault="00BB1D69" w:rsidP="00F72639">
      <w:pPr>
        <w:spacing w:line="240" w:lineRule="auto"/>
      </w:pPr>
    </w:p>
    <w:p w:rsidR="00E23B9D" w:rsidRPr="00C278BE"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278BE"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278BE" w:rsidRDefault="00C94997" w:rsidP="00557F64">
            <w:pPr>
              <w:spacing w:line="240" w:lineRule="auto"/>
              <w:jc w:val="left"/>
              <w:rPr>
                <w:b/>
                <w:i w:val="0"/>
                <w:color w:val="005AA0"/>
              </w:rPr>
            </w:pPr>
            <w:bookmarkStart w:id="63" w:name="_Hlk506299009"/>
            <w:r w:rsidRPr="00C278BE">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278BE"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278BE">
              <w:rPr>
                <w:b/>
                <w:i w:val="0"/>
                <w:color w:val="005AA0"/>
              </w:rPr>
              <w:t>Soll</w:t>
            </w:r>
          </w:p>
        </w:tc>
        <w:tc>
          <w:tcPr>
            <w:tcW w:w="879" w:type="dxa"/>
            <w:tcBorders>
              <w:left w:val="single" w:sz="4" w:space="0" w:color="auto"/>
              <w:bottom w:val="single" w:sz="4" w:space="0" w:color="auto"/>
              <w:right w:val="single" w:sz="4" w:space="0" w:color="auto"/>
            </w:tcBorders>
          </w:tcPr>
          <w:p w:rsidR="00C94997" w:rsidRPr="00C278BE"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278BE">
              <w:rPr>
                <w:b/>
                <w:i w:val="0"/>
                <w:color w:val="005AA0"/>
              </w:rPr>
              <w:t>Puffer</w:t>
            </w:r>
          </w:p>
        </w:tc>
        <w:tc>
          <w:tcPr>
            <w:tcW w:w="702" w:type="dxa"/>
            <w:tcBorders>
              <w:left w:val="single" w:sz="4" w:space="0" w:color="auto"/>
              <w:bottom w:val="single" w:sz="4" w:space="0" w:color="auto"/>
            </w:tcBorders>
          </w:tcPr>
          <w:p w:rsidR="00C94997" w:rsidRPr="00C278BE"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278BE">
              <w:rPr>
                <w:b/>
                <w:i w:val="0"/>
                <w:color w:val="005AA0"/>
              </w:rPr>
              <w:t>Ist</w:t>
            </w:r>
          </w:p>
        </w:tc>
      </w:tr>
      <w:tr w:rsidR="00C94997" w:rsidRPr="00C278BE"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278BE" w:rsidRDefault="00C94997" w:rsidP="00557F64">
            <w:pPr>
              <w:pStyle w:val="Grundtext"/>
              <w:numPr>
                <w:ilvl w:val="0"/>
                <w:numId w:val="13"/>
              </w:numPr>
              <w:ind w:left="284" w:hanging="426"/>
              <w:jc w:val="left"/>
              <w:rPr>
                <w:b/>
                <w:i w:val="0"/>
                <w:color w:val="auto"/>
              </w:rPr>
            </w:pPr>
            <w:r w:rsidRPr="00C278BE">
              <w:rPr>
                <w:b/>
                <w:i w:val="0"/>
                <w:color w:val="auto"/>
              </w:rPr>
              <w:t>Projektauftrag analysieren</w:t>
            </w:r>
          </w:p>
          <w:p w:rsidR="00886CD3" w:rsidRPr="00C278BE" w:rsidRDefault="00A146C0" w:rsidP="00333945">
            <w:pPr>
              <w:spacing w:line="240" w:lineRule="auto"/>
              <w:jc w:val="left"/>
              <w:rPr>
                <w:color w:val="auto"/>
              </w:rPr>
            </w:pPr>
            <w:r w:rsidRPr="00C278BE">
              <w:rPr>
                <w:rFonts w:eastAsia="Times New Roman" w:cs="Times New Roman"/>
                <w:i w:val="0"/>
                <w:iCs w:val="0"/>
                <w:color w:val="auto"/>
                <w:sz w:val="20"/>
              </w:rPr>
              <w:t xml:space="preserve">Mit der Analyse des Projektauftrags und der Beurteilungen konnte ich mir einen Überblick über die verlangten aufgaben machen und mir die ersten Gedanken zu der Umsetzung des Projektes machen. </w:t>
            </w:r>
            <w:r w:rsidR="00333945" w:rsidRPr="00C278BE">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278BE"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278BE">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278BE"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278BE"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278BE">
              <w:rPr>
                <w:b/>
                <w:color w:val="auto"/>
                <w:sz w:val="28"/>
              </w:rPr>
              <w:t>1</w:t>
            </w:r>
          </w:p>
        </w:tc>
      </w:tr>
      <w:tr w:rsidR="00C94997" w:rsidRPr="00C278BE"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278BE" w:rsidRDefault="00C94997" w:rsidP="00557F64">
            <w:pPr>
              <w:pStyle w:val="Grundtext"/>
              <w:numPr>
                <w:ilvl w:val="0"/>
                <w:numId w:val="13"/>
              </w:numPr>
              <w:ind w:left="284" w:hanging="426"/>
              <w:jc w:val="left"/>
              <w:rPr>
                <w:b/>
                <w:i w:val="0"/>
                <w:color w:val="auto"/>
              </w:rPr>
            </w:pPr>
            <w:r w:rsidRPr="00C278BE">
              <w:rPr>
                <w:b/>
                <w:i w:val="0"/>
                <w:color w:val="auto"/>
              </w:rPr>
              <w:t>Fragen &amp; Abklärungen</w:t>
            </w:r>
          </w:p>
          <w:p w:rsidR="00C94997" w:rsidRPr="00C278BE" w:rsidRDefault="00C94997" w:rsidP="00886CD3">
            <w:pPr>
              <w:spacing w:line="240" w:lineRule="auto"/>
              <w:jc w:val="left"/>
              <w:rPr>
                <w:b/>
                <w:i w:val="0"/>
              </w:rPr>
            </w:pPr>
            <w:r w:rsidRPr="00C278BE">
              <w:rPr>
                <w:rFonts w:eastAsia="Times New Roman" w:cs="Times New Roman"/>
                <w:i w:val="0"/>
                <w:iCs w:val="0"/>
                <w:color w:val="auto"/>
                <w:sz w:val="20"/>
              </w:rPr>
              <w:t>Kurze Beschreibung</w:t>
            </w:r>
          </w:p>
        </w:tc>
        <w:tc>
          <w:tcPr>
            <w:tcW w:w="706" w:type="dxa"/>
            <w:tcBorders>
              <w:left w:val="single" w:sz="4" w:space="0" w:color="auto"/>
              <w:right w:val="single" w:sz="4" w:space="0" w:color="auto"/>
            </w:tcBorders>
            <w:shd w:val="clear" w:color="auto" w:fill="CCFF66"/>
          </w:tcPr>
          <w:p w:rsidR="00C94997" w:rsidRPr="00C278BE"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278BE">
              <w:rPr>
                <w:b/>
                <w:color w:val="auto"/>
                <w:sz w:val="28"/>
              </w:rPr>
              <w:t>0.5</w:t>
            </w:r>
          </w:p>
        </w:tc>
        <w:tc>
          <w:tcPr>
            <w:tcW w:w="879" w:type="dxa"/>
            <w:tcBorders>
              <w:left w:val="single" w:sz="4" w:space="0" w:color="auto"/>
              <w:right w:val="single" w:sz="4" w:space="0" w:color="auto"/>
            </w:tcBorders>
            <w:shd w:val="clear" w:color="auto" w:fill="CCFF66"/>
          </w:tcPr>
          <w:p w:rsidR="00C94997" w:rsidRPr="00C278BE"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278BE"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278BE">
              <w:rPr>
                <w:b/>
                <w:color w:val="auto"/>
                <w:sz w:val="28"/>
              </w:rPr>
              <w:t>0.5</w:t>
            </w:r>
          </w:p>
        </w:tc>
      </w:tr>
      <w:tr w:rsidR="00C94997" w:rsidRPr="00C278BE"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278BE" w:rsidRDefault="00C94997" w:rsidP="00557F64">
            <w:pPr>
              <w:pStyle w:val="Grundtext"/>
              <w:numPr>
                <w:ilvl w:val="0"/>
                <w:numId w:val="13"/>
              </w:numPr>
              <w:ind w:left="284" w:hanging="426"/>
              <w:jc w:val="left"/>
              <w:rPr>
                <w:b/>
                <w:i w:val="0"/>
                <w:color w:val="auto"/>
              </w:rPr>
            </w:pPr>
            <w:r w:rsidRPr="00C278BE">
              <w:rPr>
                <w:b/>
                <w:i w:val="0"/>
                <w:color w:val="auto"/>
              </w:rPr>
              <w:t>Zeitplan erstellen</w:t>
            </w:r>
          </w:p>
          <w:p w:rsidR="00C94997" w:rsidRPr="00C278BE" w:rsidRDefault="00C94997" w:rsidP="00886CD3">
            <w:pPr>
              <w:spacing w:line="240" w:lineRule="auto"/>
              <w:jc w:val="left"/>
              <w:rPr>
                <w:rFonts w:eastAsia="Times New Roman" w:cs="Times New Roman"/>
                <w:i w:val="0"/>
                <w:iCs w:val="0"/>
                <w:color w:val="auto"/>
                <w:sz w:val="20"/>
              </w:rPr>
            </w:pPr>
            <w:r w:rsidRPr="00C278BE">
              <w:rPr>
                <w:rFonts w:eastAsia="Times New Roman" w:cs="Times New Roman"/>
                <w:i w:val="0"/>
                <w:iCs w:val="0"/>
                <w:color w:val="auto"/>
                <w:sz w:val="20"/>
              </w:rPr>
              <w:t>Kurze Beschreibung</w:t>
            </w:r>
          </w:p>
          <w:p w:rsidR="00C94997" w:rsidRPr="00C278BE" w:rsidRDefault="00C94997" w:rsidP="00C94997">
            <w:pPr>
              <w:pStyle w:val="Grundtext"/>
              <w:numPr>
                <w:ilvl w:val="0"/>
                <w:numId w:val="13"/>
              </w:numPr>
              <w:ind w:left="284" w:hanging="426"/>
              <w:jc w:val="left"/>
              <w:rPr>
                <w:b/>
                <w:i w:val="0"/>
                <w:color w:val="auto"/>
              </w:rPr>
            </w:pPr>
            <w:r w:rsidRPr="00C278BE">
              <w:rPr>
                <w:b/>
                <w:i w:val="0"/>
                <w:color w:val="auto"/>
              </w:rPr>
              <w:t xml:space="preserve">Vorlage Dokumentation erstellen </w:t>
            </w:r>
          </w:p>
          <w:p w:rsidR="00C94997" w:rsidRPr="00C278BE" w:rsidRDefault="00A146C0" w:rsidP="00886CD3">
            <w:pPr>
              <w:spacing w:line="240" w:lineRule="auto"/>
              <w:jc w:val="left"/>
              <w:rPr>
                <w:rFonts w:eastAsia="Times New Roman" w:cs="Times New Roman"/>
                <w:i w:val="0"/>
                <w:iCs w:val="0"/>
                <w:color w:val="auto"/>
                <w:sz w:val="20"/>
              </w:rPr>
            </w:pPr>
            <w:r w:rsidRPr="00C278BE">
              <w:rPr>
                <w:rFonts w:eastAsia="Times New Roman" w:cs="Times New Roman"/>
                <w:i w:val="0"/>
                <w:iCs w:val="0"/>
                <w:color w:val="auto"/>
                <w:sz w:val="20"/>
              </w:rPr>
              <w:t xml:space="preserve">Ich habe heute die Dokumentationsvorlage erstellt. Ich habe dies bewusst heute eingeplant, da ich </w:t>
            </w:r>
          </w:p>
          <w:p w:rsidR="00C94997" w:rsidRPr="00C278BE" w:rsidRDefault="00C94997" w:rsidP="00C94997">
            <w:pPr>
              <w:pStyle w:val="Grundtext"/>
              <w:numPr>
                <w:ilvl w:val="0"/>
                <w:numId w:val="13"/>
              </w:numPr>
              <w:ind w:left="284" w:hanging="426"/>
              <w:jc w:val="left"/>
              <w:rPr>
                <w:b/>
                <w:i w:val="0"/>
                <w:color w:val="auto"/>
              </w:rPr>
            </w:pPr>
            <w:r w:rsidRPr="00C278BE">
              <w:rPr>
                <w:b/>
                <w:i w:val="0"/>
                <w:color w:val="auto"/>
              </w:rPr>
              <w:t xml:space="preserve">IPA Bericht teil 1 schrieben </w:t>
            </w:r>
          </w:p>
          <w:p w:rsidR="00C94997" w:rsidRPr="00C278BE" w:rsidRDefault="00886CD3" w:rsidP="00886CD3">
            <w:pPr>
              <w:spacing w:line="240" w:lineRule="auto"/>
              <w:jc w:val="left"/>
              <w:rPr>
                <w:rFonts w:eastAsia="Times New Roman" w:cs="Times New Roman"/>
                <w:i w:val="0"/>
                <w:iCs w:val="0"/>
                <w:color w:val="auto"/>
                <w:sz w:val="20"/>
              </w:rPr>
            </w:pPr>
            <w:r w:rsidRPr="00C278BE">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278BE">
              <w:rPr>
                <w:rFonts w:eastAsia="Times New Roman" w:cs="Times New Roman"/>
                <w:i w:val="0"/>
                <w:iCs w:val="0"/>
                <w:color w:val="auto"/>
                <w:sz w:val="20"/>
              </w:rPr>
              <w:t>bereits</w:t>
            </w:r>
            <w:r w:rsidRPr="00C278BE">
              <w:rPr>
                <w:rFonts w:eastAsia="Times New Roman" w:cs="Times New Roman"/>
                <w:i w:val="0"/>
                <w:iCs w:val="0"/>
                <w:color w:val="auto"/>
                <w:sz w:val="20"/>
              </w:rPr>
              <w:t xml:space="preserve"> erstellt und konnte nur noch eingefügt werden. </w:t>
            </w:r>
            <w:r w:rsidR="00A146C0" w:rsidRPr="00C278BE">
              <w:rPr>
                <w:rFonts w:eastAsia="Times New Roman" w:cs="Times New Roman"/>
                <w:i w:val="0"/>
                <w:iCs w:val="0"/>
                <w:color w:val="auto"/>
                <w:sz w:val="20"/>
              </w:rPr>
              <w:t xml:space="preserve">Die meiste Zeit benötiget ich für dich Erstellung des Diagramms der Projektorganisation und die Rollenbeschreibungen. </w:t>
            </w:r>
          </w:p>
          <w:p w:rsidR="00C94997" w:rsidRPr="00C278BE" w:rsidRDefault="00C94997" w:rsidP="00C94997">
            <w:pPr>
              <w:pStyle w:val="Grundtext"/>
              <w:numPr>
                <w:ilvl w:val="0"/>
                <w:numId w:val="13"/>
              </w:numPr>
              <w:ind w:left="284" w:hanging="426"/>
              <w:jc w:val="left"/>
              <w:rPr>
                <w:b/>
                <w:i w:val="0"/>
                <w:color w:val="auto"/>
              </w:rPr>
            </w:pPr>
            <w:r w:rsidRPr="00C278BE">
              <w:rPr>
                <w:b/>
                <w:i w:val="0"/>
                <w:color w:val="auto"/>
              </w:rPr>
              <w:t>Zwischengespräch</w:t>
            </w:r>
          </w:p>
          <w:p w:rsidR="00C94997" w:rsidRPr="00C278BE" w:rsidRDefault="00C94997" w:rsidP="00886CD3">
            <w:pPr>
              <w:spacing w:line="240" w:lineRule="auto"/>
              <w:jc w:val="left"/>
              <w:rPr>
                <w:rFonts w:eastAsia="Times New Roman" w:cs="Times New Roman"/>
                <w:i w:val="0"/>
                <w:iCs w:val="0"/>
                <w:color w:val="auto"/>
                <w:sz w:val="20"/>
              </w:rPr>
            </w:pPr>
            <w:r w:rsidRPr="00C278BE">
              <w:rPr>
                <w:rFonts w:eastAsia="Times New Roman" w:cs="Times New Roman"/>
                <w:i w:val="0"/>
                <w:iCs w:val="0"/>
                <w:color w:val="auto"/>
                <w:sz w:val="20"/>
              </w:rPr>
              <w:t>Kurze Beschreibung</w:t>
            </w:r>
          </w:p>
          <w:p w:rsidR="00C94997" w:rsidRPr="00C278BE" w:rsidRDefault="00C94997" w:rsidP="00C94997">
            <w:pPr>
              <w:pStyle w:val="Grundtext"/>
              <w:numPr>
                <w:ilvl w:val="0"/>
                <w:numId w:val="13"/>
              </w:numPr>
              <w:ind w:left="284" w:hanging="426"/>
              <w:jc w:val="left"/>
              <w:rPr>
                <w:b/>
                <w:i w:val="0"/>
                <w:color w:val="auto"/>
              </w:rPr>
            </w:pPr>
            <w:r w:rsidRPr="00C278BE">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278BE"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278BE">
              <w:rPr>
                <w:b/>
                <w:color w:val="auto"/>
                <w:sz w:val="28"/>
              </w:rPr>
              <w:t>2</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1</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2</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0.5</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0.5</w:t>
            </w:r>
          </w:p>
        </w:tc>
        <w:tc>
          <w:tcPr>
            <w:tcW w:w="879" w:type="dxa"/>
            <w:tcBorders>
              <w:left w:val="single" w:sz="4" w:space="0" w:color="auto"/>
              <w:bottom w:val="single" w:sz="4" w:space="0" w:color="auto"/>
              <w:right w:val="single" w:sz="4" w:space="0" w:color="auto"/>
            </w:tcBorders>
            <w:shd w:val="clear" w:color="auto" w:fill="CCFF66"/>
          </w:tcPr>
          <w:p w:rsidR="00C94997" w:rsidRPr="00C278BE" w:rsidRDefault="00C94997" w:rsidP="00557F64">
            <w:pPr>
              <w:spacing w:line="240" w:lineRule="auto"/>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0.5</w:t>
            </w:r>
          </w:p>
        </w:tc>
        <w:tc>
          <w:tcPr>
            <w:tcW w:w="702" w:type="dxa"/>
            <w:tcBorders>
              <w:left w:val="single" w:sz="4" w:space="0" w:color="auto"/>
              <w:bottom w:val="single" w:sz="4" w:space="0" w:color="auto"/>
              <w:right w:val="single" w:sz="4" w:space="0" w:color="auto"/>
            </w:tcBorders>
            <w:shd w:val="clear" w:color="auto" w:fill="CCFF66"/>
          </w:tcPr>
          <w:p w:rsidR="00C94997" w:rsidRPr="00C278BE"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278BE">
              <w:rPr>
                <w:b/>
                <w:color w:val="auto"/>
                <w:sz w:val="28"/>
              </w:rPr>
              <w:t>3</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1.5</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1</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0.5</w:t>
            </w: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278BE" w:rsidRDefault="00C94997" w:rsidP="00C94997">
            <w:pPr>
              <w:cnfStyle w:val="000000100000" w:firstRow="0" w:lastRow="0" w:firstColumn="0" w:lastColumn="0" w:oddVBand="0" w:evenVBand="0" w:oddHBand="1" w:evenHBand="0" w:firstRowFirstColumn="0" w:firstRowLastColumn="0" w:lastRowFirstColumn="0" w:lastRowLastColumn="0"/>
            </w:pPr>
            <w:r w:rsidRPr="00C278BE">
              <w:t>0.5</w:t>
            </w:r>
          </w:p>
        </w:tc>
      </w:tr>
      <w:tr w:rsidR="00C94997" w:rsidRPr="00C278BE"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278BE" w:rsidRDefault="00C94997" w:rsidP="00557F64">
            <w:pPr>
              <w:spacing w:line="240" w:lineRule="auto"/>
              <w:jc w:val="left"/>
              <w:rPr>
                <w:b/>
                <w:i w:val="0"/>
                <w:color w:val="005AA0"/>
              </w:rPr>
            </w:pPr>
            <w:r w:rsidRPr="00C278BE">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C278BE"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278BE">
              <w:t>7.5</w:t>
            </w:r>
          </w:p>
        </w:tc>
        <w:tc>
          <w:tcPr>
            <w:tcW w:w="879" w:type="dxa"/>
            <w:tcBorders>
              <w:top w:val="single" w:sz="4" w:space="0" w:color="auto"/>
              <w:left w:val="single" w:sz="4" w:space="0" w:color="auto"/>
              <w:bottom w:val="single" w:sz="4" w:space="0" w:color="auto"/>
              <w:right w:val="single" w:sz="4" w:space="0" w:color="auto"/>
            </w:tcBorders>
          </w:tcPr>
          <w:p w:rsidR="00C94997" w:rsidRPr="00C278BE"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278BE">
              <w:t>0.5</w:t>
            </w:r>
          </w:p>
        </w:tc>
        <w:tc>
          <w:tcPr>
            <w:tcW w:w="702" w:type="dxa"/>
            <w:tcBorders>
              <w:top w:val="single" w:sz="4" w:space="0" w:color="auto"/>
              <w:left w:val="single" w:sz="4" w:space="0" w:color="auto"/>
              <w:bottom w:val="single" w:sz="4" w:space="0" w:color="auto"/>
              <w:right w:val="single" w:sz="4" w:space="0" w:color="auto"/>
            </w:tcBorders>
          </w:tcPr>
          <w:p w:rsidR="00C94997" w:rsidRPr="00C278BE"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278BE">
              <w:t>8</w:t>
            </w:r>
          </w:p>
        </w:tc>
      </w:tr>
      <w:bookmarkEnd w:id="63"/>
    </w:tbl>
    <w:p w:rsidR="00333945" w:rsidRPr="00C278BE" w:rsidRDefault="00333945" w:rsidP="00F72639">
      <w:pPr>
        <w:spacing w:line="240" w:lineRule="auto"/>
      </w:pPr>
    </w:p>
    <w:p w:rsidR="00A91C6B" w:rsidRPr="00C278BE" w:rsidRDefault="00333945" w:rsidP="00F72639">
      <w:pPr>
        <w:spacing w:line="240" w:lineRule="auto"/>
        <w:rPr>
          <w:rFonts w:eastAsiaTheme="majorEastAsia" w:cs="Arial"/>
          <w:bCs/>
          <w:color w:val="005AA0"/>
          <w:sz w:val="36"/>
          <w:szCs w:val="32"/>
        </w:rPr>
      </w:pPr>
      <w:r w:rsidRPr="00C278BE">
        <w:t xml:space="preserve">Der Start heute was leider etwas stressig. Am Morgen, bevor ich mit der Arbeit beginnen konnte, erfuhr ich dass es Probleme mit dem Intranet gab. Danach konnte ich endlich mit meiner IPA starten.  </w:t>
      </w:r>
      <w:r w:rsidR="00F72639" w:rsidRPr="00C278BE">
        <w:br w:type="page"/>
      </w:r>
    </w:p>
    <w:p w:rsidR="001312BD" w:rsidRPr="00C278BE" w:rsidRDefault="001312BD">
      <w:pPr>
        <w:spacing w:line="240" w:lineRule="auto"/>
      </w:pPr>
    </w:p>
    <w:p w:rsidR="001312BD" w:rsidRPr="00C278BE" w:rsidRDefault="001312BD" w:rsidP="001312BD"/>
    <w:p w:rsidR="0082363B" w:rsidRPr="00C278BE" w:rsidRDefault="001312BD" w:rsidP="001312BD">
      <w:r w:rsidRPr="00C278BE">
        <w:rPr>
          <w:noProof/>
        </w:rPr>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4F42F9" w:rsidRPr="002C257E" w:rsidRDefault="004F42F9" w:rsidP="00D0451E">
                            <w:pPr>
                              <w:pStyle w:val="Titel"/>
                              <w:jc w:val="center"/>
                            </w:pPr>
                            <w:bookmarkStart w:id="64" w:name="_Toc506286640"/>
                            <w:bookmarkStart w:id="65" w:name="_Toc506286702"/>
                            <w:bookmarkStart w:id="66" w:name="_Toc506286716"/>
                            <w:bookmarkStart w:id="67" w:name="_Toc506286725"/>
                            <w:bookmarkStart w:id="68" w:name="_Toc506286741"/>
                            <w:bookmarkStart w:id="69" w:name="_Toc506290239"/>
                            <w:bookmarkStart w:id="70" w:name="_Toc506290246"/>
                            <w:bookmarkStart w:id="71" w:name="_Toc506290266"/>
                            <w:bookmarkStart w:id="72" w:name="_Toc506302489"/>
                            <w:bookmarkStart w:id="73" w:name="_Toc510980214"/>
                            <w:bookmarkStart w:id="74" w:name="_Toc511050491"/>
                            <w:bookmarkStart w:id="75" w:name="_Toc511709050"/>
                            <w:r>
                              <w:t>Teil 2</w:t>
                            </w:r>
                            <w:bookmarkEnd w:id="64"/>
                            <w:bookmarkEnd w:id="65"/>
                            <w:bookmarkEnd w:id="66"/>
                            <w:bookmarkEnd w:id="67"/>
                            <w:bookmarkEnd w:id="68"/>
                            <w:bookmarkEnd w:id="69"/>
                            <w:bookmarkEnd w:id="70"/>
                            <w:bookmarkEnd w:id="71"/>
                            <w:bookmarkEnd w:id="72"/>
                            <w:bookmarkEnd w:id="73"/>
                            <w:bookmarkEnd w:id="74"/>
                            <w:bookmarkEnd w:id="75"/>
                          </w:p>
                          <w:p w:rsidR="004F42F9" w:rsidRPr="002C257E" w:rsidRDefault="004F42F9" w:rsidP="00D0451E">
                            <w:pPr>
                              <w:pStyle w:val="UntertitelWWZ"/>
                              <w:jc w:val="center"/>
                            </w:pPr>
                          </w:p>
                          <w:p w:rsidR="004F42F9" w:rsidRDefault="004F42F9"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" fillcolor="white [3201]" stroked="f" strokeweight=".5pt">
                <v:textbox>
                  <w:txbxContent>
                    <w:p w:rsidR="004F42F9" w:rsidRPr="002C257E" w:rsidRDefault="004F42F9" w:rsidP="00D0451E">
                      <w:pPr>
                        <w:pStyle w:val="Titel"/>
                        <w:jc w:val="center"/>
                      </w:pPr>
                      <w:bookmarkStart w:id="76" w:name="_Toc506286640"/>
                      <w:bookmarkStart w:id="77" w:name="_Toc506286702"/>
                      <w:bookmarkStart w:id="78" w:name="_Toc506286716"/>
                      <w:bookmarkStart w:id="79" w:name="_Toc506286725"/>
                      <w:bookmarkStart w:id="80" w:name="_Toc506286741"/>
                      <w:bookmarkStart w:id="81" w:name="_Toc506290239"/>
                      <w:bookmarkStart w:id="82" w:name="_Toc506290246"/>
                      <w:bookmarkStart w:id="83" w:name="_Toc506290266"/>
                      <w:bookmarkStart w:id="84" w:name="_Toc506302489"/>
                      <w:bookmarkStart w:id="85" w:name="_Toc510980214"/>
                      <w:bookmarkStart w:id="86" w:name="_Toc511050491"/>
                      <w:bookmarkStart w:id="87" w:name="_Toc511709050"/>
                      <w:r>
                        <w:t>Teil 2</w:t>
                      </w:r>
                      <w:bookmarkEnd w:id="76"/>
                      <w:bookmarkEnd w:id="77"/>
                      <w:bookmarkEnd w:id="78"/>
                      <w:bookmarkEnd w:id="79"/>
                      <w:bookmarkEnd w:id="80"/>
                      <w:bookmarkEnd w:id="81"/>
                      <w:bookmarkEnd w:id="82"/>
                      <w:bookmarkEnd w:id="83"/>
                      <w:bookmarkEnd w:id="84"/>
                      <w:bookmarkEnd w:id="85"/>
                      <w:bookmarkEnd w:id="86"/>
                      <w:bookmarkEnd w:id="87"/>
                    </w:p>
                    <w:p w:rsidR="004F42F9" w:rsidRPr="002C257E" w:rsidRDefault="004F42F9" w:rsidP="00D0451E">
                      <w:pPr>
                        <w:pStyle w:val="UntertitelWWZ"/>
                        <w:jc w:val="center"/>
                      </w:pPr>
                    </w:p>
                    <w:p w:rsidR="004F42F9" w:rsidRDefault="004F42F9" w:rsidP="00D0451E">
                      <w:pPr>
                        <w:pStyle w:val="UntertitelWWZ"/>
                        <w:jc w:val="center"/>
                      </w:pPr>
                      <w:r>
                        <w:t>Projektdokumentation</w:t>
                      </w:r>
                    </w:p>
                  </w:txbxContent>
                </v:textbox>
                <w10:wrap type="square" anchorx="margin" anchory="margin"/>
              </v:shape>
            </w:pict>
          </mc:Fallback>
        </mc:AlternateContent>
      </w:r>
      <w:r w:rsidRPr="00C278BE">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82363B" w:rsidRPr="00C278BE" w:rsidRDefault="0082363B" w:rsidP="0082363B"/>
    <w:p w:rsidR="00A91C6B" w:rsidRPr="00C278BE" w:rsidRDefault="00A91C6B">
      <w:pPr>
        <w:spacing w:line="240" w:lineRule="auto"/>
      </w:pPr>
    </w:p>
    <w:p w:rsidR="00A91C6B" w:rsidRPr="00C278BE" w:rsidRDefault="00A91C6B" w:rsidP="00A91C6B">
      <w:pPr>
        <w:pStyle w:val="berschrift1"/>
      </w:pPr>
      <w:bookmarkStart w:id="88" w:name="_Toc511709051"/>
      <w:r w:rsidRPr="00C278BE">
        <w:lastRenderedPageBreak/>
        <w:t>Kurzfassung des IPA Berichts (Management Summary)</w:t>
      </w:r>
      <w:bookmarkEnd w:id="88"/>
    </w:p>
    <w:p w:rsidR="00AA5591" w:rsidRPr="00C278BE" w:rsidRDefault="00AA5591" w:rsidP="00AA5591">
      <w:pPr>
        <w:pStyle w:val="Grundtext"/>
      </w:pPr>
    </w:p>
    <w:p w:rsidR="004F42F9" w:rsidRPr="00C278BE" w:rsidRDefault="004F42F9" w:rsidP="004F42F9">
      <w:pPr>
        <w:pStyle w:val="berschrift2"/>
        <w:tabs>
          <w:tab w:val="clear" w:pos="2836"/>
          <w:tab w:val="num" w:pos="851"/>
        </w:tabs>
        <w:ind w:hanging="2836"/>
      </w:pPr>
      <w:r w:rsidRPr="00C278BE">
        <w:t>Kurze Ausgangssituation</w:t>
      </w:r>
    </w:p>
    <w:p w:rsidR="00B952BE" w:rsidRPr="00C278BE" w:rsidRDefault="00B952BE" w:rsidP="00B952BE">
      <w:pPr>
        <w:pStyle w:val="Grundtext"/>
      </w:pPr>
      <w:r w:rsidRPr="00C278BE">
        <w:t>In der WWZ AG ist SAP das führende System. Wichtige Informationen zu Geschäftspartner sind über verschiedene Transaktionen und Tabellen verteilt. Di</w:t>
      </w:r>
      <w:r w:rsidR="00917E19" w:rsidRPr="00C278BE">
        <w:t xml:space="preserve">es erschwert das zusammentragen und ändern </w:t>
      </w:r>
      <w:r w:rsidRPr="00C278BE">
        <w:t xml:space="preserve">von den gewünschten Daten, vor allem für </w:t>
      </w:r>
      <w:r w:rsidR="009666B6" w:rsidRPr="00C278BE">
        <w:t xml:space="preserve">noch nicht geübte oder Gelegenheitsanwender. </w:t>
      </w:r>
    </w:p>
    <w:p w:rsidR="004F42F9" w:rsidRPr="00C278BE" w:rsidRDefault="004F42F9" w:rsidP="004F42F9">
      <w:pPr>
        <w:pStyle w:val="berschrift2"/>
        <w:tabs>
          <w:tab w:val="clear" w:pos="2836"/>
          <w:tab w:val="num" w:pos="851"/>
        </w:tabs>
        <w:ind w:hanging="2836"/>
      </w:pPr>
      <w:r w:rsidRPr="00C278BE">
        <w:t>Umsetzung</w:t>
      </w:r>
    </w:p>
    <w:p w:rsidR="00917E19" w:rsidRPr="00C278BE" w:rsidRDefault="005F56A7" w:rsidP="005F56A7">
      <w:pPr>
        <w:pStyle w:val="Grundtext"/>
      </w:pPr>
      <w:r w:rsidRPr="00C278BE">
        <w:t>Um zu testen, ob Daten aus dem System ausgelesen</w:t>
      </w:r>
      <w:r w:rsidR="00917E19" w:rsidRPr="00C278BE">
        <w:t xml:space="preserve"> und </w:t>
      </w:r>
      <w:r w:rsidRPr="00C278BE">
        <w:t xml:space="preserve">werden können, und auf einer Webseite dargestellt werden können, soll ein Prototyp umgesetzte werden. </w:t>
      </w:r>
      <w:r w:rsidR="00917E19" w:rsidRPr="00C278BE">
        <w:t>Des Weiteren soll die Möglichkeit getestet werden, Daten in der Webanwendung zu ändern und ins SAP</w:t>
      </w:r>
      <w:r w:rsidR="0083749D" w:rsidRPr="00C278BE">
        <w:t xml:space="preserve"> ERP</w:t>
      </w:r>
      <w:r w:rsidR="00917E19" w:rsidRPr="00C278BE">
        <w:t xml:space="preserve"> zu übertagen und </w:t>
      </w:r>
      <w:r w:rsidR="0083749D" w:rsidRPr="00C278BE">
        <w:t xml:space="preserve">zu </w:t>
      </w:r>
      <w:r w:rsidR="00917E19" w:rsidRPr="00C278BE">
        <w:t xml:space="preserve">speichern. </w:t>
      </w:r>
    </w:p>
    <w:p w:rsidR="005F56A7" w:rsidRPr="00C278BE" w:rsidRDefault="005F56A7" w:rsidP="005F56A7">
      <w:pPr>
        <w:pStyle w:val="Grundtext"/>
      </w:pPr>
      <w:r w:rsidRPr="00C278BE">
        <w:t>Um dies zu verwirklichen muss zuerst die Herkunft</w:t>
      </w:r>
      <w:r w:rsidR="009666B6" w:rsidRPr="00C278BE">
        <w:t xml:space="preserve"> der D</w:t>
      </w:r>
      <w:r w:rsidR="0083749D" w:rsidRPr="00C278BE">
        <w:t xml:space="preserve">aten im </w:t>
      </w:r>
      <w:r w:rsidRPr="00C278BE">
        <w:t>SAP</w:t>
      </w:r>
      <w:r w:rsidR="0083749D" w:rsidRPr="00C278BE">
        <w:t xml:space="preserve"> ERP</w:t>
      </w:r>
      <w:r w:rsidRPr="00C278BE">
        <w:t xml:space="preserve"> abgeklärt werden, und nach</w:t>
      </w:r>
      <w:r w:rsidR="009666B6" w:rsidRPr="00C278BE">
        <w:t xml:space="preserve"> einer möglichen Lösung</w:t>
      </w:r>
      <w:r w:rsidRPr="00C278BE">
        <w:t>, diese einfach im SAP auslesen</w:t>
      </w:r>
      <w:r w:rsidR="00917E19" w:rsidRPr="00C278BE">
        <w:t>/ändern</w:t>
      </w:r>
      <w:r w:rsidRPr="00C278BE">
        <w:t xml:space="preserve"> zu können. Des Weiteren müssen Webservices erstellt werden, welche die Kommunikation zwischen Web und SAP </w:t>
      </w:r>
      <w:r w:rsidR="0083749D" w:rsidRPr="00C278BE">
        <w:t xml:space="preserve">System </w:t>
      </w:r>
      <w:r w:rsidRPr="00C278BE">
        <w:t xml:space="preserve">und </w:t>
      </w:r>
      <w:r w:rsidR="0083749D" w:rsidRPr="00C278BE">
        <w:t>der</w:t>
      </w:r>
      <w:r w:rsidRPr="00C278BE">
        <w:t xml:space="preserve"> Daten </w:t>
      </w:r>
      <w:r w:rsidR="0083749D" w:rsidRPr="00C278BE">
        <w:t>Übergabe</w:t>
      </w:r>
      <w:r w:rsidR="00917E19" w:rsidRPr="00C278BE">
        <w:t xml:space="preserve"> regeln</w:t>
      </w:r>
      <w:r w:rsidRPr="00C278BE">
        <w:t>.</w:t>
      </w:r>
      <w:r w:rsidR="00FA4696" w:rsidRPr="00C278BE">
        <w:t>ss</w:t>
      </w:r>
    </w:p>
    <w:p w:rsidR="009666B6" w:rsidRPr="00C278BE" w:rsidRDefault="009666B6" w:rsidP="005F56A7">
      <w:pPr>
        <w:pStyle w:val="Grundtext"/>
      </w:pPr>
      <w:r w:rsidRPr="00C278BE">
        <w:t>Die Seite wird mit HTML und JavaScript erstellt. Sie soll selbsterklärend sein, und die Eingaben</w:t>
      </w:r>
      <w:r w:rsidR="00917E19" w:rsidRPr="00C278BE">
        <w:t xml:space="preserve"> überprüfen. Es sollen mehrere Geschäftspartner zurückgegeben werden</w:t>
      </w:r>
      <w:r w:rsidR="0083749D" w:rsidRPr="00C278BE">
        <w:t xml:space="preserve"> können</w:t>
      </w:r>
      <w:r w:rsidR="00917E19" w:rsidRPr="00C278BE">
        <w:t xml:space="preserve">, woraufhin einer davon ausgewählt werden kann. Persönliche Informationen und QMC Informationen des Geschäftspartners sollen angezeigt werden. Ein Änderungsmodus soll das </w:t>
      </w:r>
      <w:r w:rsidR="0083749D" w:rsidRPr="00C278BE">
        <w:t>Ä</w:t>
      </w:r>
      <w:r w:rsidR="00917E19" w:rsidRPr="00C278BE">
        <w:t>ndern der persönlichen Informationen ermöglichen und</w:t>
      </w:r>
      <w:r w:rsidR="0083749D" w:rsidRPr="00C278BE">
        <w:t xml:space="preserve"> gleichzeitig</w:t>
      </w:r>
      <w:r w:rsidR="00917E19" w:rsidRPr="00C278BE">
        <w:t xml:space="preserve"> verhindern, dass ausversehen Änderungen durchgeführt werden.</w:t>
      </w:r>
      <w:r w:rsidR="0083749D" w:rsidRPr="00C278BE">
        <w:t xml:space="preserve"> Die Eingaben der neuen Werte im Änderungsmodus müssen überprüft werden. </w:t>
      </w:r>
    </w:p>
    <w:p w:rsidR="004F42F9" w:rsidRPr="00C278BE" w:rsidRDefault="004F42F9" w:rsidP="004F42F9">
      <w:pPr>
        <w:pStyle w:val="berschrift2"/>
        <w:tabs>
          <w:tab w:val="clear" w:pos="2836"/>
          <w:tab w:val="num" w:pos="851"/>
        </w:tabs>
        <w:ind w:hanging="2836"/>
      </w:pPr>
      <w:r w:rsidRPr="00C278BE">
        <w:t>Ergebnis</w:t>
      </w:r>
    </w:p>
    <w:p w:rsidR="00AA5591" w:rsidRPr="00C278BE" w:rsidRDefault="009666B6" w:rsidP="009666B6">
      <w:pPr>
        <w:pStyle w:val="Grundtext"/>
      </w:pPr>
      <w:r w:rsidRPr="00C278BE">
        <w:t xml:space="preserve">Geschäftspartner können über </w:t>
      </w:r>
      <w:r w:rsidR="00AA5591" w:rsidRPr="00C278BE">
        <w:t xml:space="preserve">die </w:t>
      </w:r>
      <w:r w:rsidRPr="00C278BE">
        <w:t>Webseite gesucht werden. Die Eingaben der Such</w:t>
      </w:r>
      <w:r w:rsidR="00917E19" w:rsidRPr="00C278BE">
        <w:t>kriterien</w:t>
      </w:r>
      <w:r w:rsidRPr="00C278BE">
        <w:t xml:space="preserve"> werden überprüft</w:t>
      </w:r>
      <w:r w:rsidR="00AA5591" w:rsidRPr="00C278BE">
        <w:t xml:space="preserve"> und eine Fehlermeldung zurückgegen, falls die Eingaben nicht erlaubt sind. Im</w:t>
      </w:r>
      <w:r w:rsidR="00917E19" w:rsidRPr="00C278BE">
        <w:t xml:space="preserve"> Falle</w:t>
      </w:r>
      <w:r w:rsidR="00AA5591" w:rsidRPr="00C278BE">
        <w:t>,</w:t>
      </w:r>
      <w:r w:rsidR="00917E19" w:rsidRPr="00C278BE">
        <w:t xml:space="preserve"> </w:t>
      </w:r>
      <w:r w:rsidR="00AA5591" w:rsidRPr="00C278BE">
        <w:t>dass</w:t>
      </w:r>
      <w:r w:rsidR="00917E19" w:rsidRPr="00C278BE">
        <w:t xml:space="preserve"> mehrere Treffer gefunden werden, kann der Anwender einen Geschäftspartner</w:t>
      </w:r>
      <w:r w:rsidR="00AA5591" w:rsidRPr="00C278BE">
        <w:t xml:space="preserve"> aus einer Liste</w:t>
      </w:r>
      <w:r w:rsidR="00917E19" w:rsidRPr="00C278BE">
        <w:t xml:space="preserve"> auswählen. Die Persönlichen Informationen des GPs werden angezeigt</w:t>
      </w:r>
      <w:r w:rsidR="00AA5591" w:rsidRPr="00C278BE">
        <w:t xml:space="preserve"> und können über einen Button</w:t>
      </w:r>
      <w:r w:rsidR="0083749D" w:rsidRPr="00C278BE">
        <w:t>, wecher den</w:t>
      </w:r>
      <w:r w:rsidR="00AA5591" w:rsidRPr="00C278BE">
        <w:t xml:space="preserve"> </w:t>
      </w:r>
      <w:r w:rsidR="0083749D" w:rsidRPr="00C278BE">
        <w:t xml:space="preserve">Änderungsmodus </w:t>
      </w:r>
      <w:r w:rsidR="0083749D" w:rsidRPr="00C278BE">
        <w:t xml:space="preserve">aktiviert, geändert werden. Die Eingaben werden überprüft und Fehlermeldungen ausgegeben, wenn nicht erlaubte eingaben vorhanden sind. </w:t>
      </w:r>
      <w:r w:rsidR="00917E19" w:rsidRPr="00C278BE">
        <w:t xml:space="preserve">Bei mehreren QMC IDs </w:t>
      </w:r>
      <w:r w:rsidR="00AA5591" w:rsidRPr="00C278BE">
        <w:t>kann der Anwender</w:t>
      </w:r>
      <w:r w:rsidR="00917E19" w:rsidRPr="00C278BE">
        <w:t xml:space="preserve"> zwischen allen IDs </w:t>
      </w:r>
      <w:r w:rsidR="00AA5591" w:rsidRPr="00C278BE">
        <w:t xml:space="preserve">auswählen und die Produkte anzeigen lassen. </w:t>
      </w:r>
    </w:p>
    <w:p w:rsidR="0083749D" w:rsidRPr="00C278BE" w:rsidRDefault="0083749D" w:rsidP="009666B6">
      <w:pPr>
        <w:pStyle w:val="Grundtext"/>
      </w:pPr>
      <w:r w:rsidRPr="00C278BE">
        <w:t>Tritt bei den Webservice selbst einen Fehler auf, wird dies erkannt und eine entsprechende Fehlermeldung ausgegeben.</w:t>
      </w:r>
    </w:p>
    <w:p w:rsidR="00917E19" w:rsidRPr="00C278BE" w:rsidRDefault="00AA5591" w:rsidP="009666B6">
      <w:pPr>
        <w:pStyle w:val="Grundtext"/>
      </w:pPr>
      <w:r w:rsidRPr="00C278BE">
        <w:t xml:space="preserve">Die Webanwendung ist selbsterklärend. Für den Fall, dass trotzdem Fragen auftauchen, kann über einen Hilfe-Button ein Hilfs-text eingeblendet werden. </w:t>
      </w:r>
    </w:p>
    <w:p w:rsidR="00917E19" w:rsidRPr="00C278BE" w:rsidRDefault="00917E19">
      <w:pPr>
        <w:spacing w:line="240" w:lineRule="auto"/>
      </w:pPr>
      <w:r w:rsidRPr="00C278BE">
        <w:br w:type="page"/>
      </w:r>
    </w:p>
    <w:p w:rsidR="0083560A" w:rsidRPr="00C278BE" w:rsidRDefault="0083560A" w:rsidP="00A91C6B">
      <w:pPr>
        <w:pStyle w:val="berschrift1"/>
      </w:pPr>
      <w:bookmarkStart w:id="89" w:name="_Toc511709052"/>
      <w:r w:rsidRPr="00C278BE">
        <w:lastRenderedPageBreak/>
        <w:t>Vorbereitung</w:t>
      </w:r>
      <w:bookmarkEnd w:id="89"/>
      <w:r w:rsidRPr="00C278BE">
        <w:t xml:space="preserve"> </w:t>
      </w:r>
    </w:p>
    <w:p w:rsidR="00A91C6B" w:rsidRPr="00C278BE" w:rsidRDefault="00F26CE4" w:rsidP="0083560A">
      <w:pPr>
        <w:pStyle w:val="berschrift2"/>
        <w:tabs>
          <w:tab w:val="clear" w:pos="2836"/>
          <w:tab w:val="num" w:pos="2127"/>
        </w:tabs>
        <w:ind w:left="709"/>
      </w:pPr>
      <w:r w:rsidRPr="00C278BE">
        <w:t xml:space="preserve"> </w:t>
      </w:r>
      <w:bookmarkStart w:id="90" w:name="_Toc511709053"/>
      <w:r w:rsidR="0083560A" w:rsidRPr="00C278BE">
        <w:t>Infrastruktur und Organisatorisches</w:t>
      </w:r>
      <w:bookmarkEnd w:id="90"/>
      <w:r w:rsidR="0083560A" w:rsidRPr="00C278BE">
        <w:t xml:space="preserve"> </w:t>
      </w:r>
    </w:p>
    <w:p w:rsidR="0083560A" w:rsidRPr="00C278BE" w:rsidRDefault="00CB1CB5" w:rsidP="0083560A">
      <w:pPr>
        <w:pStyle w:val="Grundtext"/>
      </w:pPr>
      <w:r w:rsidRPr="00C278BE">
        <w:t xml:space="preserve">Für die IPA wurde ein Arbeitsplatz in einem separaten Raum eingerichtet, damit keine Störungen von Telefonaten, Gesprächen oder anderen Geräuschen verursacht wird. </w:t>
      </w:r>
    </w:p>
    <w:p w:rsidR="00CB1CB5" w:rsidRPr="00C278BE" w:rsidRDefault="00CB1CB5" w:rsidP="0083560A">
      <w:pPr>
        <w:pStyle w:val="Grundtext"/>
      </w:pPr>
      <w:r w:rsidRPr="00C278BE">
        <w:t xml:space="preserve">Auf GitHub wurde ein Account eingerichtet, mit zwei </w:t>
      </w:r>
      <w:r w:rsidR="001E32A2" w:rsidRPr="00C278BE">
        <w:t>R</w:t>
      </w:r>
      <w:r w:rsidRPr="00C278BE">
        <w:t xml:space="preserve">epositories. </w:t>
      </w:r>
    </w:p>
    <w:p w:rsidR="00CB1CB5" w:rsidRPr="00C278BE" w:rsidRDefault="00CB1CB5" w:rsidP="00CB1CB5">
      <w:pPr>
        <w:pStyle w:val="Grundtext"/>
        <w:numPr>
          <w:ilvl w:val="0"/>
          <w:numId w:val="19"/>
        </w:numPr>
      </w:pPr>
      <w:r w:rsidRPr="00C278BE">
        <w:t xml:space="preserve">Repositorie: </w:t>
      </w:r>
    </w:p>
    <w:p w:rsidR="00CB1CB5" w:rsidRPr="00C278BE" w:rsidRDefault="00CB1CB5" w:rsidP="00CB1CB5">
      <w:pPr>
        <w:pStyle w:val="Grundtext"/>
        <w:ind w:left="720"/>
      </w:pPr>
      <w:r w:rsidRPr="00C278BE">
        <w:t xml:space="preserve">Im ersten </w:t>
      </w:r>
      <w:r w:rsidR="001E32A2" w:rsidRPr="00C278BE">
        <w:t>R</w:t>
      </w:r>
      <w:r w:rsidRPr="00C278BE">
        <w:t xml:space="preserve">epositorie werden alle benötigten Dokumente, wie der IPA-Bricht, Testfälle, Zeitplan und </w:t>
      </w:r>
      <w:r w:rsidR="001E32A2" w:rsidRPr="00C278BE">
        <w:t>Notizen</w:t>
      </w:r>
      <w:r w:rsidRPr="00C278BE">
        <w:t xml:space="preserve"> abgelegt. </w:t>
      </w:r>
      <w:r w:rsidR="007A223F" w:rsidRPr="00C278BE">
        <w:t xml:space="preserve">Über die GitHub Desktop Anwendung wird das Repositorie auf das persönliche Home-Verzeichnis geklont. </w:t>
      </w:r>
    </w:p>
    <w:p w:rsidR="00CB1CB5" w:rsidRPr="00C278BE" w:rsidRDefault="00CB1CB5" w:rsidP="00CB1CB5">
      <w:pPr>
        <w:pStyle w:val="Grundtext"/>
        <w:numPr>
          <w:ilvl w:val="0"/>
          <w:numId w:val="19"/>
        </w:numPr>
      </w:pPr>
      <w:r w:rsidRPr="00C278BE">
        <w:t xml:space="preserve">Repositorie: </w:t>
      </w:r>
    </w:p>
    <w:p w:rsidR="00CB1CB5" w:rsidRPr="00C278BE" w:rsidRDefault="001E32A2" w:rsidP="00CB1CB5">
      <w:pPr>
        <w:pStyle w:val="Grundtext"/>
        <w:ind w:left="720"/>
      </w:pPr>
      <w:r w:rsidRPr="00C278BE">
        <w:t>Im zweiten R</w:t>
      </w:r>
      <w:r w:rsidR="00CB1CB5" w:rsidRPr="00C278BE">
        <w:t xml:space="preserve">epositorie wird der Projektordner mit je einem Ordner für JS und CSS Files, Bilder und Fonts erstellt. </w:t>
      </w:r>
      <w:r w:rsidRPr="00C278BE">
        <w:t>Dieses R</w:t>
      </w:r>
      <w:r w:rsidR="007A223F" w:rsidRPr="00C278BE">
        <w:t>epositorie wird in den htdocs Ordner von X</w:t>
      </w:r>
      <w:r w:rsidRPr="00C278BE">
        <w:t>AMPP</w:t>
      </w:r>
      <w:r w:rsidR="007A223F" w:rsidRPr="00C278BE">
        <w:t xml:space="preserve"> geklont damit sie lokal über einen Webserver aufgerufen werden können. </w:t>
      </w:r>
    </w:p>
    <w:p w:rsidR="007A223F" w:rsidRPr="00C278BE" w:rsidRDefault="001E32A2" w:rsidP="007A223F">
      <w:pPr>
        <w:pStyle w:val="Grundtext"/>
      </w:pPr>
      <w:r w:rsidRPr="00C278BE">
        <w:t>Über die GitHub Desktop</w:t>
      </w:r>
      <w:r w:rsidR="007A223F" w:rsidRPr="00C278BE">
        <w:t xml:space="preserve"> Anwendung kann ich beide Repositories einfach auf die GitHub hochladen.</w:t>
      </w:r>
    </w:p>
    <w:p w:rsidR="001D1A77" w:rsidRPr="00C278BE" w:rsidRDefault="001D1A77" w:rsidP="007A223F">
      <w:pPr>
        <w:pStyle w:val="Grundtext"/>
      </w:pPr>
    </w:p>
    <w:p w:rsidR="001D1A77" w:rsidRPr="00C278BE" w:rsidRDefault="001D1A77" w:rsidP="001D1A77">
      <w:pPr>
        <w:pStyle w:val="berschrift2"/>
        <w:tabs>
          <w:tab w:val="clear" w:pos="2836"/>
        </w:tabs>
        <w:ind w:left="851" w:hanging="851"/>
      </w:pPr>
      <w:bookmarkStart w:id="91" w:name="_Toc511709054"/>
      <w:r w:rsidRPr="00C278BE">
        <w:t>Risikomanagement</w:t>
      </w:r>
      <w:bookmarkEnd w:id="91"/>
    </w:p>
    <w:p w:rsidR="001D1A77" w:rsidRPr="00C278BE" w:rsidRDefault="001D1A77" w:rsidP="001D1A77">
      <w:pPr>
        <w:pStyle w:val="Grundtext"/>
      </w:pPr>
      <w:r w:rsidRPr="00C278BE">
        <w:t xml:space="preserve">Um einen Datenverlust zu verhindern werden folgende Vorkehrungen getroffen: </w:t>
      </w:r>
    </w:p>
    <w:p w:rsidR="001D1A77" w:rsidRPr="00C278BE" w:rsidRDefault="001D1A77" w:rsidP="001D1A77">
      <w:pPr>
        <w:pStyle w:val="Grundtext"/>
        <w:numPr>
          <w:ilvl w:val="0"/>
          <w:numId w:val="18"/>
        </w:numPr>
      </w:pPr>
      <w:r w:rsidRPr="00C278BE">
        <w:t xml:space="preserve">Mindestens 2x </w:t>
      </w:r>
      <w:r w:rsidR="001E32A2" w:rsidRPr="00C278BE">
        <w:t xml:space="preserve">am </w:t>
      </w:r>
      <w:r w:rsidRPr="00C278BE">
        <w:t>Tag werden alle Dokumente und Files auf GitHub hochgeladen. Zusätzlich kann durch das Hochladen auf GitHub das Projekt Versioniert werden und alte Versionen von Files und Dokumenten wiederhergestellt werden.</w:t>
      </w:r>
    </w:p>
    <w:p w:rsidR="001D1A77" w:rsidRPr="00C278BE" w:rsidRDefault="001D1A77" w:rsidP="001D1A77">
      <w:pPr>
        <w:pStyle w:val="Grundtext"/>
        <w:numPr>
          <w:ilvl w:val="0"/>
          <w:numId w:val="18"/>
        </w:numPr>
      </w:pPr>
      <w:r w:rsidRPr="00C278BE">
        <w:t>Den XAMPP Ordner sowie alle IPA Dokumente und Files werden zusätzlich mindesten 2x am Tag auf dem persönlichem Home Verzeichnis gesichert. Von diesem Verzeichnis erstellt die WWZ standartmässig jede Stunde ein Backup.</w:t>
      </w:r>
    </w:p>
    <w:p w:rsidR="001D1A77" w:rsidRPr="00C278BE" w:rsidRDefault="001D1A77" w:rsidP="001D1A77">
      <w:pPr>
        <w:pStyle w:val="Grundtext"/>
        <w:numPr>
          <w:ilvl w:val="0"/>
          <w:numId w:val="18"/>
        </w:numPr>
      </w:pPr>
      <w:r w:rsidRPr="00C278BE">
        <w:t>SAP?</w:t>
      </w:r>
    </w:p>
    <w:p w:rsidR="001D1A77" w:rsidRPr="00C278BE" w:rsidRDefault="001D1A77" w:rsidP="00015F65">
      <w:pPr>
        <w:pStyle w:val="berschrift2"/>
        <w:tabs>
          <w:tab w:val="clear" w:pos="2836"/>
        </w:tabs>
        <w:ind w:left="851" w:hanging="851"/>
      </w:pPr>
      <w:bookmarkStart w:id="92" w:name="_Toc511709055"/>
      <w:r w:rsidRPr="00C278BE">
        <w:t>Analyse</w:t>
      </w:r>
      <w:r w:rsidR="00015F65" w:rsidRPr="00C278BE">
        <w:t xml:space="preserve"> des Projektauftrags</w:t>
      </w:r>
      <w:bookmarkEnd w:id="92"/>
      <w:r w:rsidRPr="00C278BE">
        <w:t xml:space="preserve"> </w:t>
      </w:r>
    </w:p>
    <w:p w:rsidR="001D1A77" w:rsidRPr="00C278BE" w:rsidRDefault="001D1A77" w:rsidP="001D1A77">
      <w:pPr>
        <w:pStyle w:val="Beschriftung"/>
        <w:ind w:firstLine="709"/>
        <w:rPr>
          <w:i w:val="0"/>
        </w:rPr>
      </w:pPr>
      <w:r w:rsidRPr="00C278BE">
        <w:rPr>
          <w:i w:val="0"/>
        </w:rPr>
        <w:t xml:space="preserve">Phase: Informieren </w:t>
      </w:r>
    </w:p>
    <w:p w:rsidR="00E01E6D" w:rsidRPr="00C278BE" w:rsidRDefault="001D1A77" w:rsidP="00E01E6D">
      <w:pPr>
        <w:pStyle w:val="Grundtext"/>
      </w:pPr>
      <w:r w:rsidRPr="00C278BE">
        <w:t>Als erster Arbeitsschritt w</w:t>
      </w:r>
      <w:r w:rsidR="00015F65" w:rsidRPr="00C278BE">
        <w:t>urde</w:t>
      </w:r>
      <w:r w:rsidRPr="00C278BE">
        <w:t xml:space="preserve"> der Projektauftrag und die Beurteilungskriterien analysier</w:t>
      </w:r>
      <w:r w:rsidR="00015F65" w:rsidRPr="00C278BE">
        <w:t>t</w:t>
      </w:r>
      <w:r w:rsidRPr="00C278BE">
        <w:t>.</w:t>
      </w:r>
      <w:r w:rsidR="00E01E6D" w:rsidRPr="00C278BE">
        <w:t xml:space="preserve"> Anhand </w:t>
      </w:r>
      <w:r w:rsidR="00FE531F" w:rsidRPr="00C278BE">
        <w:t>der erhaltenen Informationen</w:t>
      </w:r>
      <w:r w:rsidR="00E01E6D" w:rsidRPr="00C278BE">
        <w:t xml:space="preserve"> wurden die </w:t>
      </w:r>
      <w:r w:rsidR="00015F65" w:rsidRPr="00C278BE">
        <w:t xml:space="preserve">einzelnen Arbeitsschritte erstellt, auf welchen der Zeitplan aufgebaut wurde.  </w:t>
      </w:r>
    </w:p>
    <w:p w:rsidR="00015F65" w:rsidRPr="00C278BE" w:rsidRDefault="00015F65" w:rsidP="00E01E6D">
      <w:pPr>
        <w:pStyle w:val="Grundtext"/>
      </w:pPr>
      <w:r w:rsidRPr="00C278BE">
        <w:t>Der Projektauftrag befindet sich in diesem Dokument unter Punkt 1 und der Zeitplan unter Punkt 3.</w:t>
      </w:r>
    </w:p>
    <w:p w:rsidR="00E01E6D" w:rsidRPr="00C278BE" w:rsidRDefault="00E01E6D" w:rsidP="00E01E6D">
      <w:pPr>
        <w:pStyle w:val="TextSpeziell"/>
        <w:jc w:val="left"/>
      </w:pPr>
    </w:p>
    <w:p w:rsidR="00E01E6D" w:rsidRPr="00C278BE" w:rsidRDefault="00E01E6D" w:rsidP="00E01E6D">
      <w:pPr>
        <w:pStyle w:val="Grundtext"/>
        <w:rPr>
          <w:lang w:eastAsia="de-CH"/>
        </w:rPr>
      </w:pPr>
    </w:p>
    <w:p w:rsidR="00E01E6D" w:rsidRPr="00C278BE" w:rsidRDefault="00E01E6D" w:rsidP="00E01E6D">
      <w:pPr>
        <w:pStyle w:val="Grundtext"/>
        <w:rPr>
          <w:lang w:eastAsia="de-CH"/>
        </w:rPr>
      </w:pPr>
    </w:p>
    <w:p w:rsidR="00E01E6D" w:rsidRPr="00C278BE" w:rsidRDefault="00E01E6D" w:rsidP="00E01E6D">
      <w:pPr>
        <w:pStyle w:val="Grundtext"/>
        <w:rPr>
          <w:lang w:eastAsia="de-CH"/>
        </w:rPr>
      </w:pPr>
    </w:p>
    <w:p w:rsidR="009C624E" w:rsidRPr="00C278BE" w:rsidRDefault="00015F65" w:rsidP="009C624E">
      <w:pPr>
        <w:pStyle w:val="berschrift1"/>
      </w:pPr>
      <w:bookmarkStart w:id="93" w:name="_Toc511709056"/>
      <w:r w:rsidRPr="00C278BE">
        <w:lastRenderedPageBreak/>
        <w:t>Entwurf Webservice</w:t>
      </w:r>
      <w:bookmarkEnd w:id="93"/>
    </w:p>
    <w:p w:rsidR="00EF6F1E" w:rsidRPr="00C278BE" w:rsidRDefault="00EF6F1E" w:rsidP="00EF6F1E">
      <w:pPr>
        <w:pStyle w:val="berschrift2"/>
        <w:tabs>
          <w:tab w:val="clear" w:pos="2836"/>
          <w:tab w:val="num" w:pos="851"/>
        </w:tabs>
        <w:ind w:left="709"/>
      </w:pPr>
      <w:bookmarkStart w:id="94" w:name="_Toc511709057"/>
      <w:r w:rsidRPr="00C278BE">
        <w:t>Überlegungen</w:t>
      </w:r>
      <w:bookmarkEnd w:id="94"/>
      <w:r w:rsidRPr="00C278BE">
        <w:t xml:space="preserve"> </w:t>
      </w:r>
    </w:p>
    <w:p w:rsidR="00EF6F1E" w:rsidRPr="00C278BE" w:rsidRDefault="00EF6F1E" w:rsidP="00EF6F1E">
      <w:pPr>
        <w:pStyle w:val="Grundtext"/>
      </w:pPr>
      <w:r w:rsidRPr="00C278BE">
        <w:t xml:space="preserve">Im SAP </w:t>
      </w:r>
      <w:r w:rsidR="00D37921" w:rsidRPr="00C278BE">
        <w:t xml:space="preserve">werden die Geschäftspartner in verschiedenen GP-Typen unterteilt. Zum erhalten der </w:t>
      </w:r>
    </w:p>
    <w:p w:rsidR="00EF6F1E" w:rsidRPr="00C278BE" w:rsidRDefault="0055632D" w:rsidP="00EF6F1E">
      <w:pPr>
        <w:pStyle w:val="Grundtext"/>
      </w:pPr>
      <w:r w:rsidRPr="00C278BE">
        <w:t>Auf der Webseite soll schlussendlich nur die Daten von einem GP angezeigt werden.</w:t>
      </w:r>
      <w:r w:rsidR="00EF6F1E" w:rsidRPr="00C278BE">
        <w:t xml:space="preserve">  Um trotzdem eine Suchfunktion zu ermöglichen, welche mehrere Treffer zurückgeben kann, muss je ein Webservice für die GP suche und einen für das erhalten der GP Informationen erstellt werden. </w:t>
      </w:r>
    </w:p>
    <w:p w:rsidR="00EF6F1E" w:rsidRPr="00C278BE" w:rsidRDefault="00EF6F1E" w:rsidP="00EF6F1E">
      <w:pPr>
        <w:pStyle w:val="Grundtext"/>
      </w:pPr>
      <w:r w:rsidRPr="00C278BE">
        <w:t xml:space="preserve">Es sollen zwei verschiedene Arten von GP Informationen angezeigt werden. Die Persönliche Informationen und die QMC Produkte. Um dies zu verwirklichen könnte ein Web Service erstellt werden, welcher beide Informationen auf einmal ausliest oder zwei Web Service, welche die beiden Informationsarten getrennt beschafft. </w:t>
      </w:r>
    </w:p>
    <w:p w:rsidR="00EF6F1E" w:rsidRPr="00C278BE" w:rsidRDefault="00EF6F1E" w:rsidP="00EF6F1E">
      <w:pPr>
        <w:pStyle w:val="Grundtext"/>
      </w:pPr>
      <w:r w:rsidRPr="00C278BE">
        <w:t>Um die Informationen eines GPs zu ändern muss ein weiterer Web Service erstellt werden, welcher die neuen daten dem SAP ERP System übergibt und deren Speicherung auslöst.</w:t>
      </w:r>
    </w:p>
    <w:p w:rsidR="00EF6F1E" w:rsidRPr="00C278BE" w:rsidRDefault="0055632D" w:rsidP="00EF6F1E">
      <w:pPr>
        <w:pStyle w:val="Grundtext"/>
      </w:pPr>
      <w:r w:rsidRPr="00C278BE">
        <w:t xml:space="preserve">Für die </w:t>
      </w:r>
      <w:r w:rsidR="00245D06" w:rsidRPr="00C278BE">
        <w:t>Verwirklichung</w:t>
      </w:r>
      <w:r w:rsidRPr="00C278BE">
        <w:t xml:space="preserve"> aller </w:t>
      </w:r>
      <w:r w:rsidR="00245D06" w:rsidRPr="00C278BE">
        <w:t>Funktionen</w:t>
      </w:r>
      <w:r w:rsidRPr="00C278BE">
        <w:t xml:space="preserve"> müssen daher 3- 4 Webservice erstellt werden. </w:t>
      </w:r>
    </w:p>
    <w:p w:rsidR="0055632D" w:rsidRPr="00C278BE" w:rsidRDefault="0055632D" w:rsidP="00EF6F1E">
      <w:pPr>
        <w:pStyle w:val="Grundtext"/>
      </w:pPr>
      <w:r w:rsidRPr="00C278BE">
        <w:t xml:space="preserve">Um beim </w:t>
      </w:r>
      <w:r w:rsidR="002C5309" w:rsidRPr="00C278BE">
        <w:t>Erstellen</w:t>
      </w:r>
      <w:r w:rsidRPr="00C278BE">
        <w:t xml:space="preserve"> der Webservice </w:t>
      </w:r>
      <w:r w:rsidR="00245D06" w:rsidRPr="00C278BE">
        <w:t>keine wichtigen Elemente</w:t>
      </w:r>
      <w:r w:rsidRPr="00C278BE">
        <w:t xml:space="preserve"> </w:t>
      </w:r>
      <w:r w:rsidR="00245D06" w:rsidRPr="00C278BE">
        <w:t>bei</w:t>
      </w:r>
      <w:r w:rsidRPr="00C278BE">
        <w:t xml:space="preserve"> den Request und Response Nachrichten </w:t>
      </w:r>
      <w:r w:rsidR="00245D06" w:rsidRPr="00C278BE">
        <w:t>zu vergessen</w:t>
      </w:r>
      <w:r w:rsidRPr="00C278BE">
        <w:t xml:space="preserve">, wird für jeden Webservice </w:t>
      </w:r>
      <w:r w:rsidR="00245D06" w:rsidRPr="00C278BE">
        <w:t>einen Entwurf</w:t>
      </w:r>
      <w:r w:rsidRPr="00C278BE">
        <w:t xml:space="preserve"> </w:t>
      </w:r>
      <w:r w:rsidR="00245D06" w:rsidRPr="00C278BE">
        <w:t xml:space="preserve">erstellt. Die Entwürfe sollen Name und Funktion des Webservice beschriebt und die Struktur der Request und Response Nachrichten aufzeigen. Zusätzlich soll die Struktur </w:t>
      </w:r>
      <w:r w:rsidR="005E7057" w:rsidRPr="00C278BE">
        <w:t>die enthaltenen Elemente</w:t>
      </w:r>
      <w:r w:rsidR="00245D06" w:rsidRPr="00C278BE">
        <w:t>, ihre Kardinalität und Beziehung zu den anderen Elementen aufzeigen.</w:t>
      </w:r>
    </w:p>
    <w:p w:rsidR="005E7057" w:rsidRPr="00C278BE" w:rsidRDefault="00A20EEB" w:rsidP="00EF6F1E">
      <w:pPr>
        <w:pStyle w:val="Grundtext"/>
      </w:pPr>
      <w:r w:rsidRPr="00C278BE">
        <w:t xml:space="preserve">Des Weiteren soll jede Response Nachricht eine Message Element enthalten. Dies soll ermöglichen, Fehlermeldungen welche während dem ausführen des Web Service aufgetaucht sind, dem Anwender in der Webanwendung auszugeben.  </w:t>
      </w:r>
    </w:p>
    <w:p w:rsidR="00A87F6D" w:rsidRPr="00C278BE" w:rsidRDefault="00A87F6D" w:rsidP="00A87F6D">
      <w:pPr>
        <w:pStyle w:val="berschrift2"/>
        <w:tabs>
          <w:tab w:val="clear" w:pos="2836"/>
          <w:tab w:val="num" w:pos="851"/>
        </w:tabs>
        <w:ind w:left="709"/>
      </w:pPr>
      <w:bookmarkStart w:id="95" w:name="_Toc511709058"/>
      <w:bookmarkStart w:id="96" w:name="_Hlk511714781"/>
      <w:r w:rsidRPr="00C278BE">
        <w:t>Benötigte Funktionsbausteine und Tabellen</w:t>
      </w:r>
      <w:bookmarkEnd w:id="95"/>
    </w:p>
    <w:p w:rsidR="00EF6F1E" w:rsidRPr="00C278BE" w:rsidRDefault="00EF6F1E" w:rsidP="00EF6F1E">
      <w:pPr>
        <w:pStyle w:val="Grundtext"/>
      </w:pPr>
      <w:r w:rsidRPr="00C278BE">
        <w:t xml:space="preserve">Nachfolgend werden die für die Programmierung der Webservice benötigte Tabelle und Funktionsbausteine aufgeführt und ihre Funktionen und Informationen beschrieben. </w:t>
      </w:r>
    </w:p>
    <w:p w:rsidR="00B77B20" w:rsidRPr="00C278BE" w:rsidRDefault="00B77B20" w:rsidP="00B77B20">
      <w:pPr>
        <w:pStyle w:val="berschrift3"/>
      </w:pPr>
      <w:bookmarkStart w:id="97" w:name="_Toc511709059"/>
      <w:r w:rsidRPr="00C278BE">
        <w:t>Funktionsbauseine</w:t>
      </w:r>
      <w:bookmarkEnd w:id="97"/>
    </w:p>
    <w:p w:rsidR="00A87F6D" w:rsidRPr="00C278BE" w:rsidRDefault="00A87F6D" w:rsidP="00A87F6D">
      <w:pPr>
        <w:pStyle w:val="Grundtext"/>
      </w:pPr>
      <w:r w:rsidRPr="00C278BE">
        <w:t xml:space="preserve">Folgende Funktionsbausteine werden für das Programmieren der Web Service im SAP ERP verwendet: </w:t>
      </w:r>
    </w:p>
    <w:p w:rsidR="00A87F6D" w:rsidRPr="00C278BE" w:rsidRDefault="00A87F6D" w:rsidP="00A87F6D">
      <w:pPr>
        <w:pStyle w:val="Grundtext"/>
        <w:numPr>
          <w:ilvl w:val="0"/>
          <w:numId w:val="21"/>
        </w:numPr>
      </w:pPr>
      <w:r w:rsidRPr="00C278BE">
        <w:t>BAPI_BUPA_SEARCH_2</w:t>
      </w:r>
    </w:p>
    <w:p w:rsidR="00A87F6D" w:rsidRPr="00C278BE" w:rsidRDefault="00A87F6D" w:rsidP="00A87F6D">
      <w:pPr>
        <w:pStyle w:val="Grundtext"/>
        <w:numPr>
          <w:ilvl w:val="0"/>
          <w:numId w:val="21"/>
        </w:numPr>
      </w:pPr>
      <w:r w:rsidRPr="00C278BE">
        <w:t>BAPI_BUPA_CENTRAL_GETDETAIL</w:t>
      </w:r>
    </w:p>
    <w:p w:rsidR="00A87F6D" w:rsidRPr="00C278BE" w:rsidRDefault="00A87F6D" w:rsidP="00A87F6D">
      <w:pPr>
        <w:pStyle w:val="Grundtext"/>
        <w:numPr>
          <w:ilvl w:val="0"/>
          <w:numId w:val="21"/>
        </w:numPr>
      </w:pPr>
      <w:r w:rsidRPr="00C278BE">
        <w:t>BAPI_BUPA_ADRESS_GETDETAIL</w:t>
      </w:r>
    </w:p>
    <w:p w:rsidR="00C72DF6" w:rsidRPr="00C278BE" w:rsidRDefault="00C72DF6" w:rsidP="00A87F6D">
      <w:pPr>
        <w:pStyle w:val="Grundtext"/>
        <w:numPr>
          <w:ilvl w:val="0"/>
          <w:numId w:val="21"/>
        </w:numPr>
      </w:pPr>
      <w:r w:rsidRPr="00C278BE">
        <w:t>BAPI_BUPA_CENTRAL_CHANGE</w:t>
      </w:r>
    </w:p>
    <w:p w:rsidR="00C72DF6" w:rsidRPr="00C278BE" w:rsidRDefault="00C72DF6" w:rsidP="00C72DF6">
      <w:pPr>
        <w:pStyle w:val="Grundtext"/>
      </w:pPr>
    </w:p>
    <w:p w:rsidR="00C72DF6" w:rsidRPr="00C278BE" w:rsidRDefault="00C72DF6" w:rsidP="00C72DF6">
      <w:pPr>
        <w:pStyle w:val="TextSpeziell"/>
        <w:jc w:val="left"/>
      </w:pPr>
      <w:r w:rsidRPr="00C278BE">
        <w:t>BAPI_BUPA_SEARCH_2</w:t>
      </w:r>
    </w:p>
    <w:p w:rsidR="00C72DF6" w:rsidRPr="00C278BE" w:rsidRDefault="00C72DF6" w:rsidP="00C72DF6">
      <w:pPr>
        <w:pStyle w:val="Grundtext"/>
      </w:pPr>
      <w:r w:rsidRPr="00C278BE">
        <w:t xml:space="preserve">Durch diesen Funktionsbaustein kann nach GPs gesucht werden. Als Suchkriterien können zentrale Geschäftspartnerdaten und Adressattribute angegeben werden. </w:t>
      </w:r>
    </w:p>
    <w:p w:rsidR="00C72DF6" w:rsidRPr="00C278BE" w:rsidRDefault="00C72DF6" w:rsidP="00C72DF6">
      <w:pPr>
        <w:pStyle w:val="TextSpeziell"/>
        <w:jc w:val="left"/>
      </w:pPr>
      <w:r w:rsidRPr="00C278BE">
        <w:t>BAPI_BUPA_CENTRAL_GETDETAIL</w:t>
      </w:r>
    </w:p>
    <w:p w:rsidR="00A87F6D" w:rsidRPr="00C278BE" w:rsidRDefault="00C72DF6" w:rsidP="00A87F6D">
      <w:pPr>
        <w:pStyle w:val="Grundtext"/>
      </w:pPr>
      <w:r w:rsidRPr="00C278BE">
        <w:lastRenderedPageBreak/>
        <w:t xml:space="preserve">Dieser Funktionsbaustein gibt zentrale Geschäftspartnerdaten, wie Personen-, Firmen- oder Gruppenname, GP-Typ, Anrede usw., </w:t>
      </w:r>
      <w:r w:rsidR="00B77B20" w:rsidRPr="00C278BE">
        <w:t xml:space="preserve">zu einem GP </w:t>
      </w:r>
      <w:r w:rsidRPr="00C278BE">
        <w:t xml:space="preserve">zurück. </w:t>
      </w:r>
    </w:p>
    <w:p w:rsidR="00C72DF6" w:rsidRPr="00C278BE" w:rsidRDefault="00C72DF6" w:rsidP="00C72DF6">
      <w:pPr>
        <w:pStyle w:val="TextSpeziell"/>
        <w:jc w:val="left"/>
      </w:pPr>
      <w:r w:rsidRPr="00C278BE">
        <w:t>BAPI_BUPA_ADRESS_GETDETAIL</w:t>
      </w:r>
    </w:p>
    <w:p w:rsidR="00B77B20" w:rsidRPr="00C278BE" w:rsidRDefault="00B77B20" w:rsidP="00B77B20">
      <w:pPr>
        <w:pStyle w:val="Grundtext"/>
      </w:pPr>
      <w:r w:rsidRPr="00C278BE">
        <w:t xml:space="preserve">Dieser Funktionsbaustein gibt die Adressdaten eines GPs zurück. </w:t>
      </w:r>
    </w:p>
    <w:p w:rsidR="00C72DF6" w:rsidRPr="00C278BE" w:rsidRDefault="00C72DF6" w:rsidP="00C72DF6">
      <w:pPr>
        <w:pStyle w:val="TextSpeziell"/>
        <w:jc w:val="left"/>
      </w:pPr>
      <w:r w:rsidRPr="00C278BE">
        <w:t>BAPI_BUPA_CENTRAL_CHANGE</w:t>
      </w:r>
    </w:p>
    <w:p w:rsidR="00A87F6D" w:rsidRPr="00C278BE" w:rsidRDefault="00B77B20" w:rsidP="00A87F6D">
      <w:pPr>
        <w:pStyle w:val="Grundtext"/>
      </w:pPr>
      <w:r w:rsidRPr="00C278BE">
        <w:t xml:space="preserve">Mit diesem Funktionsbaustein können zentrale Geschäftspartnerdate, wie Personen-, Firmen- oder Gruppenname, Telefonnummern oder Mailadressen, geändert werden. </w:t>
      </w:r>
    </w:p>
    <w:p w:rsidR="00A87F6D" w:rsidRPr="00C278BE" w:rsidRDefault="00A87F6D" w:rsidP="00A87F6D">
      <w:pPr>
        <w:pStyle w:val="Grundtext"/>
      </w:pPr>
    </w:p>
    <w:p w:rsidR="00A87F6D" w:rsidRPr="00C278BE" w:rsidRDefault="00B77B20" w:rsidP="00B77B20">
      <w:pPr>
        <w:pStyle w:val="berschrift3"/>
      </w:pPr>
      <w:bookmarkStart w:id="98" w:name="_Toc511709060"/>
      <w:r w:rsidRPr="00C278BE">
        <w:t>SAP Tabellen</w:t>
      </w:r>
      <w:bookmarkEnd w:id="98"/>
      <w:r w:rsidRPr="00C278BE">
        <w:t xml:space="preserve"> </w:t>
      </w:r>
    </w:p>
    <w:p w:rsidR="00B77B20" w:rsidRPr="00C278BE" w:rsidRDefault="00B77B20" w:rsidP="00B77B20">
      <w:pPr>
        <w:pStyle w:val="Grundtext"/>
      </w:pPr>
      <w:r w:rsidRPr="00C278BE">
        <w:t xml:space="preserve">Folgende SAP Tabellen werden für das Programmieren der Web Service im SAP ERP verwendet: </w:t>
      </w:r>
    </w:p>
    <w:p w:rsidR="00B77B20" w:rsidRPr="00C278BE" w:rsidRDefault="00B77B20" w:rsidP="00B77B20">
      <w:pPr>
        <w:pStyle w:val="Grundtext"/>
        <w:numPr>
          <w:ilvl w:val="0"/>
          <w:numId w:val="21"/>
        </w:numPr>
      </w:pPr>
      <w:r w:rsidRPr="00C278BE">
        <w:t>ZBC_QMC_CRM_DATA</w:t>
      </w:r>
    </w:p>
    <w:p w:rsidR="00B77B20" w:rsidRPr="00C278BE" w:rsidRDefault="00B77B20" w:rsidP="00B77B20">
      <w:pPr>
        <w:pStyle w:val="Grundtext"/>
        <w:numPr>
          <w:ilvl w:val="0"/>
          <w:numId w:val="21"/>
        </w:numPr>
      </w:pPr>
      <w:r w:rsidRPr="00C278BE">
        <w:t>BUT000</w:t>
      </w:r>
    </w:p>
    <w:p w:rsidR="00B77B20" w:rsidRPr="00C278BE" w:rsidRDefault="00B77B20" w:rsidP="00B77B20">
      <w:pPr>
        <w:pStyle w:val="TextSpeziell"/>
        <w:jc w:val="left"/>
      </w:pPr>
      <w:r w:rsidRPr="00C278BE">
        <w:t>ZBC_QMC_CRM_DATA</w:t>
      </w:r>
    </w:p>
    <w:p w:rsidR="00B77B20" w:rsidRPr="00C278BE" w:rsidRDefault="00B77B20" w:rsidP="00B77B20">
      <w:pPr>
        <w:pStyle w:val="Grundtext"/>
      </w:pPr>
      <w:r w:rsidRPr="00C278BE">
        <w:t>In dieser Tabelle befinden sich alle QMC IDs und Informationen zu deren QMC Produkte.</w:t>
      </w:r>
    </w:p>
    <w:p w:rsidR="00B77B20" w:rsidRPr="00C278BE" w:rsidRDefault="00B77B20" w:rsidP="00B77B20">
      <w:pPr>
        <w:pStyle w:val="TextSpeziell"/>
        <w:jc w:val="left"/>
      </w:pPr>
      <w:r w:rsidRPr="00C278BE">
        <w:t>BUT000</w:t>
      </w:r>
    </w:p>
    <w:p w:rsidR="00B77B20" w:rsidRPr="00C278BE" w:rsidRDefault="00EF6F1E" w:rsidP="00B77B20">
      <w:pPr>
        <w:pStyle w:val="Grundtext"/>
      </w:pPr>
      <w:r w:rsidRPr="00C278BE">
        <w:t>In dieser Tabelle befinden sich alle GPs mit zentralen Informationen.</w:t>
      </w:r>
    </w:p>
    <w:bookmarkEnd w:id="96"/>
    <w:p w:rsidR="001E32A2" w:rsidRPr="00C278BE" w:rsidRDefault="001E32A2">
      <w:pPr>
        <w:spacing w:line="240" w:lineRule="auto"/>
      </w:pPr>
      <w:r w:rsidRPr="00C278BE">
        <w:br w:type="page"/>
      </w:r>
    </w:p>
    <w:p w:rsidR="00B77B20" w:rsidRPr="00C278BE" w:rsidRDefault="00732F1B" w:rsidP="004039E1">
      <w:pPr>
        <w:pStyle w:val="berschrift2"/>
        <w:tabs>
          <w:tab w:val="clear" w:pos="2836"/>
          <w:tab w:val="num" w:pos="709"/>
        </w:tabs>
        <w:ind w:hanging="2836"/>
      </w:pPr>
      <w:bookmarkStart w:id="99" w:name="_Toc511709061"/>
      <w:r w:rsidRPr="00C278BE">
        <w:lastRenderedPageBreak/>
        <w:t xml:space="preserve">Entwurf Webservice </w:t>
      </w:r>
      <w:r w:rsidR="005E7057" w:rsidRPr="00C278BE">
        <w:t>1:</w:t>
      </w:r>
      <w:r w:rsidRPr="00C278BE">
        <w:t xml:space="preserve"> Kunden suche</w:t>
      </w:r>
      <w:bookmarkEnd w:id="99"/>
    </w:p>
    <w:p w:rsidR="005E7057" w:rsidRPr="00C278BE" w:rsidRDefault="005E7057" w:rsidP="005E7057">
      <w:r w:rsidRPr="00C278BE">
        <w:rPr>
          <w:b/>
        </w:rPr>
        <w:t>Name:</w:t>
      </w:r>
      <w:r w:rsidRPr="00C278BE">
        <w:t xml:space="preserve"> BP_Search</w:t>
      </w:r>
      <w:r w:rsidRPr="00C278BE">
        <w:tab/>
      </w:r>
    </w:p>
    <w:p w:rsidR="005E7057" w:rsidRPr="00C278BE" w:rsidRDefault="005E7057" w:rsidP="005E7057">
      <w:r w:rsidRPr="00C278BE">
        <w:rPr>
          <w:b/>
        </w:rPr>
        <w:t>Funktion:</w:t>
      </w:r>
      <w:r w:rsidRPr="00C278BE">
        <w:t xml:space="preserve">  Durch diesen Web Service soll der Anwender über verschiedene Angaben einen GP suchen können. Zurückgeben soll der Web Service eine Liste aller Treffer, auf welche die vom Anwendern angegeben Angaben zutreffen. </w:t>
      </w:r>
    </w:p>
    <w:p w:rsidR="005E7057" w:rsidRPr="00C278BE" w:rsidRDefault="005E7057" w:rsidP="005E7057">
      <w:pPr>
        <w:rPr>
          <w:b/>
        </w:rPr>
      </w:pPr>
      <w:r w:rsidRPr="00C278BE">
        <w:rPr>
          <w:b/>
        </w:rPr>
        <w:t>Request Felder</w:t>
      </w:r>
    </w:p>
    <w:tbl>
      <w:tblPr>
        <w:tblStyle w:val="Tabellenraster"/>
        <w:tblW w:w="0" w:type="auto"/>
        <w:tblLook w:val="04A0" w:firstRow="1" w:lastRow="0" w:firstColumn="1" w:lastColumn="0" w:noHBand="0" w:noVBand="1"/>
      </w:tblPr>
      <w:tblGrid>
        <w:gridCol w:w="2539"/>
        <w:gridCol w:w="2442"/>
        <w:gridCol w:w="2224"/>
        <w:gridCol w:w="1856"/>
      </w:tblGrid>
      <w:tr w:rsidR="005E7057" w:rsidRPr="00C278BE" w:rsidTr="001E32A2">
        <w:tc>
          <w:tcPr>
            <w:tcW w:w="2539" w:type="dxa"/>
          </w:tcPr>
          <w:p w:rsidR="005E7057" w:rsidRPr="00C278BE" w:rsidRDefault="005E7057" w:rsidP="005E7057">
            <w:r w:rsidRPr="00C278BE">
              <w:t xml:space="preserve">Feld Name  </w:t>
            </w:r>
          </w:p>
        </w:tc>
        <w:tc>
          <w:tcPr>
            <w:tcW w:w="2442" w:type="dxa"/>
          </w:tcPr>
          <w:p w:rsidR="005E7057" w:rsidRPr="00C278BE" w:rsidRDefault="005E7057" w:rsidP="005E7057">
            <w:r w:rsidRPr="00C278BE">
              <w:t xml:space="preserve">Feld Wert </w:t>
            </w:r>
          </w:p>
        </w:tc>
        <w:tc>
          <w:tcPr>
            <w:tcW w:w="2224" w:type="dxa"/>
          </w:tcPr>
          <w:p w:rsidR="005E7057" w:rsidRPr="00C278BE" w:rsidRDefault="005E7057" w:rsidP="005E7057">
            <w:r w:rsidRPr="00C278BE">
              <w:t>Kardinalität</w:t>
            </w:r>
          </w:p>
        </w:tc>
        <w:tc>
          <w:tcPr>
            <w:tcW w:w="1856" w:type="dxa"/>
          </w:tcPr>
          <w:p w:rsidR="005E7057" w:rsidRPr="00C278BE" w:rsidRDefault="005E7057" w:rsidP="005E7057">
            <w:r w:rsidRPr="00C278BE">
              <w:t xml:space="preserve">Kind von: </w:t>
            </w:r>
          </w:p>
        </w:tc>
      </w:tr>
      <w:tr w:rsidR="005E7057" w:rsidRPr="00C278BE" w:rsidTr="001E32A2">
        <w:tc>
          <w:tcPr>
            <w:tcW w:w="2539" w:type="dxa"/>
          </w:tcPr>
          <w:p w:rsidR="005E7057" w:rsidRPr="00C278BE" w:rsidRDefault="005E7057" w:rsidP="005E7057">
            <w:r w:rsidRPr="00C278BE">
              <w:t>GP_No</w:t>
            </w:r>
          </w:p>
        </w:tc>
        <w:tc>
          <w:tcPr>
            <w:tcW w:w="2442" w:type="dxa"/>
          </w:tcPr>
          <w:p w:rsidR="005E7057" w:rsidRPr="00C278BE" w:rsidRDefault="005E7057" w:rsidP="005E7057">
            <w:r w:rsidRPr="00C278BE">
              <w:t>GP Nummer</w:t>
            </w:r>
          </w:p>
        </w:tc>
        <w:tc>
          <w:tcPr>
            <w:tcW w:w="2224" w:type="dxa"/>
          </w:tcPr>
          <w:p w:rsidR="005E7057" w:rsidRPr="00C278BE" w:rsidRDefault="005E7057" w:rsidP="005E7057">
            <w:r w:rsidRPr="00C278BE">
              <w:t>0…1</w:t>
            </w:r>
          </w:p>
        </w:tc>
        <w:tc>
          <w:tcPr>
            <w:tcW w:w="1856" w:type="dxa"/>
          </w:tcPr>
          <w:p w:rsidR="005E7057" w:rsidRPr="00C278BE" w:rsidRDefault="005E7057" w:rsidP="005E7057"/>
        </w:tc>
      </w:tr>
      <w:tr w:rsidR="005E7057" w:rsidRPr="00C278BE" w:rsidTr="001E32A2">
        <w:tc>
          <w:tcPr>
            <w:tcW w:w="2539" w:type="dxa"/>
          </w:tcPr>
          <w:p w:rsidR="005E7057" w:rsidRPr="00C278BE" w:rsidRDefault="001E32A2" w:rsidP="005E7057">
            <w:r w:rsidRPr="00C278BE">
              <w:t>Name_1</w:t>
            </w:r>
          </w:p>
        </w:tc>
        <w:tc>
          <w:tcPr>
            <w:tcW w:w="2442" w:type="dxa"/>
          </w:tcPr>
          <w:p w:rsidR="005E7057" w:rsidRPr="00C278BE" w:rsidRDefault="001E32A2" w:rsidP="005E7057">
            <w:r w:rsidRPr="00C278BE">
              <w:t>Vorname oder Namenszusatz</w:t>
            </w:r>
          </w:p>
        </w:tc>
        <w:tc>
          <w:tcPr>
            <w:tcW w:w="2224" w:type="dxa"/>
          </w:tcPr>
          <w:p w:rsidR="005E7057" w:rsidRPr="00C278BE" w:rsidRDefault="005E7057" w:rsidP="005E7057">
            <w:r w:rsidRPr="00C278BE">
              <w:t>0...1</w:t>
            </w:r>
          </w:p>
        </w:tc>
        <w:tc>
          <w:tcPr>
            <w:tcW w:w="1856" w:type="dxa"/>
          </w:tcPr>
          <w:p w:rsidR="005E7057" w:rsidRPr="00C278BE" w:rsidRDefault="005E7057" w:rsidP="005E7057"/>
        </w:tc>
      </w:tr>
      <w:tr w:rsidR="005E7057" w:rsidRPr="00C278BE" w:rsidTr="001E32A2">
        <w:tc>
          <w:tcPr>
            <w:tcW w:w="2539" w:type="dxa"/>
          </w:tcPr>
          <w:p w:rsidR="005E7057" w:rsidRPr="00C278BE" w:rsidRDefault="001E32A2" w:rsidP="005E7057">
            <w:r w:rsidRPr="00C278BE">
              <w:t>Name_2</w:t>
            </w:r>
          </w:p>
        </w:tc>
        <w:tc>
          <w:tcPr>
            <w:tcW w:w="2442" w:type="dxa"/>
          </w:tcPr>
          <w:p w:rsidR="005E7057" w:rsidRPr="00C278BE" w:rsidRDefault="001E32A2" w:rsidP="005E7057">
            <w:r w:rsidRPr="00C278BE">
              <w:t>Firmen, - Gruppen oder Nachname</w:t>
            </w:r>
          </w:p>
        </w:tc>
        <w:tc>
          <w:tcPr>
            <w:tcW w:w="2224" w:type="dxa"/>
          </w:tcPr>
          <w:p w:rsidR="005E7057" w:rsidRPr="00C278BE" w:rsidRDefault="005E7057" w:rsidP="005E7057">
            <w:r w:rsidRPr="00C278BE">
              <w:t>0…1</w:t>
            </w:r>
          </w:p>
        </w:tc>
        <w:tc>
          <w:tcPr>
            <w:tcW w:w="1856" w:type="dxa"/>
          </w:tcPr>
          <w:p w:rsidR="005E7057" w:rsidRPr="00C278BE" w:rsidRDefault="005E7057" w:rsidP="005E7057"/>
        </w:tc>
      </w:tr>
      <w:tr w:rsidR="005E7057" w:rsidRPr="00C278BE" w:rsidTr="001E32A2">
        <w:tc>
          <w:tcPr>
            <w:tcW w:w="2539" w:type="dxa"/>
          </w:tcPr>
          <w:p w:rsidR="005E7057" w:rsidRPr="00C278BE" w:rsidRDefault="005E7057" w:rsidP="005E7057">
            <w:r w:rsidRPr="00C278BE">
              <w:t>GP_Type</w:t>
            </w:r>
          </w:p>
        </w:tc>
        <w:tc>
          <w:tcPr>
            <w:tcW w:w="2442" w:type="dxa"/>
          </w:tcPr>
          <w:p w:rsidR="005E7057" w:rsidRPr="00C278BE" w:rsidRDefault="005E7057" w:rsidP="005E7057">
            <w:r w:rsidRPr="00C278BE">
              <w:t xml:space="preserve">Geschäftspartner Type </w:t>
            </w:r>
          </w:p>
        </w:tc>
        <w:tc>
          <w:tcPr>
            <w:tcW w:w="2224" w:type="dxa"/>
          </w:tcPr>
          <w:p w:rsidR="005E7057" w:rsidRPr="00C278BE" w:rsidRDefault="005E7057" w:rsidP="005E7057">
            <w:r w:rsidRPr="00C278BE">
              <w:t xml:space="preserve">0…1 </w:t>
            </w:r>
          </w:p>
        </w:tc>
        <w:tc>
          <w:tcPr>
            <w:tcW w:w="1856" w:type="dxa"/>
          </w:tcPr>
          <w:p w:rsidR="005E7057" w:rsidRPr="00C278BE" w:rsidRDefault="005E7057" w:rsidP="005E7057"/>
        </w:tc>
      </w:tr>
      <w:tr w:rsidR="005E7057" w:rsidRPr="00C278BE" w:rsidTr="001E32A2">
        <w:tc>
          <w:tcPr>
            <w:tcW w:w="2539" w:type="dxa"/>
          </w:tcPr>
          <w:p w:rsidR="005E7057" w:rsidRPr="00C278BE" w:rsidRDefault="005E7057" w:rsidP="005E7057">
            <w:r w:rsidRPr="00C278BE">
              <w:t>Street</w:t>
            </w:r>
          </w:p>
        </w:tc>
        <w:tc>
          <w:tcPr>
            <w:tcW w:w="2442" w:type="dxa"/>
          </w:tcPr>
          <w:p w:rsidR="005E7057" w:rsidRPr="00C278BE" w:rsidRDefault="005E7057" w:rsidP="005E7057">
            <w:r w:rsidRPr="00C278BE">
              <w:t>Strasse</w:t>
            </w:r>
          </w:p>
        </w:tc>
        <w:tc>
          <w:tcPr>
            <w:tcW w:w="2224" w:type="dxa"/>
          </w:tcPr>
          <w:p w:rsidR="005E7057" w:rsidRPr="00C278BE" w:rsidRDefault="005E7057" w:rsidP="005E7057">
            <w:r w:rsidRPr="00C278BE">
              <w:t>0…1</w:t>
            </w:r>
          </w:p>
        </w:tc>
        <w:tc>
          <w:tcPr>
            <w:tcW w:w="1856" w:type="dxa"/>
          </w:tcPr>
          <w:p w:rsidR="005E7057" w:rsidRPr="00C278BE" w:rsidRDefault="005E7057" w:rsidP="005E7057"/>
        </w:tc>
      </w:tr>
      <w:tr w:rsidR="005E7057" w:rsidRPr="00C278BE" w:rsidTr="001E32A2">
        <w:tc>
          <w:tcPr>
            <w:tcW w:w="2539" w:type="dxa"/>
          </w:tcPr>
          <w:p w:rsidR="005E7057" w:rsidRPr="00C278BE" w:rsidRDefault="005E7057" w:rsidP="005E7057">
            <w:r w:rsidRPr="00C278BE">
              <w:t>House_No</w:t>
            </w:r>
          </w:p>
        </w:tc>
        <w:tc>
          <w:tcPr>
            <w:tcW w:w="2442" w:type="dxa"/>
          </w:tcPr>
          <w:p w:rsidR="005E7057" w:rsidRPr="00C278BE" w:rsidRDefault="005E7057" w:rsidP="005E7057">
            <w:r w:rsidRPr="00C278BE">
              <w:t>Hausnummer</w:t>
            </w:r>
          </w:p>
        </w:tc>
        <w:tc>
          <w:tcPr>
            <w:tcW w:w="2224" w:type="dxa"/>
          </w:tcPr>
          <w:p w:rsidR="005E7057" w:rsidRPr="00C278BE" w:rsidRDefault="005E7057" w:rsidP="005E7057">
            <w:r w:rsidRPr="00C278BE">
              <w:t>0…1</w:t>
            </w:r>
          </w:p>
        </w:tc>
        <w:tc>
          <w:tcPr>
            <w:tcW w:w="1856" w:type="dxa"/>
          </w:tcPr>
          <w:p w:rsidR="005E7057" w:rsidRPr="00C278BE" w:rsidRDefault="005E7057" w:rsidP="005E7057"/>
        </w:tc>
      </w:tr>
      <w:tr w:rsidR="005E7057" w:rsidRPr="00C278BE" w:rsidTr="001E32A2">
        <w:tc>
          <w:tcPr>
            <w:tcW w:w="2539" w:type="dxa"/>
          </w:tcPr>
          <w:p w:rsidR="005E7057" w:rsidRPr="00C278BE" w:rsidRDefault="005E7057" w:rsidP="005E7057">
            <w:r w:rsidRPr="00C278BE">
              <w:t>PLZ</w:t>
            </w:r>
          </w:p>
        </w:tc>
        <w:tc>
          <w:tcPr>
            <w:tcW w:w="2442" w:type="dxa"/>
          </w:tcPr>
          <w:p w:rsidR="005E7057" w:rsidRPr="00C278BE" w:rsidRDefault="005E7057" w:rsidP="005E7057">
            <w:r w:rsidRPr="00C278BE">
              <w:t>PLZ</w:t>
            </w:r>
          </w:p>
        </w:tc>
        <w:tc>
          <w:tcPr>
            <w:tcW w:w="2224" w:type="dxa"/>
          </w:tcPr>
          <w:p w:rsidR="005E7057" w:rsidRPr="00C278BE" w:rsidRDefault="005E7057" w:rsidP="005E7057">
            <w:r w:rsidRPr="00C278BE">
              <w:t>0…1</w:t>
            </w:r>
          </w:p>
        </w:tc>
        <w:tc>
          <w:tcPr>
            <w:tcW w:w="1856" w:type="dxa"/>
          </w:tcPr>
          <w:p w:rsidR="005E7057" w:rsidRPr="00C278BE" w:rsidRDefault="005E7057" w:rsidP="005E7057"/>
        </w:tc>
      </w:tr>
      <w:tr w:rsidR="005E7057" w:rsidRPr="00C278BE" w:rsidTr="001E32A2">
        <w:tc>
          <w:tcPr>
            <w:tcW w:w="2539" w:type="dxa"/>
          </w:tcPr>
          <w:p w:rsidR="005E7057" w:rsidRPr="00C278BE" w:rsidRDefault="005E7057" w:rsidP="005E7057">
            <w:r w:rsidRPr="00C278BE">
              <w:t>City</w:t>
            </w:r>
          </w:p>
        </w:tc>
        <w:tc>
          <w:tcPr>
            <w:tcW w:w="2442" w:type="dxa"/>
          </w:tcPr>
          <w:p w:rsidR="005E7057" w:rsidRPr="00C278BE" w:rsidRDefault="005E7057" w:rsidP="005E7057">
            <w:r w:rsidRPr="00C278BE">
              <w:t>Stadt</w:t>
            </w:r>
          </w:p>
        </w:tc>
        <w:tc>
          <w:tcPr>
            <w:tcW w:w="2224" w:type="dxa"/>
          </w:tcPr>
          <w:p w:rsidR="005E7057" w:rsidRPr="00C278BE" w:rsidRDefault="005E7057" w:rsidP="005E7057">
            <w:r w:rsidRPr="00C278BE">
              <w:t>0…1</w:t>
            </w:r>
          </w:p>
        </w:tc>
        <w:tc>
          <w:tcPr>
            <w:tcW w:w="1856" w:type="dxa"/>
          </w:tcPr>
          <w:p w:rsidR="005E7057" w:rsidRPr="00C278BE" w:rsidRDefault="005E7057" w:rsidP="005E7057"/>
        </w:tc>
      </w:tr>
    </w:tbl>
    <w:p w:rsidR="005E7057" w:rsidRPr="00C278BE" w:rsidRDefault="002C5309" w:rsidP="002C5309">
      <w:pPr>
        <w:pStyle w:val="Beschriftung"/>
      </w:pPr>
      <w:bookmarkStart w:id="100" w:name="_Toc511627681"/>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1</w:t>
      </w:r>
      <w:r w:rsidRPr="00C278BE">
        <w:fldChar w:fldCharType="end"/>
      </w:r>
      <w:r w:rsidRPr="00C278BE">
        <w:t>: Entwurf BP_Search Request</w:t>
      </w:r>
      <w:bookmarkEnd w:id="100"/>
    </w:p>
    <w:p w:rsidR="002C5309" w:rsidRPr="00C278BE" w:rsidRDefault="002C5309" w:rsidP="005E7057"/>
    <w:p w:rsidR="005E7057" w:rsidRPr="00C278BE" w:rsidRDefault="005E7057" w:rsidP="005E7057">
      <w:r w:rsidRPr="00C278BE">
        <w:t>Response Felder</w:t>
      </w:r>
    </w:p>
    <w:tbl>
      <w:tblPr>
        <w:tblStyle w:val="Tabellenraster"/>
        <w:tblW w:w="0" w:type="auto"/>
        <w:tblLook w:val="04A0" w:firstRow="1" w:lastRow="0" w:firstColumn="1" w:lastColumn="0" w:noHBand="0" w:noVBand="1"/>
      </w:tblPr>
      <w:tblGrid>
        <w:gridCol w:w="2400"/>
        <w:gridCol w:w="2458"/>
        <w:gridCol w:w="2268"/>
        <w:gridCol w:w="1935"/>
      </w:tblGrid>
      <w:tr w:rsidR="005E7057" w:rsidRPr="00C278BE" w:rsidTr="005E7057">
        <w:tc>
          <w:tcPr>
            <w:tcW w:w="2549" w:type="dxa"/>
          </w:tcPr>
          <w:p w:rsidR="005E7057" w:rsidRPr="00C278BE" w:rsidRDefault="005E7057" w:rsidP="005E7057">
            <w:r w:rsidRPr="00C278BE">
              <w:t xml:space="preserve">Feld Name  </w:t>
            </w:r>
          </w:p>
        </w:tc>
        <w:tc>
          <w:tcPr>
            <w:tcW w:w="2640" w:type="dxa"/>
          </w:tcPr>
          <w:p w:rsidR="005E7057" w:rsidRPr="00C278BE" w:rsidRDefault="005E7057" w:rsidP="005E7057">
            <w:r w:rsidRPr="00C278BE">
              <w:t xml:space="preserve">Feld Wert </w:t>
            </w:r>
          </w:p>
        </w:tc>
        <w:tc>
          <w:tcPr>
            <w:tcW w:w="2442" w:type="dxa"/>
          </w:tcPr>
          <w:p w:rsidR="005E7057" w:rsidRPr="00C278BE" w:rsidRDefault="005E7057" w:rsidP="005E7057">
            <w:r w:rsidRPr="00C278BE">
              <w:t>Kardinalität</w:t>
            </w:r>
          </w:p>
        </w:tc>
        <w:tc>
          <w:tcPr>
            <w:tcW w:w="2052" w:type="dxa"/>
          </w:tcPr>
          <w:p w:rsidR="005E7057" w:rsidRPr="00C278BE" w:rsidRDefault="005E7057" w:rsidP="005E7057">
            <w:r w:rsidRPr="00C278BE">
              <w:t xml:space="preserve">Kind von: </w:t>
            </w:r>
          </w:p>
        </w:tc>
      </w:tr>
      <w:tr w:rsidR="001E32A2" w:rsidRPr="00C278BE" w:rsidTr="005E7057">
        <w:tc>
          <w:tcPr>
            <w:tcW w:w="2549" w:type="dxa"/>
          </w:tcPr>
          <w:p w:rsidR="001E32A2" w:rsidRPr="00C278BE" w:rsidRDefault="001E32A2" w:rsidP="005E7057">
            <w:r w:rsidRPr="00C278BE">
              <w:t>Result_Count</w:t>
            </w:r>
          </w:p>
        </w:tc>
        <w:tc>
          <w:tcPr>
            <w:tcW w:w="2640" w:type="dxa"/>
          </w:tcPr>
          <w:p w:rsidR="001E32A2" w:rsidRPr="00C278BE" w:rsidRDefault="001E32A2" w:rsidP="005E7057">
            <w:r w:rsidRPr="00C278BE">
              <w:t>Anzahl gefunden GPs</w:t>
            </w:r>
          </w:p>
        </w:tc>
        <w:tc>
          <w:tcPr>
            <w:tcW w:w="2442" w:type="dxa"/>
          </w:tcPr>
          <w:p w:rsidR="001E32A2" w:rsidRPr="00C278BE" w:rsidRDefault="001E32A2" w:rsidP="005E7057">
            <w:r w:rsidRPr="00C278BE">
              <w:t>1</w:t>
            </w:r>
          </w:p>
        </w:tc>
        <w:tc>
          <w:tcPr>
            <w:tcW w:w="2052" w:type="dxa"/>
          </w:tcPr>
          <w:p w:rsidR="001E32A2" w:rsidRPr="00C278BE" w:rsidRDefault="001E32A2" w:rsidP="005E7057"/>
        </w:tc>
      </w:tr>
      <w:tr w:rsidR="001E32A2" w:rsidRPr="00C278BE" w:rsidTr="005E7057">
        <w:tc>
          <w:tcPr>
            <w:tcW w:w="2549" w:type="dxa"/>
          </w:tcPr>
          <w:p w:rsidR="001E32A2" w:rsidRPr="00C278BE" w:rsidRDefault="001E32A2" w:rsidP="005E7057">
            <w:r w:rsidRPr="00C278BE">
              <w:t>Person_List</w:t>
            </w:r>
          </w:p>
        </w:tc>
        <w:tc>
          <w:tcPr>
            <w:tcW w:w="2640" w:type="dxa"/>
          </w:tcPr>
          <w:p w:rsidR="001E32A2" w:rsidRPr="00C278BE" w:rsidRDefault="001E32A2" w:rsidP="005E7057"/>
        </w:tc>
        <w:tc>
          <w:tcPr>
            <w:tcW w:w="2442" w:type="dxa"/>
          </w:tcPr>
          <w:p w:rsidR="001E32A2" w:rsidRPr="00C278BE" w:rsidRDefault="00710140" w:rsidP="005E7057">
            <w:r w:rsidRPr="00C278BE">
              <w:t>0…1</w:t>
            </w:r>
          </w:p>
        </w:tc>
        <w:tc>
          <w:tcPr>
            <w:tcW w:w="2052" w:type="dxa"/>
          </w:tcPr>
          <w:p w:rsidR="001E32A2" w:rsidRPr="00C278BE" w:rsidRDefault="001E32A2" w:rsidP="005E7057"/>
        </w:tc>
      </w:tr>
      <w:tr w:rsidR="001E32A2" w:rsidRPr="00C278BE" w:rsidTr="005E7057">
        <w:tc>
          <w:tcPr>
            <w:tcW w:w="2549" w:type="dxa"/>
          </w:tcPr>
          <w:p w:rsidR="001E32A2" w:rsidRPr="00C278BE" w:rsidRDefault="001E32A2" w:rsidP="005E7057">
            <w:r w:rsidRPr="00C278BE">
              <w:t>Person_Details</w:t>
            </w:r>
          </w:p>
        </w:tc>
        <w:tc>
          <w:tcPr>
            <w:tcW w:w="2640" w:type="dxa"/>
          </w:tcPr>
          <w:p w:rsidR="001E32A2" w:rsidRPr="00C278BE" w:rsidRDefault="001E32A2" w:rsidP="005E7057"/>
        </w:tc>
        <w:tc>
          <w:tcPr>
            <w:tcW w:w="2442" w:type="dxa"/>
          </w:tcPr>
          <w:p w:rsidR="001E32A2" w:rsidRPr="00C278BE" w:rsidRDefault="00710140" w:rsidP="005E7057">
            <w:r w:rsidRPr="00C278BE">
              <w:t>0…unbounded</w:t>
            </w:r>
          </w:p>
        </w:tc>
        <w:tc>
          <w:tcPr>
            <w:tcW w:w="2052" w:type="dxa"/>
          </w:tcPr>
          <w:p w:rsidR="001E32A2" w:rsidRPr="00C278BE" w:rsidRDefault="001E32A2" w:rsidP="005E7057">
            <w:r w:rsidRPr="00C278BE">
              <w:t>Person_List</w:t>
            </w:r>
          </w:p>
        </w:tc>
      </w:tr>
      <w:tr w:rsidR="005E7057" w:rsidRPr="00C278BE" w:rsidTr="005E7057">
        <w:tc>
          <w:tcPr>
            <w:tcW w:w="2549" w:type="dxa"/>
          </w:tcPr>
          <w:p w:rsidR="005E7057" w:rsidRPr="00C278BE" w:rsidRDefault="005E7057" w:rsidP="005E7057">
            <w:r w:rsidRPr="00C278BE">
              <w:t>GP_No</w:t>
            </w:r>
          </w:p>
        </w:tc>
        <w:tc>
          <w:tcPr>
            <w:tcW w:w="2640" w:type="dxa"/>
          </w:tcPr>
          <w:p w:rsidR="005E7057" w:rsidRPr="00C278BE" w:rsidRDefault="005E7057" w:rsidP="005E7057">
            <w:r w:rsidRPr="00C278BE">
              <w:t>GP Nummer</w:t>
            </w:r>
          </w:p>
        </w:tc>
        <w:tc>
          <w:tcPr>
            <w:tcW w:w="2442" w:type="dxa"/>
          </w:tcPr>
          <w:p w:rsidR="005E7057" w:rsidRPr="00C278BE" w:rsidRDefault="005E7057" w:rsidP="005E7057">
            <w:r w:rsidRPr="00C278BE">
              <w:t>0…1</w:t>
            </w:r>
          </w:p>
        </w:tc>
        <w:tc>
          <w:tcPr>
            <w:tcW w:w="2052" w:type="dxa"/>
          </w:tcPr>
          <w:p w:rsidR="005E7057" w:rsidRPr="00C278BE" w:rsidRDefault="001E32A2" w:rsidP="005E7057">
            <w:r w:rsidRPr="00C278BE">
              <w:t>Person_Details</w:t>
            </w:r>
          </w:p>
        </w:tc>
      </w:tr>
      <w:tr w:rsidR="005E7057" w:rsidRPr="00C278BE" w:rsidTr="005E7057">
        <w:tc>
          <w:tcPr>
            <w:tcW w:w="2549" w:type="dxa"/>
          </w:tcPr>
          <w:p w:rsidR="005E7057" w:rsidRPr="00C278BE" w:rsidRDefault="005E7057" w:rsidP="005E7057">
            <w:r w:rsidRPr="00C278BE">
              <w:t>Name_2</w:t>
            </w:r>
          </w:p>
        </w:tc>
        <w:tc>
          <w:tcPr>
            <w:tcW w:w="2640" w:type="dxa"/>
          </w:tcPr>
          <w:p w:rsidR="005E7057" w:rsidRPr="00C278BE" w:rsidRDefault="005E7057" w:rsidP="005E7057">
            <w:r w:rsidRPr="00C278BE">
              <w:t>Name 2 (Bei Privatpersonen Vorname)</w:t>
            </w:r>
          </w:p>
        </w:tc>
        <w:tc>
          <w:tcPr>
            <w:tcW w:w="2442" w:type="dxa"/>
          </w:tcPr>
          <w:p w:rsidR="005E7057" w:rsidRPr="00C278BE" w:rsidRDefault="005E7057" w:rsidP="005E7057">
            <w:r w:rsidRPr="00C278BE">
              <w:t>0…1</w:t>
            </w:r>
          </w:p>
        </w:tc>
        <w:tc>
          <w:tcPr>
            <w:tcW w:w="2052" w:type="dxa"/>
          </w:tcPr>
          <w:p w:rsidR="005E7057" w:rsidRPr="00C278BE" w:rsidRDefault="001E32A2" w:rsidP="005E7057">
            <w:r w:rsidRPr="00C278BE">
              <w:t>Person_Details</w:t>
            </w:r>
          </w:p>
        </w:tc>
      </w:tr>
      <w:tr w:rsidR="005E7057" w:rsidRPr="00C278BE" w:rsidTr="005E7057">
        <w:tc>
          <w:tcPr>
            <w:tcW w:w="2549" w:type="dxa"/>
          </w:tcPr>
          <w:p w:rsidR="005E7057" w:rsidRPr="00C278BE" w:rsidRDefault="005E7057" w:rsidP="005E7057">
            <w:r w:rsidRPr="00C278BE">
              <w:t>Name_1</w:t>
            </w:r>
          </w:p>
        </w:tc>
        <w:tc>
          <w:tcPr>
            <w:tcW w:w="2640" w:type="dxa"/>
          </w:tcPr>
          <w:p w:rsidR="005E7057" w:rsidRPr="00C278BE" w:rsidRDefault="005E7057" w:rsidP="005E7057">
            <w:r w:rsidRPr="00C278BE">
              <w:t>Name 1</w:t>
            </w:r>
          </w:p>
        </w:tc>
        <w:tc>
          <w:tcPr>
            <w:tcW w:w="2442" w:type="dxa"/>
          </w:tcPr>
          <w:p w:rsidR="005E7057" w:rsidRPr="00C278BE" w:rsidRDefault="005E7057" w:rsidP="005E7057">
            <w:r w:rsidRPr="00C278BE">
              <w:t>1</w:t>
            </w:r>
          </w:p>
        </w:tc>
        <w:tc>
          <w:tcPr>
            <w:tcW w:w="2052" w:type="dxa"/>
          </w:tcPr>
          <w:p w:rsidR="005E7057" w:rsidRPr="00C278BE" w:rsidRDefault="001E32A2" w:rsidP="005E7057">
            <w:r w:rsidRPr="00C278BE">
              <w:t>Person_Details</w:t>
            </w:r>
          </w:p>
        </w:tc>
      </w:tr>
      <w:tr w:rsidR="005E7057" w:rsidRPr="00C278BE" w:rsidTr="005E7057">
        <w:tc>
          <w:tcPr>
            <w:tcW w:w="2549" w:type="dxa"/>
          </w:tcPr>
          <w:p w:rsidR="005E7057" w:rsidRPr="00C278BE" w:rsidRDefault="005E7057" w:rsidP="005E7057">
            <w:r w:rsidRPr="00C278BE">
              <w:t>GP_Type</w:t>
            </w:r>
          </w:p>
        </w:tc>
        <w:tc>
          <w:tcPr>
            <w:tcW w:w="2640" w:type="dxa"/>
          </w:tcPr>
          <w:p w:rsidR="005E7057" w:rsidRPr="00C278BE" w:rsidRDefault="005E7057" w:rsidP="005E7057">
            <w:r w:rsidRPr="00C278BE">
              <w:t>Geschäftspartner Type</w:t>
            </w:r>
          </w:p>
        </w:tc>
        <w:tc>
          <w:tcPr>
            <w:tcW w:w="2442" w:type="dxa"/>
          </w:tcPr>
          <w:p w:rsidR="005E7057" w:rsidRPr="00C278BE" w:rsidRDefault="005E7057" w:rsidP="005E7057">
            <w:r w:rsidRPr="00C278BE">
              <w:t>1</w:t>
            </w:r>
          </w:p>
        </w:tc>
        <w:tc>
          <w:tcPr>
            <w:tcW w:w="2052" w:type="dxa"/>
          </w:tcPr>
          <w:p w:rsidR="005E7057" w:rsidRPr="00C278BE" w:rsidRDefault="001E32A2" w:rsidP="005E7057">
            <w:r w:rsidRPr="00C278BE">
              <w:t>Person_Details</w:t>
            </w:r>
          </w:p>
        </w:tc>
      </w:tr>
      <w:tr w:rsidR="005E7057" w:rsidRPr="00C278BE" w:rsidTr="005E7057">
        <w:tc>
          <w:tcPr>
            <w:tcW w:w="2549" w:type="dxa"/>
          </w:tcPr>
          <w:p w:rsidR="005E7057" w:rsidRPr="00C278BE" w:rsidRDefault="005E7057" w:rsidP="005E7057">
            <w:r w:rsidRPr="00C278BE">
              <w:t xml:space="preserve">Message </w:t>
            </w:r>
          </w:p>
        </w:tc>
        <w:tc>
          <w:tcPr>
            <w:tcW w:w="2640" w:type="dxa"/>
          </w:tcPr>
          <w:p w:rsidR="005E7057" w:rsidRPr="00C278BE" w:rsidRDefault="005E7057" w:rsidP="005E7057">
            <w:r w:rsidRPr="00C278BE">
              <w:t>Nachricht</w:t>
            </w:r>
          </w:p>
        </w:tc>
        <w:tc>
          <w:tcPr>
            <w:tcW w:w="2442" w:type="dxa"/>
          </w:tcPr>
          <w:p w:rsidR="005E7057" w:rsidRPr="00C278BE" w:rsidRDefault="005E7057" w:rsidP="005E7057">
            <w:r w:rsidRPr="00C278BE">
              <w:t>0…1</w:t>
            </w:r>
          </w:p>
        </w:tc>
        <w:tc>
          <w:tcPr>
            <w:tcW w:w="2052" w:type="dxa"/>
          </w:tcPr>
          <w:p w:rsidR="005E7057" w:rsidRPr="00C278BE" w:rsidRDefault="005E7057" w:rsidP="005E7057"/>
        </w:tc>
      </w:tr>
      <w:tr w:rsidR="005E7057" w:rsidRPr="00C278BE" w:rsidTr="005E7057">
        <w:tc>
          <w:tcPr>
            <w:tcW w:w="2549" w:type="dxa"/>
          </w:tcPr>
          <w:p w:rsidR="005E7057" w:rsidRPr="00C278BE" w:rsidRDefault="005E7057" w:rsidP="005E7057">
            <w:r w:rsidRPr="00C278BE">
              <w:t>Message_Text</w:t>
            </w:r>
          </w:p>
        </w:tc>
        <w:tc>
          <w:tcPr>
            <w:tcW w:w="2640" w:type="dxa"/>
          </w:tcPr>
          <w:p w:rsidR="005E7057" w:rsidRPr="00C278BE" w:rsidRDefault="005E7057" w:rsidP="005E7057">
            <w:r w:rsidRPr="00C278BE">
              <w:t xml:space="preserve">Nachrichten Text </w:t>
            </w:r>
          </w:p>
        </w:tc>
        <w:tc>
          <w:tcPr>
            <w:tcW w:w="2442" w:type="dxa"/>
          </w:tcPr>
          <w:p w:rsidR="005E7057" w:rsidRPr="00C278BE" w:rsidRDefault="005E7057" w:rsidP="005E7057">
            <w:r w:rsidRPr="00C278BE">
              <w:t>1</w:t>
            </w:r>
          </w:p>
        </w:tc>
        <w:tc>
          <w:tcPr>
            <w:tcW w:w="2052" w:type="dxa"/>
          </w:tcPr>
          <w:p w:rsidR="005E7057" w:rsidRPr="00C278BE" w:rsidRDefault="005E7057" w:rsidP="005E7057">
            <w:r w:rsidRPr="00C278BE">
              <w:t>Message</w:t>
            </w:r>
          </w:p>
        </w:tc>
      </w:tr>
      <w:tr w:rsidR="005E7057" w:rsidRPr="00C278BE" w:rsidTr="005E7057">
        <w:tc>
          <w:tcPr>
            <w:tcW w:w="2549" w:type="dxa"/>
          </w:tcPr>
          <w:p w:rsidR="005E7057" w:rsidRPr="00C278BE" w:rsidRDefault="005E7057" w:rsidP="005E7057">
            <w:r w:rsidRPr="00C278BE">
              <w:t>Message_Type</w:t>
            </w:r>
          </w:p>
        </w:tc>
        <w:tc>
          <w:tcPr>
            <w:tcW w:w="2640" w:type="dxa"/>
          </w:tcPr>
          <w:p w:rsidR="005E7057" w:rsidRPr="00C278BE" w:rsidRDefault="00710140" w:rsidP="005E7057">
            <w:r w:rsidRPr="00C278BE">
              <w:t xml:space="preserve">Nachrichten </w:t>
            </w:r>
            <w:r w:rsidR="005E7057" w:rsidRPr="00C278BE">
              <w:t>Type</w:t>
            </w:r>
          </w:p>
        </w:tc>
        <w:tc>
          <w:tcPr>
            <w:tcW w:w="2442" w:type="dxa"/>
          </w:tcPr>
          <w:p w:rsidR="005E7057" w:rsidRPr="00C278BE" w:rsidRDefault="005E7057" w:rsidP="005E7057">
            <w:r w:rsidRPr="00C278BE">
              <w:t>1</w:t>
            </w:r>
          </w:p>
        </w:tc>
        <w:tc>
          <w:tcPr>
            <w:tcW w:w="2052" w:type="dxa"/>
          </w:tcPr>
          <w:p w:rsidR="005E7057" w:rsidRPr="00C278BE" w:rsidRDefault="005E7057" w:rsidP="005E7057">
            <w:r w:rsidRPr="00C278BE">
              <w:t>Message</w:t>
            </w:r>
          </w:p>
        </w:tc>
      </w:tr>
    </w:tbl>
    <w:p w:rsidR="00B77B20" w:rsidRPr="00C278BE" w:rsidRDefault="002C5309" w:rsidP="002C5309">
      <w:pPr>
        <w:pStyle w:val="Beschriftung"/>
      </w:pPr>
      <w:bookmarkStart w:id="101" w:name="_Toc511627682"/>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2</w:t>
      </w:r>
      <w:r w:rsidRPr="00C278BE">
        <w:fldChar w:fldCharType="end"/>
      </w:r>
      <w:r w:rsidRPr="00C278BE">
        <w:t>: Entwurf BP_Search Response</w:t>
      </w:r>
      <w:bookmarkEnd w:id="101"/>
    </w:p>
    <w:p w:rsidR="001E32A2" w:rsidRPr="00C278BE" w:rsidRDefault="001E32A2">
      <w:pPr>
        <w:spacing w:line="240" w:lineRule="auto"/>
      </w:pPr>
      <w:r w:rsidRPr="00C278BE">
        <w:br w:type="page"/>
      </w:r>
    </w:p>
    <w:p w:rsidR="005E7057" w:rsidRPr="00C278BE" w:rsidRDefault="005E7057" w:rsidP="005E7057">
      <w:pPr>
        <w:pStyle w:val="berschrift2"/>
        <w:tabs>
          <w:tab w:val="clear" w:pos="2836"/>
          <w:tab w:val="num" w:pos="709"/>
        </w:tabs>
        <w:ind w:hanging="2836"/>
      </w:pPr>
      <w:bookmarkStart w:id="102" w:name="_Toc511709062"/>
      <w:r w:rsidRPr="00C278BE">
        <w:lastRenderedPageBreak/>
        <w:t>Entwurf Webservice 2: Kundendaten auslesen</w:t>
      </w:r>
      <w:bookmarkEnd w:id="102"/>
    </w:p>
    <w:p w:rsidR="005E7057" w:rsidRPr="00C278BE" w:rsidRDefault="005E7057" w:rsidP="005E7057">
      <w:r w:rsidRPr="00C278BE">
        <w:rPr>
          <w:b/>
        </w:rPr>
        <w:t>Name:</w:t>
      </w:r>
      <w:r w:rsidRPr="00C278BE">
        <w:t xml:space="preserve"> BP_Details</w:t>
      </w:r>
      <w:r w:rsidRPr="00C278BE">
        <w:tab/>
      </w:r>
    </w:p>
    <w:p w:rsidR="005E7057" w:rsidRPr="00C278BE" w:rsidRDefault="005E7057" w:rsidP="005E7057">
      <w:r w:rsidRPr="00C278BE">
        <w:rPr>
          <w:b/>
        </w:rPr>
        <w:t>Funktion:</w:t>
      </w:r>
      <w:r w:rsidRPr="00C278BE">
        <w:t xml:space="preserve">  Der Webservice soll ausgeführt werden, nachdem sich der Anwender einen GP, aus der vom Webservice 1 zurückgegebenen liste, ausgesucht hat. </w:t>
      </w:r>
    </w:p>
    <w:p w:rsidR="005E7057" w:rsidRPr="00C278BE" w:rsidRDefault="005E7057" w:rsidP="005E7057">
      <w:r w:rsidRPr="00C278BE">
        <w:t>Der Webservice soll alle relevanten GP daten des ausgewählten GPs suchen und zurückgeben.</w:t>
      </w:r>
    </w:p>
    <w:p w:rsidR="005E7057" w:rsidRPr="00C278BE" w:rsidRDefault="005E7057" w:rsidP="005E7057">
      <w:pPr>
        <w:rPr>
          <w:b/>
        </w:rPr>
      </w:pPr>
      <w:r w:rsidRPr="00C278BE">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278BE" w:rsidTr="005E7057">
        <w:tc>
          <w:tcPr>
            <w:tcW w:w="2576" w:type="dxa"/>
          </w:tcPr>
          <w:p w:rsidR="005E7057" w:rsidRPr="00C278BE" w:rsidRDefault="005E7057" w:rsidP="005E7057">
            <w:r w:rsidRPr="00C278BE">
              <w:t xml:space="preserve">Feld Name  </w:t>
            </w:r>
          </w:p>
        </w:tc>
        <w:tc>
          <w:tcPr>
            <w:tcW w:w="2437" w:type="dxa"/>
          </w:tcPr>
          <w:p w:rsidR="005E7057" w:rsidRPr="00C278BE" w:rsidRDefault="005E7057" w:rsidP="005E7057">
            <w:r w:rsidRPr="00C278BE">
              <w:t xml:space="preserve">Feld Wert </w:t>
            </w:r>
          </w:p>
        </w:tc>
        <w:tc>
          <w:tcPr>
            <w:tcW w:w="2511" w:type="dxa"/>
          </w:tcPr>
          <w:p w:rsidR="005E7057" w:rsidRPr="00C278BE" w:rsidRDefault="005E7057" w:rsidP="005E7057">
            <w:r w:rsidRPr="00C278BE">
              <w:t>Kardinalität</w:t>
            </w:r>
          </w:p>
        </w:tc>
        <w:tc>
          <w:tcPr>
            <w:tcW w:w="2159" w:type="dxa"/>
          </w:tcPr>
          <w:p w:rsidR="005E7057" w:rsidRPr="00C278BE" w:rsidRDefault="005E7057" w:rsidP="005E7057">
            <w:r w:rsidRPr="00C278BE">
              <w:t xml:space="preserve">Kind von: </w:t>
            </w:r>
          </w:p>
        </w:tc>
      </w:tr>
      <w:tr w:rsidR="005E7057" w:rsidRPr="00C278BE" w:rsidTr="005E7057">
        <w:tc>
          <w:tcPr>
            <w:tcW w:w="2576" w:type="dxa"/>
          </w:tcPr>
          <w:p w:rsidR="005E7057" w:rsidRPr="00C278BE" w:rsidRDefault="005E7057" w:rsidP="005E7057">
            <w:r w:rsidRPr="00C278BE">
              <w:t>GP_No</w:t>
            </w:r>
          </w:p>
        </w:tc>
        <w:tc>
          <w:tcPr>
            <w:tcW w:w="2437" w:type="dxa"/>
          </w:tcPr>
          <w:p w:rsidR="005E7057" w:rsidRPr="00C278BE" w:rsidRDefault="005E7057" w:rsidP="005E7057">
            <w:r w:rsidRPr="00C278BE">
              <w:t>GP Nummer</w:t>
            </w:r>
          </w:p>
        </w:tc>
        <w:tc>
          <w:tcPr>
            <w:tcW w:w="2511" w:type="dxa"/>
          </w:tcPr>
          <w:p w:rsidR="005E7057" w:rsidRPr="00C278BE" w:rsidRDefault="005E7057" w:rsidP="005E7057">
            <w:r w:rsidRPr="00C278BE">
              <w:t>1</w:t>
            </w:r>
          </w:p>
        </w:tc>
        <w:tc>
          <w:tcPr>
            <w:tcW w:w="2159" w:type="dxa"/>
          </w:tcPr>
          <w:p w:rsidR="005E7057" w:rsidRPr="00C278BE" w:rsidRDefault="005E7057" w:rsidP="005E7057"/>
        </w:tc>
      </w:tr>
    </w:tbl>
    <w:p w:rsidR="005E7057" w:rsidRPr="00C278BE" w:rsidRDefault="002C5309" w:rsidP="002C5309">
      <w:pPr>
        <w:pStyle w:val="Beschriftung"/>
      </w:pPr>
      <w:bookmarkStart w:id="103" w:name="_Toc511627683"/>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3</w:t>
      </w:r>
      <w:r w:rsidRPr="00C278BE">
        <w:fldChar w:fldCharType="end"/>
      </w:r>
      <w:r w:rsidRPr="00C278BE">
        <w:t>: Entwurf BP_Details Request</w:t>
      </w:r>
      <w:bookmarkEnd w:id="103"/>
    </w:p>
    <w:p w:rsidR="005E7057" w:rsidRPr="00C278BE" w:rsidRDefault="005E7057" w:rsidP="005E7057">
      <w:pPr>
        <w:rPr>
          <w:b/>
        </w:rPr>
      </w:pPr>
      <w:r w:rsidRPr="00C278BE">
        <w:rPr>
          <w:b/>
        </w:rPr>
        <w:t>Response Felder</w:t>
      </w:r>
    </w:p>
    <w:tbl>
      <w:tblPr>
        <w:tblStyle w:val="Tabellenraster"/>
        <w:tblW w:w="0" w:type="auto"/>
        <w:tblLook w:val="04A0" w:firstRow="1" w:lastRow="0" w:firstColumn="1" w:lastColumn="0" w:noHBand="0" w:noVBand="1"/>
      </w:tblPr>
      <w:tblGrid>
        <w:gridCol w:w="2636"/>
        <w:gridCol w:w="2245"/>
        <w:gridCol w:w="2209"/>
        <w:gridCol w:w="1971"/>
      </w:tblGrid>
      <w:tr w:rsidR="005E7057" w:rsidRPr="00C278BE" w:rsidTr="005E7057">
        <w:tc>
          <w:tcPr>
            <w:tcW w:w="2711" w:type="dxa"/>
          </w:tcPr>
          <w:p w:rsidR="005E7057" w:rsidRPr="00C278BE" w:rsidRDefault="005E7057" w:rsidP="005E7057">
            <w:r w:rsidRPr="00C278BE">
              <w:t xml:space="preserve">Feld Name  </w:t>
            </w:r>
          </w:p>
        </w:tc>
        <w:tc>
          <w:tcPr>
            <w:tcW w:w="2451" w:type="dxa"/>
          </w:tcPr>
          <w:p w:rsidR="005E7057" w:rsidRPr="00C278BE" w:rsidRDefault="005E7057" w:rsidP="005E7057">
            <w:r w:rsidRPr="00C278BE">
              <w:t xml:space="preserve">Feld Wert </w:t>
            </w:r>
          </w:p>
        </w:tc>
        <w:tc>
          <w:tcPr>
            <w:tcW w:w="2428" w:type="dxa"/>
          </w:tcPr>
          <w:p w:rsidR="005E7057" w:rsidRPr="00C278BE" w:rsidRDefault="005E7057" w:rsidP="005E7057">
            <w:r w:rsidRPr="00C278BE">
              <w:t>Kardinalität</w:t>
            </w:r>
          </w:p>
        </w:tc>
        <w:tc>
          <w:tcPr>
            <w:tcW w:w="2093" w:type="dxa"/>
          </w:tcPr>
          <w:p w:rsidR="005E7057" w:rsidRPr="00C278BE" w:rsidRDefault="005E7057" w:rsidP="005E7057">
            <w:r w:rsidRPr="00C278BE">
              <w:t xml:space="preserve">Kind von: </w:t>
            </w:r>
          </w:p>
        </w:tc>
      </w:tr>
      <w:tr w:rsidR="005E7057" w:rsidRPr="00C278BE" w:rsidTr="005E7057">
        <w:tc>
          <w:tcPr>
            <w:tcW w:w="2711" w:type="dxa"/>
          </w:tcPr>
          <w:p w:rsidR="005E7057" w:rsidRPr="00C278BE" w:rsidRDefault="005E7057" w:rsidP="005E7057">
            <w:r w:rsidRPr="00C278BE">
              <w:t>GP_Type</w:t>
            </w:r>
          </w:p>
        </w:tc>
        <w:tc>
          <w:tcPr>
            <w:tcW w:w="2451" w:type="dxa"/>
          </w:tcPr>
          <w:p w:rsidR="005E7057" w:rsidRPr="00C278BE" w:rsidRDefault="005E7057" w:rsidP="005E7057">
            <w:r w:rsidRPr="00C278BE">
              <w:t>Geschäftspartner Type</w:t>
            </w:r>
          </w:p>
        </w:tc>
        <w:tc>
          <w:tcPr>
            <w:tcW w:w="2428" w:type="dxa"/>
          </w:tcPr>
          <w:p w:rsidR="005E7057" w:rsidRPr="00C278BE" w:rsidRDefault="005E7057" w:rsidP="005E7057">
            <w:r w:rsidRPr="00C278BE">
              <w:t>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Title</w:t>
            </w:r>
          </w:p>
        </w:tc>
        <w:tc>
          <w:tcPr>
            <w:tcW w:w="2451" w:type="dxa"/>
          </w:tcPr>
          <w:p w:rsidR="005E7057" w:rsidRPr="00C278BE" w:rsidRDefault="005E7057" w:rsidP="005E7057">
            <w:r w:rsidRPr="00C278BE">
              <w:t>Anrede</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Lastname</w:t>
            </w:r>
          </w:p>
        </w:tc>
        <w:tc>
          <w:tcPr>
            <w:tcW w:w="2451" w:type="dxa"/>
          </w:tcPr>
          <w:p w:rsidR="005E7057" w:rsidRPr="00C278BE" w:rsidRDefault="005E7057" w:rsidP="005E7057">
            <w:r w:rsidRPr="00C278BE">
              <w:t xml:space="preserve">Name </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Firstname</w:t>
            </w:r>
          </w:p>
        </w:tc>
        <w:tc>
          <w:tcPr>
            <w:tcW w:w="2451" w:type="dxa"/>
          </w:tcPr>
          <w:p w:rsidR="005E7057" w:rsidRPr="00C278BE" w:rsidRDefault="005E7057" w:rsidP="005E7057">
            <w:r w:rsidRPr="00C278BE">
              <w:t>Vorname</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Name_1</w:t>
            </w:r>
          </w:p>
        </w:tc>
        <w:tc>
          <w:tcPr>
            <w:tcW w:w="2451" w:type="dxa"/>
          </w:tcPr>
          <w:p w:rsidR="005E7057" w:rsidRPr="00C278BE" w:rsidRDefault="005E7057" w:rsidP="005E7057">
            <w:r w:rsidRPr="00C278BE">
              <w:t>Name 1</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Name_2</w:t>
            </w:r>
          </w:p>
        </w:tc>
        <w:tc>
          <w:tcPr>
            <w:tcW w:w="2451" w:type="dxa"/>
          </w:tcPr>
          <w:p w:rsidR="005E7057" w:rsidRPr="00C278BE" w:rsidRDefault="005E7057" w:rsidP="005E7057">
            <w:r w:rsidRPr="00C278BE">
              <w:t>Name 2</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City</w:t>
            </w:r>
          </w:p>
        </w:tc>
        <w:tc>
          <w:tcPr>
            <w:tcW w:w="2451" w:type="dxa"/>
          </w:tcPr>
          <w:p w:rsidR="005E7057" w:rsidRPr="00C278BE" w:rsidRDefault="005E7057" w:rsidP="005E7057">
            <w:r w:rsidRPr="00C278BE">
              <w:t>Stadt</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Street</w:t>
            </w:r>
          </w:p>
        </w:tc>
        <w:tc>
          <w:tcPr>
            <w:tcW w:w="2451" w:type="dxa"/>
          </w:tcPr>
          <w:p w:rsidR="005E7057" w:rsidRPr="00C278BE" w:rsidRDefault="005E7057" w:rsidP="005E7057">
            <w:r w:rsidRPr="00C278BE">
              <w:t>Strasse</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PLZ</w:t>
            </w:r>
          </w:p>
        </w:tc>
        <w:tc>
          <w:tcPr>
            <w:tcW w:w="2451" w:type="dxa"/>
          </w:tcPr>
          <w:p w:rsidR="005E7057" w:rsidRPr="00C278BE" w:rsidRDefault="005E7057" w:rsidP="005E7057">
            <w:r w:rsidRPr="00C278BE">
              <w:t>PLZ</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Country</w:t>
            </w:r>
          </w:p>
        </w:tc>
        <w:tc>
          <w:tcPr>
            <w:tcW w:w="2451" w:type="dxa"/>
          </w:tcPr>
          <w:p w:rsidR="005E7057" w:rsidRPr="00C278BE" w:rsidRDefault="005E7057" w:rsidP="005E7057">
            <w:r w:rsidRPr="00C278BE">
              <w:t>Land</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Region</w:t>
            </w:r>
          </w:p>
        </w:tc>
        <w:tc>
          <w:tcPr>
            <w:tcW w:w="2451" w:type="dxa"/>
          </w:tcPr>
          <w:p w:rsidR="005E7057" w:rsidRPr="00C278BE" w:rsidRDefault="005E7057" w:rsidP="005E7057">
            <w:r w:rsidRPr="00C278BE">
              <w:t>Region</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710140" w:rsidP="005E7057">
            <w:r w:rsidRPr="00C278BE">
              <w:t>Tel</w:t>
            </w:r>
            <w:r w:rsidR="005E7057" w:rsidRPr="00C278BE">
              <w:t>_List</w:t>
            </w:r>
          </w:p>
        </w:tc>
        <w:tc>
          <w:tcPr>
            <w:tcW w:w="2451" w:type="dxa"/>
          </w:tcPr>
          <w:p w:rsidR="005E7057" w:rsidRPr="00C278BE" w:rsidRDefault="005E7057" w:rsidP="005E7057">
            <w:r w:rsidRPr="00C278BE">
              <w:t>Telefon Nummern Liste</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710140" w:rsidRPr="00C278BE" w:rsidTr="005E7057">
        <w:tc>
          <w:tcPr>
            <w:tcW w:w="2711" w:type="dxa"/>
          </w:tcPr>
          <w:p w:rsidR="00710140" w:rsidRPr="00C278BE" w:rsidRDefault="00710140" w:rsidP="005E7057">
            <w:r w:rsidRPr="00C278BE">
              <w:t>Tel_Count</w:t>
            </w:r>
          </w:p>
        </w:tc>
        <w:tc>
          <w:tcPr>
            <w:tcW w:w="2451" w:type="dxa"/>
          </w:tcPr>
          <w:p w:rsidR="00710140" w:rsidRPr="00C278BE" w:rsidRDefault="00710140" w:rsidP="005E7057">
            <w:r w:rsidRPr="00C278BE">
              <w:t xml:space="preserve">Anzahl gefundener Telefonnummern </w:t>
            </w:r>
          </w:p>
        </w:tc>
        <w:tc>
          <w:tcPr>
            <w:tcW w:w="2428" w:type="dxa"/>
          </w:tcPr>
          <w:p w:rsidR="00710140" w:rsidRPr="00C278BE" w:rsidRDefault="00710140" w:rsidP="005E7057">
            <w:r w:rsidRPr="00C278BE">
              <w:t>1</w:t>
            </w:r>
          </w:p>
        </w:tc>
        <w:tc>
          <w:tcPr>
            <w:tcW w:w="2093" w:type="dxa"/>
          </w:tcPr>
          <w:p w:rsidR="00710140" w:rsidRPr="00C278BE" w:rsidRDefault="00710140" w:rsidP="005E7057">
            <w:r w:rsidRPr="00C278BE">
              <w:t>Tel_List</w:t>
            </w:r>
          </w:p>
        </w:tc>
      </w:tr>
      <w:tr w:rsidR="005E7057" w:rsidRPr="00C278BE" w:rsidTr="005E7057">
        <w:tc>
          <w:tcPr>
            <w:tcW w:w="2711" w:type="dxa"/>
          </w:tcPr>
          <w:p w:rsidR="005E7057" w:rsidRPr="00C278BE" w:rsidRDefault="00710140" w:rsidP="005E7057">
            <w:pPr>
              <w:pStyle w:val="Listenabsatz"/>
              <w:numPr>
                <w:ilvl w:val="0"/>
                <w:numId w:val="24"/>
              </w:numPr>
              <w:spacing w:line="240" w:lineRule="auto"/>
            </w:pPr>
            <w:r w:rsidRPr="00C278BE">
              <w:t>Tel</w:t>
            </w:r>
            <w:r w:rsidR="005E7057" w:rsidRPr="00C278BE">
              <w:t>_Detail</w:t>
            </w:r>
          </w:p>
        </w:tc>
        <w:tc>
          <w:tcPr>
            <w:tcW w:w="2451" w:type="dxa"/>
          </w:tcPr>
          <w:p w:rsidR="005E7057" w:rsidRPr="00C278BE" w:rsidRDefault="005E7057" w:rsidP="005E7057"/>
        </w:tc>
        <w:tc>
          <w:tcPr>
            <w:tcW w:w="2428" w:type="dxa"/>
          </w:tcPr>
          <w:p w:rsidR="005E7057" w:rsidRPr="00C278BE" w:rsidRDefault="005E7057" w:rsidP="005E7057">
            <w:r w:rsidRPr="00C278BE">
              <w:t>0…unbound</w:t>
            </w:r>
            <w:r w:rsidR="00710140" w:rsidRPr="00C278BE">
              <w:t>ed</w:t>
            </w:r>
          </w:p>
        </w:tc>
        <w:tc>
          <w:tcPr>
            <w:tcW w:w="2093" w:type="dxa"/>
          </w:tcPr>
          <w:p w:rsidR="005E7057" w:rsidRPr="00C278BE" w:rsidRDefault="00710140" w:rsidP="005E7057">
            <w:r w:rsidRPr="00C278BE">
              <w:t>Tel_List</w:t>
            </w:r>
          </w:p>
        </w:tc>
      </w:tr>
      <w:tr w:rsidR="005E7057" w:rsidRPr="00C278BE" w:rsidTr="005E7057">
        <w:tc>
          <w:tcPr>
            <w:tcW w:w="2711" w:type="dxa"/>
          </w:tcPr>
          <w:p w:rsidR="005E7057" w:rsidRPr="00C278BE" w:rsidRDefault="00710140" w:rsidP="005E7057">
            <w:pPr>
              <w:pStyle w:val="Listenabsatz"/>
              <w:numPr>
                <w:ilvl w:val="0"/>
                <w:numId w:val="22"/>
              </w:numPr>
              <w:spacing w:line="240" w:lineRule="auto"/>
            </w:pPr>
            <w:r w:rsidRPr="00C278BE">
              <w:t>Tel_No</w:t>
            </w:r>
          </w:p>
        </w:tc>
        <w:tc>
          <w:tcPr>
            <w:tcW w:w="2451" w:type="dxa"/>
          </w:tcPr>
          <w:p w:rsidR="005E7057" w:rsidRPr="00C278BE" w:rsidRDefault="005E7057" w:rsidP="005E7057">
            <w:r w:rsidRPr="00C278BE">
              <w:t xml:space="preserve">Telefon Nummern </w:t>
            </w:r>
          </w:p>
        </w:tc>
        <w:tc>
          <w:tcPr>
            <w:tcW w:w="2428" w:type="dxa"/>
          </w:tcPr>
          <w:p w:rsidR="005E7057" w:rsidRPr="00C278BE" w:rsidRDefault="005E7057" w:rsidP="005E7057">
            <w:r w:rsidRPr="00C278BE">
              <w:t>1</w:t>
            </w:r>
          </w:p>
        </w:tc>
        <w:tc>
          <w:tcPr>
            <w:tcW w:w="2093" w:type="dxa"/>
          </w:tcPr>
          <w:p w:rsidR="005E7057" w:rsidRPr="00C278BE" w:rsidRDefault="00710140" w:rsidP="005E7057">
            <w:r w:rsidRPr="00C278BE">
              <w:t>Tel_Detail</w:t>
            </w:r>
          </w:p>
        </w:tc>
      </w:tr>
      <w:tr w:rsidR="005E7057" w:rsidRPr="00C278BE" w:rsidTr="005E7057">
        <w:tc>
          <w:tcPr>
            <w:tcW w:w="2711" w:type="dxa"/>
          </w:tcPr>
          <w:p w:rsidR="005E7057" w:rsidRPr="00C278BE" w:rsidRDefault="005E7057" w:rsidP="005E7057">
            <w:pPr>
              <w:pStyle w:val="Listenabsatz"/>
              <w:numPr>
                <w:ilvl w:val="0"/>
                <w:numId w:val="22"/>
              </w:numPr>
              <w:spacing w:line="240" w:lineRule="auto"/>
            </w:pPr>
            <w:r w:rsidRPr="00C278BE">
              <w:t>Tel_ID</w:t>
            </w:r>
          </w:p>
        </w:tc>
        <w:tc>
          <w:tcPr>
            <w:tcW w:w="2451" w:type="dxa"/>
          </w:tcPr>
          <w:p w:rsidR="005E7057" w:rsidRPr="00C278BE" w:rsidRDefault="005E7057" w:rsidP="005E7057">
            <w:r w:rsidRPr="00C278BE">
              <w:t>Telefon ID</w:t>
            </w:r>
          </w:p>
        </w:tc>
        <w:tc>
          <w:tcPr>
            <w:tcW w:w="2428" w:type="dxa"/>
          </w:tcPr>
          <w:p w:rsidR="005E7057" w:rsidRPr="00C278BE" w:rsidRDefault="005E7057" w:rsidP="005E7057">
            <w:r w:rsidRPr="00C278BE">
              <w:t>1</w:t>
            </w:r>
          </w:p>
        </w:tc>
        <w:tc>
          <w:tcPr>
            <w:tcW w:w="2093" w:type="dxa"/>
          </w:tcPr>
          <w:p w:rsidR="005E7057" w:rsidRPr="00C278BE" w:rsidRDefault="00710140" w:rsidP="005E7057">
            <w:r w:rsidRPr="00C278BE">
              <w:t>Tel_Detail</w:t>
            </w:r>
          </w:p>
        </w:tc>
      </w:tr>
      <w:tr w:rsidR="005E7057" w:rsidRPr="00C278BE" w:rsidTr="005E7057">
        <w:tc>
          <w:tcPr>
            <w:tcW w:w="2711" w:type="dxa"/>
          </w:tcPr>
          <w:p w:rsidR="005E7057" w:rsidRPr="00C278BE" w:rsidRDefault="005E7057" w:rsidP="005E7057">
            <w:r w:rsidRPr="00C278BE">
              <w:t>E_Mail_List</w:t>
            </w:r>
          </w:p>
        </w:tc>
        <w:tc>
          <w:tcPr>
            <w:tcW w:w="2451" w:type="dxa"/>
          </w:tcPr>
          <w:p w:rsidR="005E7057" w:rsidRPr="00C278BE" w:rsidRDefault="00710140" w:rsidP="005E7057">
            <w:r w:rsidRPr="00C278BE">
              <w:t>E-Mail-Adressen</w:t>
            </w:r>
            <w:r w:rsidR="005E7057" w:rsidRPr="00C278BE">
              <w:t xml:space="preserve"> Liste</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710140" w:rsidRPr="00C278BE" w:rsidTr="005E7057">
        <w:tc>
          <w:tcPr>
            <w:tcW w:w="2711" w:type="dxa"/>
          </w:tcPr>
          <w:p w:rsidR="00710140" w:rsidRPr="00C278BE" w:rsidRDefault="00710140" w:rsidP="005E7057">
            <w:r w:rsidRPr="00C278BE">
              <w:t>E_Mail_Count</w:t>
            </w:r>
          </w:p>
        </w:tc>
        <w:tc>
          <w:tcPr>
            <w:tcW w:w="2451" w:type="dxa"/>
          </w:tcPr>
          <w:p w:rsidR="00710140" w:rsidRPr="00C278BE" w:rsidRDefault="00710140" w:rsidP="005E7057">
            <w:r w:rsidRPr="00C278BE">
              <w:t>Anzahl der gefunden E-Mail-Adressen</w:t>
            </w:r>
          </w:p>
        </w:tc>
        <w:tc>
          <w:tcPr>
            <w:tcW w:w="2428" w:type="dxa"/>
          </w:tcPr>
          <w:p w:rsidR="00710140" w:rsidRPr="00C278BE" w:rsidRDefault="00710140" w:rsidP="005E7057">
            <w:r w:rsidRPr="00C278BE">
              <w:t>1</w:t>
            </w:r>
          </w:p>
        </w:tc>
        <w:tc>
          <w:tcPr>
            <w:tcW w:w="2093" w:type="dxa"/>
          </w:tcPr>
          <w:p w:rsidR="00710140" w:rsidRPr="00C278BE" w:rsidRDefault="00710140" w:rsidP="005E7057"/>
        </w:tc>
      </w:tr>
      <w:tr w:rsidR="005E7057" w:rsidRPr="00C278BE" w:rsidTr="005E7057">
        <w:tc>
          <w:tcPr>
            <w:tcW w:w="2711" w:type="dxa"/>
          </w:tcPr>
          <w:p w:rsidR="005E7057" w:rsidRPr="00C278BE" w:rsidRDefault="005E7057" w:rsidP="005E7057">
            <w:pPr>
              <w:pStyle w:val="Listenabsatz"/>
              <w:numPr>
                <w:ilvl w:val="0"/>
                <w:numId w:val="24"/>
              </w:numPr>
              <w:spacing w:line="240" w:lineRule="auto"/>
            </w:pPr>
            <w:r w:rsidRPr="00C278BE">
              <w:t>E_Mail_Detail</w:t>
            </w:r>
          </w:p>
        </w:tc>
        <w:tc>
          <w:tcPr>
            <w:tcW w:w="2451" w:type="dxa"/>
          </w:tcPr>
          <w:p w:rsidR="005E7057" w:rsidRPr="00C278BE" w:rsidRDefault="005E7057" w:rsidP="005E7057"/>
        </w:tc>
        <w:tc>
          <w:tcPr>
            <w:tcW w:w="2428" w:type="dxa"/>
          </w:tcPr>
          <w:p w:rsidR="005E7057" w:rsidRPr="00C278BE" w:rsidRDefault="005E7057" w:rsidP="005E7057">
            <w:r w:rsidRPr="00C278BE">
              <w:t>0…unbound</w:t>
            </w:r>
            <w:r w:rsidR="00710140" w:rsidRPr="00C278BE">
              <w:t>ed</w:t>
            </w:r>
          </w:p>
        </w:tc>
        <w:tc>
          <w:tcPr>
            <w:tcW w:w="2093" w:type="dxa"/>
          </w:tcPr>
          <w:p w:rsidR="005E7057" w:rsidRPr="00C278BE" w:rsidRDefault="005E7057" w:rsidP="005E7057">
            <w:r w:rsidRPr="00C278BE">
              <w:t>E_Mail_List</w:t>
            </w:r>
          </w:p>
        </w:tc>
      </w:tr>
      <w:tr w:rsidR="005E7057" w:rsidRPr="00C278BE" w:rsidTr="005E7057">
        <w:tc>
          <w:tcPr>
            <w:tcW w:w="2711" w:type="dxa"/>
          </w:tcPr>
          <w:p w:rsidR="005E7057" w:rsidRPr="00C278BE" w:rsidRDefault="005E7057" w:rsidP="005E7057">
            <w:pPr>
              <w:pStyle w:val="Listenabsatz"/>
              <w:numPr>
                <w:ilvl w:val="0"/>
                <w:numId w:val="23"/>
              </w:numPr>
              <w:spacing w:line="240" w:lineRule="auto"/>
            </w:pPr>
            <w:r w:rsidRPr="00C278BE">
              <w:t>E_Mail_Adress</w:t>
            </w:r>
          </w:p>
        </w:tc>
        <w:tc>
          <w:tcPr>
            <w:tcW w:w="2451" w:type="dxa"/>
          </w:tcPr>
          <w:p w:rsidR="005E7057" w:rsidRPr="00C278BE" w:rsidRDefault="00710140" w:rsidP="005E7057">
            <w:r w:rsidRPr="00C278BE">
              <w:t>E-Mail-Adresse</w:t>
            </w:r>
          </w:p>
        </w:tc>
        <w:tc>
          <w:tcPr>
            <w:tcW w:w="2428" w:type="dxa"/>
          </w:tcPr>
          <w:p w:rsidR="005E7057" w:rsidRPr="00C278BE" w:rsidRDefault="005E7057" w:rsidP="005E7057">
            <w:r w:rsidRPr="00C278BE">
              <w:t>1</w:t>
            </w:r>
          </w:p>
        </w:tc>
        <w:tc>
          <w:tcPr>
            <w:tcW w:w="2093" w:type="dxa"/>
          </w:tcPr>
          <w:p w:rsidR="005E7057" w:rsidRPr="00C278BE" w:rsidRDefault="00710140" w:rsidP="005E7057">
            <w:r w:rsidRPr="00C278BE">
              <w:t>E_Mail_Detail</w:t>
            </w:r>
          </w:p>
        </w:tc>
      </w:tr>
      <w:tr w:rsidR="005E7057" w:rsidRPr="00C278BE" w:rsidTr="005E7057">
        <w:tc>
          <w:tcPr>
            <w:tcW w:w="2711" w:type="dxa"/>
          </w:tcPr>
          <w:p w:rsidR="005E7057" w:rsidRPr="00C278BE" w:rsidRDefault="005E7057" w:rsidP="005E7057">
            <w:pPr>
              <w:pStyle w:val="Listenabsatz"/>
              <w:numPr>
                <w:ilvl w:val="0"/>
                <w:numId w:val="23"/>
              </w:numPr>
              <w:spacing w:line="240" w:lineRule="auto"/>
            </w:pPr>
            <w:r w:rsidRPr="00C278BE">
              <w:t>E_Mail_ID</w:t>
            </w:r>
          </w:p>
        </w:tc>
        <w:tc>
          <w:tcPr>
            <w:tcW w:w="2451" w:type="dxa"/>
          </w:tcPr>
          <w:p w:rsidR="005E7057" w:rsidRPr="00C278BE" w:rsidRDefault="005E7057" w:rsidP="005E7057">
            <w:r w:rsidRPr="00C278BE">
              <w:t>E-Mail ID</w:t>
            </w:r>
          </w:p>
        </w:tc>
        <w:tc>
          <w:tcPr>
            <w:tcW w:w="2428" w:type="dxa"/>
          </w:tcPr>
          <w:p w:rsidR="005E7057" w:rsidRPr="00C278BE" w:rsidRDefault="005E7057" w:rsidP="005E7057">
            <w:r w:rsidRPr="00C278BE">
              <w:t>1</w:t>
            </w:r>
          </w:p>
        </w:tc>
        <w:tc>
          <w:tcPr>
            <w:tcW w:w="2093" w:type="dxa"/>
          </w:tcPr>
          <w:p w:rsidR="005E7057" w:rsidRPr="00C278BE" w:rsidRDefault="00710140" w:rsidP="005E7057">
            <w:r w:rsidRPr="00C278BE">
              <w:t>E_Mail_Detail</w:t>
            </w:r>
          </w:p>
        </w:tc>
      </w:tr>
      <w:tr w:rsidR="005E7057" w:rsidRPr="00C278BE" w:rsidTr="005E7057">
        <w:tc>
          <w:tcPr>
            <w:tcW w:w="2711" w:type="dxa"/>
          </w:tcPr>
          <w:p w:rsidR="005E7057" w:rsidRPr="00C278BE" w:rsidRDefault="005E7057" w:rsidP="005E7057">
            <w:r w:rsidRPr="00C278BE">
              <w:t xml:space="preserve">Message </w:t>
            </w:r>
          </w:p>
        </w:tc>
        <w:tc>
          <w:tcPr>
            <w:tcW w:w="2451" w:type="dxa"/>
          </w:tcPr>
          <w:p w:rsidR="005E7057" w:rsidRPr="00C278BE" w:rsidRDefault="005E7057" w:rsidP="005E7057">
            <w:r w:rsidRPr="00C278BE">
              <w:t>Nachricht</w:t>
            </w:r>
          </w:p>
        </w:tc>
        <w:tc>
          <w:tcPr>
            <w:tcW w:w="2428" w:type="dxa"/>
          </w:tcPr>
          <w:p w:rsidR="005E7057" w:rsidRPr="00C278BE" w:rsidRDefault="005E7057" w:rsidP="005E7057">
            <w:r w:rsidRPr="00C278BE">
              <w:t>0…1</w:t>
            </w:r>
          </w:p>
        </w:tc>
        <w:tc>
          <w:tcPr>
            <w:tcW w:w="2093" w:type="dxa"/>
          </w:tcPr>
          <w:p w:rsidR="005E7057" w:rsidRPr="00C278BE" w:rsidRDefault="005E7057" w:rsidP="005E7057"/>
        </w:tc>
      </w:tr>
      <w:tr w:rsidR="005E7057" w:rsidRPr="00C278BE" w:rsidTr="005E7057">
        <w:tc>
          <w:tcPr>
            <w:tcW w:w="2711" w:type="dxa"/>
          </w:tcPr>
          <w:p w:rsidR="005E7057" w:rsidRPr="00C278BE" w:rsidRDefault="005E7057" w:rsidP="005E7057">
            <w:r w:rsidRPr="00C278BE">
              <w:t>Message_Text</w:t>
            </w:r>
          </w:p>
        </w:tc>
        <w:tc>
          <w:tcPr>
            <w:tcW w:w="2451" w:type="dxa"/>
          </w:tcPr>
          <w:p w:rsidR="005E7057" w:rsidRPr="00C278BE" w:rsidRDefault="005E7057" w:rsidP="005E7057">
            <w:r w:rsidRPr="00C278BE">
              <w:t xml:space="preserve">Nachrichten Text </w:t>
            </w:r>
          </w:p>
        </w:tc>
        <w:tc>
          <w:tcPr>
            <w:tcW w:w="2428" w:type="dxa"/>
          </w:tcPr>
          <w:p w:rsidR="005E7057" w:rsidRPr="00C278BE" w:rsidRDefault="005E7057" w:rsidP="005E7057">
            <w:r w:rsidRPr="00C278BE">
              <w:t>1</w:t>
            </w:r>
          </w:p>
        </w:tc>
        <w:tc>
          <w:tcPr>
            <w:tcW w:w="2093" w:type="dxa"/>
          </w:tcPr>
          <w:p w:rsidR="005E7057" w:rsidRPr="00C278BE" w:rsidRDefault="005E7057" w:rsidP="005E7057">
            <w:r w:rsidRPr="00C278BE">
              <w:t>Message</w:t>
            </w:r>
          </w:p>
        </w:tc>
      </w:tr>
      <w:tr w:rsidR="005E7057" w:rsidRPr="00C278BE" w:rsidTr="005E7057">
        <w:tc>
          <w:tcPr>
            <w:tcW w:w="2711" w:type="dxa"/>
          </w:tcPr>
          <w:p w:rsidR="005E7057" w:rsidRPr="00C278BE" w:rsidRDefault="005E7057" w:rsidP="005E7057">
            <w:r w:rsidRPr="00C278BE">
              <w:t>Message_Type</w:t>
            </w:r>
          </w:p>
        </w:tc>
        <w:tc>
          <w:tcPr>
            <w:tcW w:w="2451" w:type="dxa"/>
          </w:tcPr>
          <w:p w:rsidR="005E7057" w:rsidRPr="00C278BE" w:rsidRDefault="00710140" w:rsidP="005E7057">
            <w:r w:rsidRPr="00C278BE">
              <w:t xml:space="preserve">Nachrichten </w:t>
            </w:r>
            <w:r w:rsidR="005E7057" w:rsidRPr="00C278BE">
              <w:t>Type</w:t>
            </w:r>
          </w:p>
        </w:tc>
        <w:tc>
          <w:tcPr>
            <w:tcW w:w="2428" w:type="dxa"/>
          </w:tcPr>
          <w:p w:rsidR="005E7057" w:rsidRPr="00C278BE" w:rsidRDefault="005E7057" w:rsidP="005E7057">
            <w:r w:rsidRPr="00C278BE">
              <w:t>1</w:t>
            </w:r>
          </w:p>
        </w:tc>
        <w:tc>
          <w:tcPr>
            <w:tcW w:w="2093" w:type="dxa"/>
          </w:tcPr>
          <w:p w:rsidR="005E7057" w:rsidRPr="00C278BE" w:rsidRDefault="005E7057" w:rsidP="005E7057">
            <w:r w:rsidRPr="00C278BE">
              <w:t>Message</w:t>
            </w:r>
          </w:p>
        </w:tc>
      </w:tr>
    </w:tbl>
    <w:p w:rsidR="00710140" w:rsidRPr="00C278BE" w:rsidRDefault="002C5309" w:rsidP="002C5309">
      <w:pPr>
        <w:pStyle w:val="Beschriftung"/>
      </w:pPr>
      <w:bookmarkStart w:id="104" w:name="_Toc511627684"/>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4</w:t>
      </w:r>
      <w:r w:rsidRPr="00C278BE">
        <w:fldChar w:fldCharType="end"/>
      </w:r>
      <w:r w:rsidRPr="00C278BE">
        <w:t>: Entwurf BP_Details Response</w:t>
      </w:r>
      <w:bookmarkEnd w:id="104"/>
    </w:p>
    <w:p w:rsidR="00710140" w:rsidRPr="00C278BE" w:rsidRDefault="00710140">
      <w:pPr>
        <w:spacing w:line="240" w:lineRule="auto"/>
      </w:pPr>
      <w:r w:rsidRPr="00C278BE">
        <w:br w:type="page"/>
      </w:r>
    </w:p>
    <w:p w:rsidR="005E7057" w:rsidRPr="00C278BE" w:rsidRDefault="005E7057" w:rsidP="005E7057">
      <w:pPr>
        <w:pStyle w:val="berschrift2"/>
        <w:tabs>
          <w:tab w:val="clear" w:pos="2836"/>
          <w:tab w:val="num" w:pos="709"/>
        </w:tabs>
        <w:ind w:hanging="2836"/>
      </w:pPr>
      <w:bookmarkStart w:id="105" w:name="_Toc511709063"/>
      <w:r w:rsidRPr="00C278BE">
        <w:lastRenderedPageBreak/>
        <w:t>Entwurf Webservice 3: QMC Produkte auslesen</w:t>
      </w:r>
      <w:bookmarkEnd w:id="105"/>
      <w:r w:rsidRPr="00C278BE">
        <w:t xml:space="preserve"> </w:t>
      </w:r>
    </w:p>
    <w:p w:rsidR="005E7057" w:rsidRPr="00C278BE" w:rsidRDefault="005E7057" w:rsidP="005E7057">
      <w:r w:rsidRPr="00C278BE">
        <w:rPr>
          <w:b/>
        </w:rPr>
        <w:t>Name:</w:t>
      </w:r>
      <w:r w:rsidRPr="00C278BE">
        <w:t xml:space="preserve"> BP_QMC_Products</w:t>
      </w:r>
      <w:r w:rsidRPr="00C278BE">
        <w:tab/>
      </w:r>
    </w:p>
    <w:p w:rsidR="005E7057" w:rsidRPr="00C278BE" w:rsidRDefault="005E7057" w:rsidP="005E7057">
      <w:r w:rsidRPr="00C278BE">
        <w:rPr>
          <w:b/>
        </w:rPr>
        <w:t>Funktion:</w:t>
      </w:r>
      <w:r w:rsidRPr="00C278BE">
        <w:t xml:space="preserve">  Der Webservice soll ausgeführt werden, nachdem sich der Anwender einen GP, aus der vom Webservice 1 zurückgegebenen liste, ausgesucht hat. </w:t>
      </w:r>
    </w:p>
    <w:p w:rsidR="005E7057" w:rsidRPr="00C278BE" w:rsidRDefault="005E7057" w:rsidP="005E7057">
      <w:r w:rsidRPr="00C278BE">
        <w:t xml:space="preserve">Der Webservice soll alle relevanten QMC Produkte des GP zurückgeben. </w:t>
      </w:r>
    </w:p>
    <w:p w:rsidR="005E7057" w:rsidRPr="00C278BE" w:rsidRDefault="005E7057" w:rsidP="005E7057">
      <w:pPr>
        <w:rPr>
          <w:b/>
        </w:rPr>
      </w:pPr>
      <w:r w:rsidRPr="00C278BE">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278BE" w:rsidTr="005E7057">
        <w:tc>
          <w:tcPr>
            <w:tcW w:w="2576" w:type="dxa"/>
          </w:tcPr>
          <w:p w:rsidR="005E7057" w:rsidRPr="00C278BE" w:rsidRDefault="005E7057" w:rsidP="005E7057">
            <w:r w:rsidRPr="00C278BE">
              <w:t xml:space="preserve">Feld Name  </w:t>
            </w:r>
          </w:p>
        </w:tc>
        <w:tc>
          <w:tcPr>
            <w:tcW w:w="2437" w:type="dxa"/>
          </w:tcPr>
          <w:p w:rsidR="005E7057" w:rsidRPr="00C278BE" w:rsidRDefault="005E7057" w:rsidP="005E7057">
            <w:r w:rsidRPr="00C278BE">
              <w:t xml:space="preserve">Feld Wert </w:t>
            </w:r>
          </w:p>
        </w:tc>
        <w:tc>
          <w:tcPr>
            <w:tcW w:w="2511" w:type="dxa"/>
          </w:tcPr>
          <w:p w:rsidR="005E7057" w:rsidRPr="00C278BE" w:rsidRDefault="005E7057" w:rsidP="005E7057">
            <w:r w:rsidRPr="00C278BE">
              <w:t>Kardinalität</w:t>
            </w:r>
          </w:p>
        </w:tc>
        <w:tc>
          <w:tcPr>
            <w:tcW w:w="2159" w:type="dxa"/>
          </w:tcPr>
          <w:p w:rsidR="005E7057" w:rsidRPr="00C278BE" w:rsidRDefault="005E7057" w:rsidP="005E7057">
            <w:r w:rsidRPr="00C278BE">
              <w:t xml:space="preserve">Kind von: </w:t>
            </w:r>
          </w:p>
        </w:tc>
      </w:tr>
      <w:tr w:rsidR="005E7057" w:rsidRPr="00C278BE" w:rsidTr="005E7057">
        <w:tc>
          <w:tcPr>
            <w:tcW w:w="2576" w:type="dxa"/>
          </w:tcPr>
          <w:p w:rsidR="005E7057" w:rsidRPr="00C278BE" w:rsidRDefault="005E7057" w:rsidP="005E7057">
            <w:r w:rsidRPr="00C278BE">
              <w:t>GP_No</w:t>
            </w:r>
          </w:p>
        </w:tc>
        <w:tc>
          <w:tcPr>
            <w:tcW w:w="2437" w:type="dxa"/>
          </w:tcPr>
          <w:p w:rsidR="005E7057" w:rsidRPr="00C278BE" w:rsidRDefault="005E7057" w:rsidP="005E7057">
            <w:r w:rsidRPr="00C278BE">
              <w:t>GP Nummer</w:t>
            </w:r>
          </w:p>
        </w:tc>
        <w:tc>
          <w:tcPr>
            <w:tcW w:w="2511" w:type="dxa"/>
          </w:tcPr>
          <w:p w:rsidR="005E7057" w:rsidRPr="00C278BE" w:rsidRDefault="005E7057" w:rsidP="005E7057">
            <w:r w:rsidRPr="00C278BE">
              <w:t>1</w:t>
            </w:r>
          </w:p>
        </w:tc>
        <w:tc>
          <w:tcPr>
            <w:tcW w:w="2159" w:type="dxa"/>
          </w:tcPr>
          <w:p w:rsidR="005E7057" w:rsidRPr="00C278BE" w:rsidRDefault="005E7057" w:rsidP="005E7057"/>
        </w:tc>
      </w:tr>
    </w:tbl>
    <w:p w:rsidR="005E7057" w:rsidRPr="00C278BE" w:rsidRDefault="002C5309" w:rsidP="002C5309">
      <w:pPr>
        <w:pStyle w:val="Beschriftung"/>
      </w:pPr>
      <w:bookmarkStart w:id="106" w:name="_Toc511627685"/>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5</w:t>
      </w:r>
      <w:r w:rsidRPr="00C278BE">
        <w:fldChar w:fldCharType="end"/>
      </w:r>
      <w:r w:rsidRPr="00C278BE">
        <w:t>: Entwurf BP_QMC_Products Request</w:t>
      </w:r>
      <w:bookmarkEnd w:id="106"/>
    </w:p>
    <w:p w:rsidR="005E7057" w:rsidRPr="00C278BE" w:rsidRDefault="005E7057" w:rsidP="005E7057">
      <w:pPr>
        <w:rPr>
          <w:b/>
        </w:rPr>
      </w:pPr>
      <w:r w:rsidRPr="00C278BE">
        <w:rPr>
          <w:b/>
        </w:rPr>
        <w:t>Response Felder</w:t>
      </w:r>
    </w:p>
    <w:tbl>
      <w:tblPr>
        <w:tblStyle w:val="Tabellenraster"/>
        <w:tblW w:w="0" w:type="auto"/>
        <w:tblLook w:val="04A0" w:firstRow="1" w:lastRow="0" w:firstColumn="1" w:lastColumn="0" w:noHBand="0" w:noVBand="1"/>
      </w:tblPr>
      <w:tblGrid>
        <w:gridCol w:w="2458"/>
        <w:gridCol w:w="2304"/>
        <w:gridCol w:w="2296"/>
        <w:gridCol w:w="2003"/>
      </w:tblGrid>
      <w:tr w:rsidR="005E7057" w:rsidRPr="00C278BE" w:rsidTr="005E7057">
        <w:tc>
          <w:tcPr>
            <w:tcW w:w="2603" w:type="dxa"/>
          </w:tcPr>
          <w:p w:rsidR="005E7057" w:rsidRPr="00C278BE" w:rsidRDefault="005E7057" w:rsidP="005E7057">
            <w:r w:rsidRPr="00C278BE">
              <w:t xml:space="preserve">Feld Name  </w:t>
            </w:r>
          </w:p>
        </w:tc>
        <w:tc>
          <w:tcPr>
            <w:tcW w:w="2481" w:type="dxa"/>
          </w:tcPr>
          <w:p w:rsidR="005E7057" w:rsidRPr="00C278BE" w:rsidRDefault="005E7057" w:rsidP="005E7057">
            <w:r w:rsidRPr="00C278BE">
              <w:t xml:space="preserve">Feld Wert </w:t>
            </w:r>
          </w:p>
        </w:tc>
        <w:tc>
          <w:tcPr>
            <w:tcW w:w="2483" w:type="dxa"/>
          </w:tcPr>
          <w:p w:rsidR="005E7057" w:rsidRPr="00C278BE" w:rsidRDefault="005E7057" w:rsidP="005E7057">
            <w:r w:rsidRPr="00C278BE">
              <w:t>Kardinalität</w:t>
            </w:r>
          </w:p>
        </w:tc>
        <w:tc>
          <w:tcPr>
            <w:tcW w:w="2116" w:type="dxa"/>
          </w:tcPr>
          <w:p w:rsidR="005E7057" w:rsidRPr="00C278BE" w:rsidRDefault="005E7057" w:rsidP="005E7057">
            <w:r w:rsidRPr="00C278BE">
              <w:t xml:space="preserve">Kind von: </w:t>
            </w:r>
          </w:p>
        </w:tc>
      </w:tr>
      <w:tr w:rsidR="00710140" w:rsidRPr="00C278BE" w:rsidTr="005E7057">
        <w:tc>
          <w:tcPr>
            <w:tcW w:w="2603" w:type="dxa"/>
          </w:tcPr>
          <w:p w:rsidR="00710140" w:rsidRPr="00C278BE" w:rsidRDefault="00710140" w:rsidP="005E7057">
            <w:r w:rsidRPr="00C278BE">
              <w:t>QMC_List</w:t>
            </w:r>
          </w:p>
        </w:tc>
        <w:tc>
          <w:tcPr>
            <w:tcW w:w="2481" w:type="dxa"/>
          </w:tcPr>
          <w:p w:rsidR="00710140" w:rsidRPr="00C278BE" w:rsidRDefault="00710140" w:rsidP="005E7057"/>
        </w:tc>
        <w:tc>
          <w:tcPr>
            <w:tcW w:w="2483" w:type="dxa"/>
          </w:tcPr>
          <w:p w:rsidR="00710140" w:rsidRPr="00C278BE" w:rsidRDefault="00710140" w:rsidP="005E7057">
            <w:r w:rsidRPr="00C278BE">
              <w:t>0…1</w:t>
            </w:r>
          </w:p>
        </w:tc>
        <w:tc>
          <w:tcPr>
            <w:tcW w:w="2116" w:type="dxa"/>
          </w:tcPr>
          <w:p w:rsidR="00710140" w:rsidRPr="00C278BE" w:rsidRDefault="00710140" w:rsidP="005E7057"/>
        </w:tc>
      </w:tr>
      <w:tr w:rsidR="00710140" w:rsidRPr="00C278BE" w:rsidTr="005E7057">
        <w:tc>
          <w:tcPr>
            <w:tcW w:w="2603" w:type="dxa"/>
          </w:tcPr>
          <w:p w:rsidR="00710140" w:rsidRPr="00C278BE" w:rsidRDefault="00710140" w:rsidP="005E7057">
            <w:r w:rsidRPr="00C278BE">
              <w:t>Result_Count</w:t>
            </w:r>
          </w:p>
        </w:tc>
        <w:tc>
          <w:tcPr>
            <w:tcW w:w="2481" w:type="dxa"/>
          </w:tcPr>
          <w:p w:rsidR="00710140" w:rsidRPr="00C278BE" w:rsidRDefault="00710140" w:rsidP="005E7057">
            <w:r w:rsidRPr="00C278BE">
              <w:t>Anzahl gefundener QMC IDs</w:t>
            </w:r>
          </w:p>
        </w:tc>
        <w:tc>
          <w:tcPr>
            <w:tcW w:w="2483" w:type="dxa"/>
          </w:tcPr>
          <w:p w:rsidR="00710140" w:rsidRPr="00C278BE" w:rsidRDefault="00710140" w:rsidP="005E7057">
            <w:r w:rsidRPr="00C278BE">
              <w:t>1</w:t>
            </w:r>
          </w:p>
        </w:tc>
        <w:tc>
          <w:tcPr>
            <w:tcW w:w="2116" w:type="dxa"/>
          </w:tcPr>
          <w:p w:rsidR="00710140" w:rsidRPr="00C278BE" w:rsidRDefault="00710140" w:rsidP="005E7057">
            <w:r w:rsidRPr="00C278BE">
              <w:t>QMC_List</w:t>
            </w:r>
          </w:p>
        </w:tc>
      </w:tr>
      <w:tr w:rsidR="00710140" w:rsidRPr="00C278BE" w:rsidTr="005E7057">
        <w:tc>
          <w:tcPr>
            <w:tcW w:w="2603" w:type="dxa"/>
          </w:tcPr>
          <w:p w:rsidR="00710140" w:rsidRPr="00C278BE" w:rsidRDefault="00710140" w:rsidP="005E7057">
            <w:r w:rsidRPr="00C278BE">
              <w:t>QMC_Details</w:t>
            </w:r>
          </w:p>
        </w:tc>
        <w:tc>
          <w:tcPr>
            <w:tcW w:w="2481" w:type="dxa"/>
          </w:tcPr>
          <w:p w:rsidR="00710140" w:rsidRPr="00C278BE" w:rsidRDefault="00710140" w:rsidP="005E7057"/>
        </w:tc>
        <w:tc>
          <w:tcPr>
            <w:tcW w:w="2483" w:type="dxa"/>
          </w:tcPr>
          <w:p w:rsidR="00710140" w:rsidRPr="00C278BE" w:rsidRDefault="00710140" w:rsidP="005E7057">
            <w:r w:rsidRPr="00C278BE">
              <w:t>1… unbounded</w:t>
            </w:r>
          </w:p>
        </w:tc>
        <w:tc>
          <w:tcPr>
            <w:tcW w:w="2116" w:type="dxa"/>
          </w:tcPr>
          <w:p w:rsidR="00710140" w:rsidRPr="00C278BE" w:rsidRDefault="00710140" w:rsidP="005E7057">
            <w:r w:rsidRPr="00C278BE">
              <w:t>QMC_List</w:t>
            </w:r>
          </w:p>
        </w:tc>
      </w:tr>
      <w:tr w:rsidR="005E7057" w:rsidRPr="00C278BE" w:rsidTr="005E7057">
        <w:tc>
          <w:tcPr>
            <w:tcW w:w="2603" w:type="dxa"/>
          </w:tcPr>
          <w:p w:rsidR="005E7057" w:rsidRPr="00C278BE" w:rsidRDefault="005E7057" w:rsidP="005E7057">
            <w:r w:rsidRPr="00C278BE">
              <w:t>QMC_ID</w:t>
            </w:r>
          </w:p>
        </w:tc>
        <w:tc>
          <w:tcPr>
            <w:tcW w:w="2481" w:type="dxa"/>
          </w:tcPr>
          <w:p w:rsidR="005E7057" w:rsidRPr="00C278BE" w:rsidRDefault="005E7057" w:rsidP="005E7057">
            <w:r w:rsidRPr="00C278BE">
              <w:t>QMC ID</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Internet_product</w:t>
            </w:r>
          </w:p>
        </w:tc>
        <w:tc>
          <w:tcPr>
            <w:tcW w:w="2481" w:type="dxa"/>
          </w:tcPr>
          <w:p w:rsidR="005E7057" w:rsidRPr="00C278BE" w:rsidRDefault="005E7057" w:rsidP="005E7057">
            <w:r w:rsidRPr="00C278BE">
              <w:t>Internet Dienstleistungsprodukt</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Telephone_product</w:t>
            </w:r>
          </w:p>
        </w:tc>
        <w:tc>
          <w:tcPr>
            <w:tcW w:w="2481" w:type="dxa"/>
          </w:tcPr>
          <w:p w:rsidR="005E7057" w:rsidRPr="00C278BE" w:rsidRDefault="005E7057" w:rsidP="005E7057">
            <w:r w:rsidRPr="00C278BE">
              <w:t xml:space="preserve">Telefon Dienstleistungsprodukt </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DTV</w:t>
            </w:r>
          </w:p>
        </w:tc>
        <w:tc>
          <w:tcPr>
            <w:tcW w:w="2481" w:type="dxa"/>
          </w:tcPr>
          <w:p w:rsidR="005E7057" w:rsidRPr="00C278BE" w:rsidRDefault="005E7057" w:rsidP="005E7057">
            <w:r w:rsidRPr="00C278BE">
              <w:t>DTV</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Verte</w:t>
            </w:r>
          </w:p>
        </w:tc>
        <w:tc>
          <w:tcPr>
            <w:tcW w:w="2481" w:type="dxa"/>
          </w:tcPr>
          <w:p w:rsidR="005E7057" w:rsidRPr="00C278BE" w:rsidRDefault="005E7057" w:rsidP="005E7057">
            <w:r w:rsidRPr="00C278BE">
              <w:t>Verte!</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QL_TV</w:t>
            </w:r>
          </w:p>
        </w:tc>
        <w:tc>
          <w:tcPr>
            <w:tcW w:w="2481" w:type="dxa"/>
          </w:tcPr>
          <w:p w:rsidR="005E7057" w:rsidRPr="00C278BE" w:rsidRDefault="005E7057" w:rsidP="005E7057">
            <w:r w:rsidRPr="00C278BE">
              <w:t>QL TV</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Mobile_product</w:t>
            </w:r>
          </w:p>
        </w:tc>
        <w:tc>
          <w:tcPr>
            <w:tcW w:w="2481" w:type="dxa"/>
          </w:tcPr>
          <w:p w:rsidR="005E7057" w:rsidRPr="00C278BE" w:rsidRDefault="005E7057" w:rsidP="005E7057">
            <w:r w:rsidRPr="00C278BE">
              <w:t>Mobile Dienstleistungsprodukt</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Combi_product</w:t>
            </w:r>
          </w:p>
        </w:tc>
        <w:tc>
          <w:tcPr>
            <w:tcW w:w="2481" w:type="dxa"/>
          </w:tcPr>
          <w:p w:rsidR="005E7057" w:rsidRPr="00C278BE" w:rsidRDefault="005E7057" w:rsidP="005E7057">
            <w:r w:rsidRPr="00C278BE">
              <w:t>Kombi Dienstleistungsprodukt</w:t>
            </w:r>
          </w:p>
        </w:tc>
        <w:tc>
          <w:tcPr>
            <w:tcW w:w="2483" w:type="dxa"/>
          </w:tcPr>
          <w:p w:rsidR="005E7057" w:rsidRPr="00C278BE" w:rsidRDefault="005E7057" w:rsidP="005E7057">
            <w:r w:rsidRPr="00C278BE">
              <w:t>0…1</w:t>
            </w:r>
          </w:p>
        </w:tc>
        <w:tc>
          <w:tcPr>
            <w:tcW w:w="2116" w:type="dxa"/>
          </w:tcPr>
          <w:p w:rsidR="005E7057" w:rsidRPr="00C278BE" w:rsidRDefault="00710140" w:rsidP="005E7057">
            <w:r w:rsidRPr="00C278BE">
              <w:t>QMC_Details</w:t>
            </w:r>
          </w:p>
        </w:tc>
      </w:tr>
      <w:tr w:rsidR="005E7057" w:rsidRPr="00C278BE" w:rsidTr="005E7057">
        <w:tc>
          <w:tcPr>
            <w:tcW w:w="2603" w:type="dxa"/>
          </w:tcPr>
          <w:p w:rsidR="005E7057" w:rsidRPr="00C278BE" w:rsidRDefault="005E7057" w:rsidP="005E7057">
            <w:r w:rsidRPr="00C278BE">
              <w:t xml:space="preserve">Message </w:t>
            </w:r>
          </w:p>
        </w:tc>
        <w:tc>
          <w:tcPr>
            <w:tcW w:w="2481" w:type="dxa"/>
          </w:tcPr>
          <w:p w:rsidR="005E7057" w:rsidRPr="00C278BE" w:rsidRDefault="005E7057" w:rsidP="005E7057">
            <w:r w:rsidRPr="00C278BE">
              <w:t>Nachricht</w:t>
            </w:r>
          </w:p>
        </w:tc>
        <w:tc>
          <w:tcPr>
            <w:tcW w:w="2483" w:type="dxa"/>
          </w:tcPr>
          <w:p w:rsidR="005E7057" w:rsidRPr="00C278BE" w:rsidRDefault="005E7057" w:rsidP="005E7057">
            <w:r w:rsidRPr="00C278BE">
              <w:t>0…1</w:t>
            </w:r>
          </w:p>
        </w:tc>
        <w:tc>
          <w:tcPr>
            <w:tcW w:w="2116" w:type="dxa"/>
          </w:tcPr>
          <w:p w:rsidR="005E7057" w:rsidRPr="00C278BE" w:rsidRDefault="005E7057" w:rsidP="005E7057"/>
        </w:tc>
      </w:tr>
      <w:tr w:rsidR="005E7057" w:rsidRPr="00C278BE" w:rsidTr="005E7057">
        <w:tc>
          <w:tcPr>
            <w:tcW w:w="2603" w:type="dxa"/>
          </w:tcPr>
          <w:p w:rsidR="005E7057" w:rsidRPr="00C278BE" w:rsidRDefault="005E7057" w:rsidP="005E7057">
            <w:r w:rsidRPr="00C278BE">
              <w:t>Message_Text</w:t>
            </w:r>
          </w:p>
        </w:tc>
        <w:tc>
          <w:tcPr>
            <w:tcW w:w="2481" w:type="dxa"/>
          </w:tcPr>
          <w:p w:rsidR="005E7057" w:rsidRPr="00C278BE" w:rsidRDefault="005E7057" w:rsidP="005E7057">
            <w:r w:rsidRPr="00C278BE">
              <w:t xml:space="preserve">Nachrichten Text </w:t>
            </w:r>
          </w:p>
        </w:tc>
        <w:tc>
          <w:tcPr>
            <w:tcW w:w="2483" w:type="dxa"/>
          </w:tcPr>
          <w:p w:rsidR="005E7057" w:rsidRPr="00C278BE" w:rsidRDefault="005E7057" w:rsidP="005E7057">
            <w:r w:rsidRPr="00C278BE">
              <w:t>1</w:t>
            </w:r>
          </w:p>
        </w:tc>
        <w:tc>
          <w:tcPr>
            <w:tcW w:w="2116" w:type="dxa"/>
          </w:tcPr>
          <w:p w:rsidR="005E7057" w:rsidRPr="00C278BE" w:rsidRDefault="005E7057" w:rsidP="005E7057">
            <w:r w:rsidRPr="00C278BE">
              <w:t>Message</w:t>
            </w:r>
          </w:p>
        </w:tc>
      </w:tr>
      <w:tr w:rsidR="005E7057" w:rsidRPr="00C278BE" w:rsidTr="005E7057">
        <w:tc>
          <w:tcPr>
            <w:tcW w:w="2603" w:type="dxa"/>
          </w:tcPr>
          <w:p w:rsidR="005E7057" w:rsidRPr="00C278BE" w:rsidRDefault="005E7057" w:rsidP="005E7057">
            <w:r w:rsidRPr="00C278BE">
              <w:t>Message_Type</w:t>
            </w:r>
          </w:p>
        </w:tc>
        <w:tc>
          <w:tcPr>
            <w:tcW w:w="2481" w:type="dxa"/>
          </w:tcPr>
          <w:p w:rsidR="005E7057" w:rsidRPr="00C278BE" w:rsidRDefault="00710140" w:rsidP="005E7057">
            <w:r w:rsidRPr="00C278BE">
              <w:t xml:space="preserve">Nachrichten </w:t>
            </w:r>
            <w:r w:rsidR="005E7057" w:rsidRPr="00C278BE">
              <w:t>Type</w:t>
            </w:r>
          </w:p>
        </w:tc>
        <w:tc>
          <w:tcPr>
            <w:tcW w:w="2483" w:type="dxa"/>
          </w:tcPr>
          <w:p w:rsidR="005E7057" w:rsidRPr="00C278BE" w:rsidRDefault="005E7057" w:rsidP="005E7057">
            <w:r w:rsidRPr="00C278BE">
              <w:t>1</w:t>
            </w:r>
          </w:p>
        </w:tc>
        <w:tc>
          <w:tcPr>
            <w:tcW w:w="2116" w:type="dxa"/>
          </w:tcPr>
          <w:p w:rsidR="005E7057" w:rsidRPr="00C278BE" w:rsidRDefault="005E7057" w:rsidP="005E7057">
            <w:r w:rsidRPr="00C278BE">
              <w:t>Message</w:t>
            </w:r>
          </w:p>
        </w:tc>
      </w:tr>
    </w:tbl>
    <w:p w:rsidR="00B77B20" w:rsidRPr="00C278BE" w:rsidRDefault="002C5309" w:rsidP="002C5309">
      <w:pPr>
        <w:pStyle w:val="Beschriftung"/>
      </w:pPr>
      <w:bookmarkStart w:id="107" w:name="_Toc511627686"/>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6</w:t>
      </w:r>
      <w:r w:rsidRPr="00C278BE">
        <w:fldChar w:fldCharType="end"/>
      </w:r>
      <w:r w:rsidRPr="00C278BE">
        <w:t>: Entwurf BP_QMC_Products Response</w:t>
      </w:r>
      <w:bookmarkEnd w:id="107"/>
    </w:p>
    <w:p w:rsidR="00710140" w:rsidRPr="00C278BE" w:rsidRDefault="00710140">
      <w:pPr>
        <w:spacing w:line="240" w:lineRule="auto"/>
      </w:pPr>
      <w:r w:rsidRPr="00C278BE">
        <w:br w:type="page"/>
      </w:r>
    </w:p>
    <w:p w:rsidR="005E7057" w:rsidRPr="00C278BE" w:rsidRDefault="005E7057" w:rsidP="005E7057">
      <w:pPr>
        <w:pStyle w:val="berschrift2"/>
        <w:tabs>
          <w:tab w:val="clear" w:pos="2836"/>
          <w:tab w:val="num" w:pos="709"/>
        </w:tabs>
        <w:ind w:hanging="2836"/>
      </w:pPr>
      <w:bookmarkStart w:id="108" w:name="_Toc511709064"/>
      <w:r w:rsidRPr="00C278BE">
        <w:lastRenderedPageBreak/>
        <w:t>Entwurf Webservice 4: Kundendaten ändern</w:t>
      </w:r>
      <w:bookmarkEnd w:id="108"/>
      <w:r w:rsidRPr="00C278BE">
        <w:t xml:space="preserve">  </w:t>
      </w:r>
    </w:p>
    <w:p w:rsidR="00B77B20" w:rsidRPr="00C278BE" w:rsidRDefault="00B77B20" w:rsidP="00B77B20">
      <w:pPr>
        <w:pStyle w:val="Grundtext"/>
      </w:pPr>
    </w:p>
    <w:p w:rsidR="005E7057" w:rsidRPr="00C278BE" w:rsidRDefault="005E7057" w:rsidP="005E7057">
      <w:r w:rsidRPr="00C278BE">
        <w:rPr>
          <w:b/>
        </w:rPr>
        <w:t>Name:</w:t>
      </w:r>
      <w:r w:rsidRPr="00C278BE">
        <w:t xml:space="preserve"> BP_Update</w:t>
      </w:r>
      <w:r w:rsidRPr="00C278BE">
        <w:tab/>
      </w:r>
    </w:p>
    <w:p w:rsidR="005E7057" w:rsidRPr="00C278BE" w:rsidRDefault="005E7057" w:rsidP="005E7057">
      <w:r w:rsidRPr="00C278BE">
        <w:rPr>
          <w:b/>
        </w:rPr>
        <w:t>Funktion:</w:t>
      </w:r>
      <w:r w:rsidRPr="00C278BE">
        <w:t xml:space="preserve">  Wen der Anwender im Änderungsmodus eine Änderung vornimmt und speichert soll der Web Service ausgeführt werden und die entsprechenden Daten richtig im SAP ERP ändern. </w:t>
      </w:r>
    </w:p>
    <w:p w:rsidR="00710140" w:rsidRPr="00C278BE" w:rsidRDefault="00710140" w:rsidP="005E7057"/>
    <w:p w:rsidR="005E7057" w:rsidRPr="00C278BE" w:rsidRDefault="005E7057" w:rsidP="005E7057">
      <w:pPr>
        <w:rPr>
          <w:b/>
        </w:rPr>
      </w:pPr>
      <w:r w:rsidRPr="00C278BE">
        <w:rPr>
          <w:b/>
        </w:rPr>
        <w:t>Request Felder</w:t>
      </w:r>
    </w:p>
    <w:tbl>
      <w:tblPr>
        <w:tblStyle w:val="Tabellenraster"/>
        <w:tblW w:w="0" w:type="auto"/>
        <w:tblLook w:val="04A0" w:firstRow="1" w:lastRow="0" w:firstColumn="1" w:lastColumn="0" w:noHBand="0" w:noVBand="1"/>
      </w:tblPr>
      <w:tblGrid>
        <w:gridCol w:w="3162"/>
        <w:gridCol w:w="1936"/>
        <w:gridCol w:w="1981"/>
        <w:gridCol w:w="1982"/>
      </w:tblGrid>
      <w:tr w:rsidR="005E7057" w:rsidRPr="00C278BE" w:rsidTr="00710140">
        <w:tc>
          <w:tcPr>
            <w:tcW w:w="3162" w:type="dxa"/>
          </w:tcPr>
          <w:p w:rsidR="005E7057" w:rsidRPr="00C278BE" w:rsidRDefault="005E7057" w:rsidP="005E7057">
            <w:r w:rsidRPr="00C278BE">
              <w:t xml:space="preserve">Feld Name  </w:t>
            </w:r>
          </w:p>
        </w:tc>
        <w:tc>
          <w:tcPr>
            <w:tcW w:w="1936" w:type="dxa"/>
          </w:tcPr>
          <w:p w:rsidR="005E7057" w:rsidRPr="00C278BE" w:rsidRDefault="005E7057" w:rsidP="005E7057">
            <w:r w:rsidRPr="00C278BE">
              <w:t xml:space="preserve">Feld Wert </w:t>
            </w:r>
          </w:p>
        </w:tc>
        <w:tc>
          <w:tcPr>
            <w:tcW w:w="1981" w:type="dxa"/>
          </w:tcPr>
          <w:p w:rsidR="005E7057" w:rsidRPr="00C278BE" w:rsidRDefault="005E7057" w:rsidP="005E7057">
            <w:r w:rsidRPr="00C278BE">
              <w:t>Kardinalität</w:t>
            </w:r>
          </w:p>
        </w:tc>
        <w:tc>
          <w:tcPr>
            <w:tcW w:w="1982" w:type="dxa"/>
          </w:tcPr>
          <w:p w:rsidR="005E7057" w:rsidRPr="00C278BE" w:rsidRDefault="005E7057" w:rsidP="005E7057">
            <w:r w:rsidRPr="00C278BE">
              <w:t xml:space="preserve">Kind von: </w:t>
            </w:r>
          </w:p>
        </w:tc>
      </w:tr>
      <w:tr w:rsidR="005E7057" w:rsidRPr="00C278BE" w:rsidTr="00710140">
        <w:tc>
          <w:tcPr>
            <w:tcW w:w="3162" w:type="dxa"/>
          </w:tcPr>
          <w:p w:rsidR="005E7057" w:rsidRPr="00C278BE" w:rsidRDefault="005E7057" w:rsidP="005E7057">
            <w:r w:rsidRPr="00C278BE">
              <w:t>Title</w:t>
            </w:r>
          </w:p>
        </w:tc>
        <w:tc>
          <w:tcPr>
            <w:tcW w:w="1936" w:type="dxa"/>
          </w:tcPr>
          <w:p w:rsidR="005E7057" w:rsidRPr="00C278BE" w:rsidRDefault="005E7057" w:rsidP="005E7057">
            <w:r w:rsidRPr="00C278BE">
              <w:t>Anrede</w:t>
            </w:r>
          </w:p>
        </w:tc>
        <w:tc>
          <w:tcPr>
            <w:tcW w:w="1981" w:type="dxa"/>
          </w:tcPr>
          <w:p w:rsidR="005E7057" w:rsidRPr="00C278BE" w:rsidRDefault="005E7057" w:rsidP="005E7057">
            <w:r w:rsidRPr="00C278BE">
              <w:t>0…1</w:t>
            </w:r>
          </w:p>
        </w:tc>
        <w:tc>
          <w:tcPr>
            <w:tcW w:w="1982" w:type="dxa"/>
          </w:tcPr>
          <w:p w:rsidR="005E7057" w:rsidRPr="00C278BE" w:rsidRDefault="005E7057" w:rsidP="005E7057"/>
        </w:tc>
      </w:tr>
      <w:tr w:rsidR="005E7057" w:rsidRPr="00C278BE" w:rsidTr="00710140">
        <w:tc>
          <w:tcPr>
            <w:tcW w:w="3162" w:type="dxa"/>
          </w:tcPr>
          <w:p w:rsidR="005E7057" w:rsidRPr="00C278BE" w:rsidRDefault="005E7057" w:rsidP="005E7057">
            <w:r w:rsidRPr="00C278BE">
              <w:t>Name_1</w:t>
            </w:r>
          </w:p>
        </w:tc>
        <w:tc>
          <w:tcPr>
            <w:tcW w:w="1936" w:type="dxa"/>
          </w:tcPr>
          <w:p w:rsidR="005E7057" w:rsidRPr="00C278BE" w:rsidRDefault="005E7057" w:rsidP="005E7057">
            <w:r w:rsidRPr="00C278BE">
              <w:t>Name 1</w:t>
            </w:r>
            <w:r w:rsidR="00710140" w:rsidRPr="00C278BE">
              <w:t xml:space="preserve"> / Vorname</w:t>
            </w:r>
          </w:p>
        </w:tc>
        <w:tc>
          <w:tcPr>
            <w:tcW w:w="1981" w:type="dxa"/>
          </w:tcPr>
          <w:p w:rsidR="005E7057" w:rsidRPr="00C278BE" w:rsidRDefault="005E7057" w:rsidP="005E7057">
            <w:r w:rsidRPr="00C278BE">
              <w:t>0..1</w:t>
            </w:r>
          </w:p>
        </w:tc>
        <w:tc>
          <w:tcPr>
            <w:tcW w:w="1982" w:type="dxa"/>
          </w:tcPr>
          <w:p w:rsidR="005E7057" w:rsidRPr="00C278BE" w:rsidRDefault="005E7057" w:rsidP="005E7057"/>
        </w:tc>
      </w:tr>
      <w:tr w:rsidR="005E7057" w:rsidRPr="00C278BE" w:rsidTr="00710140">
        <w:tc>
          <w:tcPr>
            <w:tcW w:w="3162" w:type="dxa"/>
          </w:tcPr>
          <w:p w:rsidR="005E7057" w:rsidRPr="00C278BE" w:rsidRDefault="005E7057" w:rsidP="005E7057">
            <w:r w:rsidRPr="00C278BE">
              <w:t>Name_2</w:t>
            </w:r>
          </w:p>
        </w:tc>
        <w:tc>
          <w:tcPr>
            <w:tcW w:w="1936" w:type="dxa"/>
          </w:tcPr>
          <w:p w:rsidR="005E7057" w:rsidRPr="00C278BE" w:rsidRDefault="005E7057" w:rsidP="005E7057">
            <w:r w:rsidRPr="00C278BE">
              <w:t>Name 2</w:t>
            </w:r>
            <w:r w:rsidR="00710140" w:rsidRPr="00C278BE">
              <w:t xml:space="preserve"> / Nachname</w:t>
            </w:r>
          </w:p>
        </w:tc>
        <w:tc>
          <w:tcPr>
            <w:tcW w:w="1981" w:type="dxa"/>
          </w:tcPr>
          <w:p w:rsidR="005E7057" w:rsidRPr="00C278BE" w:rsidRDefault="005E7057" w:rsidP="005E7057">
            <w:r w:rsidRPr="00C278BE">
              <w:t>0..1</w:t>
            </w:r>
          </w:p>
        </w:tc>
        <w:tc>
          <w:tcPr>
            <w:tcW w:w="1982" w:type="dxa"/>
          </w:tcPr>
          <w:p w:rsidR="005E7057" w:rsidRPr="00C278BE" w:rsidRDefault="005E7057" w:rsidP="005E7057"/>
        </w:tc>
      </w:tr>
      <w:tr w:rsidR="005E7057" w:rsidRPr="00C278BE" w:rsidTr="00710140">
        <w:tc>
          <w:tcPr>
            <w:tcW w:w="3162" w:type="dxa"/>
          </w:tcPr>
          <w:p w:rsidR="005E7057" w:rsidRPr="00C278BE" w:rsidRDefault="00710140" w:rsidP="005E7057">
            <w:r w:rsidRPr="00C278BE">
              <w:t>Tel_Change_L</w:t>
            </w:r>
            <w:r w:rsidR="005E7057" w:rsidRPr="00C278BE">
              <w:t>ist</w:t>
            </w:r>
          </w:p>
        </w:tc>
        <w:tc>
          <w:tcPr>
            <w:tcW w:w="1936" w:type="dxa"/>
          </w:tcPr>
          <w:p w:rsidR="005E7057" w:rsidRPr="00C278BE" w:rsidRDefault="005E7057" w:rsidP="005E7057">
            <w:r w:rsidRPr="00C278BE">
              <w:t>Telefon Nummer Liste</w:t>
            </w:r>
          </w:p>
        </w:tc>
        <w:tc>
          <w:tcPr>
            <w:tcW w:w="1981" w:type="dxa"/>
          </w:tcPr>
          <w:p w:rsidR="005E7057" w:rsidRPr="00C278BE" w:rsidRDefault="005E7057" w:rsidP="005E7057">
            <w:r w:rsidRPr="00C278BE">
              <w:t>0..1</w:t>
            </w:r>
          </w:p>
        </w:tc>
        <w:tc>
          <w:tcPr>
            <w:tcW w:w="1982" w:type="dxa"/>
          </w:tcPr>
          <w:p w:rsidR="005E7057" w:rsidRPr="00C278BE" w:rsidRDefault="005E7057" w:rsidP="005E7057"/>
        </w:tc>
      </w:tr>
      <w:tr w:rsidR="005E7057" w:rsidRPr="00C278BE" w:rsidTr="00710140">
        <w:tc>
          <w:tcPr>
            <w:tcW w:w="3162" w:type="dxa"/>
          </w:tcPr>
          <w:p w:rsidR="005E7057" w:rsidRPr="00C278BE" w:rsidRDefault="005E7057" w:rsidP="005E7057">
            <w:pPr>
              <w:pStyle w:val="Listenabsatz"/>
              <w:numPr>
                <w:ilvl w:val="0"/>
                <w:numId w:val="25"/>
              </w:numPr>
              <w:spacing w:line="240" w:lineRule="auto"/>
            </w:pPr>
            <w:r w:rsidRPr="00C278BE">
              <w:t>Tel_Change_Detail</w:t>
            </w:r>
          </w:p>
        </w:tc>
        <w:tc>
          <w:tcPr>
            <w:tcW w:w="1936" w:type="dxa"/>
          </w:tcPr>
          <w:p w:rsidR="005E7057" w:rsidRPr="00C278BE" w:rsidRDefault="005E7057" w:rsidP="005E7057"/>
        </w:tc>
        <w:tc>
          <w:tcPr>
            <w:tcW w:w="1981" w:type="dxa"/>
          </w:tcPr>
          <w:p w:rsidR="005E7057" w:rsidRPr="00C278BE" w:rsidRDefault="005E7057" w:rsidP="005E7057">
            <w:r w:rsidRPr="00C278BE">
              <w:t>0…unbound</w:t>
            </w:r>
            <w:r w:rsidR="00710140" w:rsidRPr="00C278BE">
              <w:t>ed</w:t>
            </w:r>
          </w:p>
        </w:tc>
        <w:tc>
          <w:tcPr>
            <w:tcW w:w="1982" w:type="dxa"/>
          </w:tcPr>
          <w:p w:rsidR="005E7057" w:rsidRPr="00C278BE" w:rsidRDefault="00710140" w:rsidP="005E7057">
            <w:r w:rsidRPr="00C278BE">
              <w:t>Tel_Change_List</w:t>
            </w:r>
          </w:p>
        </w:tc>
      </w:tr>
      <w:tr w:rsidR="005E7057" w:rsidRPr="00C278BE" w:rsidTr="00710140">
        <w:tc>
          <w:tcPr>
            <w:tcW w:w="3162" w:type="dxa"/>
          </w:tcPr>
          <w:p w:rsidR="005E7057" w:rsidRPr="00C278BE" w:rsidRDefault="005E7057" w:rsidP="005E7057">
            <w:pPr>
              <w:pStyle w:val="Listenabsatz"/>
              <w:numPr>
                <w:ilvl w:val="0"/>
                <w:numId w:val="28"/>
              </w:numPr>
              <w:spacing w:line="240" w:lineRule="auto"/>
            </w:pPr>
            <w:r w:rsidRPr="00C278BE">
              <w:t>Tel_Number</w:t>
            </w:r>
          </w:p>
        </w:tc>
        <w:tc>
          <w:tcPr>
            <w:tcW w:w="1936" w:type="dxa"/>
          </w:tcPr>
          <w:p w:rsidR="005E7057" w:rsidRPr="00C278BE" w:rsidRDefault="005E7057" w:rsidP="005E7057">
            <w:r w:rsidRPr="00C278BE">
              <w:t>Telefon Nummer</w:t>
            </w:r>
          </w:p>
        </w:tc>
        <w:tc>
          <w:tcPr>
            <w:tcW w:w="1981" w:type="dxa"/>
          </w:tcPr>
          <w:p w:rsidR="005E7057" w:rsidRPr="00C278BE" w:rsidRDefault="005E7057" w:rsidP="005E7057">
            <w:r w:rsidRPr="00C278BE">
              <w:t>1</w:t>
            </w:r>
          </w:p>
        </w:tc>
        <w:tc>
          <w:tcPr>
            <w:tcW w:w="1982" w:type="dxa"/>
          </w:tcPr>
          <w:p w:rsidR="005E7057" w:rsidRPr="00C278BE" w:rsidRDefault="00710140" w:rsidP="005E7057">
            <w:r w:rsidRPr="00C278BE">
              <w:t>Tel_Change_Detail</w:t>
            </w:r>
          </w:p>
        </w:tc>
      </w:tr>
      <w:tr w:rsidR="005E7057" w:rsidRPr="00C278BE" w:rsidTr="00710140">
        <w:tc>
          <w:tcPr>
            <w:tcW w:w="3162" w:type="dxa"/>
          </w:tcPr>
          <w:p w:rsidR="005E7057" w:rsidRPr="00C278BE" w:rsidRDefault="005E7057" w:rsidP="005E7057">
            <w:pPr>
              <w:pStyle w:val="Listenabsatz"/>
              <w:numPr>
                <w:ilvl w:val="0"/>
                <w:numId w:val="28"/>
              </w:numPr>
              <w:spacing w:line="240" w:lineRule="auto"/>
            </w:pPr>
            <w:r w:rsidRPr="00C278BE">
              <w:t>Tel_ID</w:t>
            </w:r>
          </w:p>
        </w:tc>
        <w:tc>
          <w:tcPr>
            <w:tcW w:w="1936" w:type="dxa"/>
          </w:tcPr>
          <w:p w:rsidR="005E7057" w:rsidRPr="00C278BE" w:rsidRDefault="005E7057" w:rsidP="005E7057">
            <w:r w:rsidRPr="00C278BE">
              <w:t>Nummer ID</w:t>
            </w:r>
          </w:p>
        </w:tc>
        <w:tc>
          <w:tcPr>
            <w:tcW w:w="1981" w:type="dxa"/>
          </w:tcPr>
          <w:p w:rsidR="005E7057" w:rsidRPr="00C278BE" w:rsidRDefault="005E7057" w:rsidP="005E7057">
            <w:r w:rsidRPr="00C278BE">
              <w:t>1</w:t>
            </w:r>
          </w:p>
        </w:tc>
        <w:tc>
          <w:tcPr>
            <w:tcW w:w="1982" w:type="dxa"/>
          </w:tcPr>
          <w:p w:rsidR="005E7057" w:rsidRPr="00C278BE" w:rsidRDefault="00710140" w:rsidP="005E7057">
            <w:r w:rsidRPr="00C278BE">
              <w:t>Tel_Change_Detail</w:t>
            </w:r>
          </w:p>
        </w:tc>
      </w:tr>
      <w:tr w:rsidR="005E7057" w:rsidRPr="00C278BE" w:rsidTr="00710140">
        <w:tc>
          <w:tcPr>
            <w:tcW w:w="3162" w:type="dxa"/>
          </w:tcPr>
          <w:p w:rsidR="005E7057" w:rsidRPr="00C278BE" w:rsidRDefault="005E7057" w:rsidP="005E7057">
            <w:r w:rsidRPr="00C278BE">
              <w:t>E_Mail_Change_List</w:t>
            </w:r>
          </w:p>
        </w:tc>
        <w:tc>
          <w:tcPr>
            <w:tcW w:w="1936" w:type="dxa"/>
          </w:tcPr>
          <w:p w:rsidR="005E7057" w:rsidRPr="00C278BE" w:rsidRDefault="00710140" w:rsidP="005E7057">
            <w:r w:rsidRPr="00C278BE">
              <w:t>E-Mail</w:t>
            </w:r>
            <w:r w:rsidR="005E7057" w:rsidRPr="00C278BE">
              <w:t xml:space="preserve"> Liste</w:t>
            </w:r>
          </w:p>
        </w:tc>
        <w:tc>
          <w:tcPr>
            <w:tcW w:w="1981" w:type="dxa"/>
          </w:tcPr>
          <w:p w:rsidR="005E7057" w:rsidRPr="00C278BE" w:rsidRDefault="005E7057" w:rsidP="005E7057">
            <w:r w:rsidRPr="00C278BE">
              <w:t>0..1</w:t>
            </w:r>
          </w:p>
        </w:tc>
        <w:tc>
          <w:tcPr>
            <w:tcW w:w="1982" w:type="dxa"/>
          </w:tcPr>
          <w:p w:rsidR="005E7057" w:rsidRPr="00C278BE" w:rsidRDefault="005E7057" w:rsidP="005E7057"/>
        </w:tc>
      </w:tr>
      <w:tr w:rsidR="005E7057" w:rsidRPr="00C278BE" w:rsidTr="00710140">
        <w:tc>
          <w:tcPr>
            <w:tcW w:w="3162" w:type="dxa"/>
          </w:tcPr>
          <w:p w:rsidR="005E7057" w:rsidRPr="00C278BE" w:rsidRDefault="005E7057" w:rsidP="005E7057">
            <w:pPr>
              <w:pStyle w:val="Listenabsatz"/>
              <w:numPr>
                <w:ilvl w:val="0"/>
                <w:numId w:val="26"/>
              </w:numPr>
              <w:spacing w:line="240" w:lineRule="auto"/>
            </w:pPr>
            <w:r w:rsidRPr="00C278BE">
              <w:t>Mail_Change_Detail</w:t>
            </w:r>
          </w:p>
        </w:tc>
        <w:tc>
          <w:tcPr>
            <w:tcW w:w="1936" w:type="dxa"/>
          </w:tcPr>
          <w:p w:rsidR="005E7057" w:rsidRPr="00C278BE" w:rsidRDefault="005E7057" w:rsidP="005E7057"/>
        </w:tc>
        <w:tc>
          <w:tcPr>
            <w:tcW w:w="1981" w:type="dxa"/>
          </w:tcPr>
          <w:p w:rsidR="005E7057" w:rsidRPr="00C278BE" w:rsidRDefault="005E7057" w:rsidP="005E7057">
            <w:r w:rsidRPr="00C278BE">
              <w:t>0…unbound</w:t>
            </w:r>
            <w:r w:rsidR="00710140" w:rsidRPr="00C278BE">
              <w:t>ed</w:t>
            </w:r>
          </w:p>
        </w:tc>
        <w:tc>
          <w:tcPr>
            <w:tcW w:w="1982" w:type="dxa"/>
          </w:tcPr>
          <w:p w:rsidR="005E7057" w:rsidRPr="00C278BE" w:rsidRDefault="005E7057" w:rsidP="005E7057">
            <w:r w:rsidRPr="00C278BE">
              <w:t>E_Mail_Change_List</w:t>
            </w:r>
          </w:p>
        </w:tc>
      </w:tr>
      <w:tr w:rsidR="005E7057" w:rsidRPr="00C278BE" w:rsidTr="00710140">
        <w:tc>
          <w:tcPr>
            <w:tcW w:w="3162" w:type="dxa"/>
          </w:tcPr>
          <w:p w:rsidR="005E7057" w:rsidRPr="00C278BE" w:rsidRDefault="005E7057" w:rsidP="005E7057">
            <w:pPr>
              <w:pStyle w:val="Listenabsatz"/>
              <w:numPr>
                <w:ilvl w:val="0"/>
                <w:numId w:val="27"/>
              </w:numPr>
              <w:spacing w:line="240" w:lineRule="auto"/>
            </w:pPr>
            <w:r w:rsidRPr="00C278BE">
              <w:t>E_Mail_Adress</w:t>
            </w:r>
          </w:p>
        </w:tc>
        <w:tc>
          <w:tcPr>
            <w:tcW w:w="1936" w:type="dxa"/>
          </w:tcPr>
          <w:p w:rsidR="005E7057" w:rsidRPr="00C278BE" w:rsidRDefault="00710140" w:rsidP="005E7057">
            <w:r w:rsidRPr="00C278BE">
              <w:t>E-Mail-Adresse</w:t>
            </w:r>
          </w:p>
        </w:tc>
        <w:tc>
          <w:tcPr>
            <w:tcW w:w="1981" w:type="dxa"/>
          </w:tcPr>
          <w:p w:rsidR="005E7057" w:rsidRPr="00C278BE" w:rsidRDefault="005E7057" w:rsidP="005E7057">
            <w:r w:rsidRPr="00C278BE">
              <w:t>1</w:t>
            </w:r>
          </w:p>
        </w:tc>
        <w:tc>
          <w:tcPr>
            <w:tcW w:w="1982" w:type="dxa"/>
          </w:tcPr>
          <w:p w:rsidR="005E7057" w:rsidRPr="00C278BE" w:rsidRDefault="00710140" w:rsidP="005E7057">
            <w:r w:rsidRPr="00C278BE">
              <w:t>Mail_Change_Detail</w:t>
            </w:r>
          </w:p>
        </w:tc>
      </w:tr>
      <w:tr w:rsidR="005E7057" w:rsidRPr="00C278BE" w:rsidTr="00710140">
        <w:tc>
          <w:tcPr>
            <w:tcW w:w="3162" w:type="dxa"/>
          </w:tcPr>
          <w:p w:rsidR="005E7057" w:rsidRPr="00C278BE" w:rsidRDefault="00710140" w:rsidP="005E7057">
            <w:pPr>
              <w:pStyle w:val="Listenabsatz"/>
              <w:numPr>
                <w:ilvl w:val="0"/>
                <w:numId w:val="27"/>
              </w:numPr>
              <w:spacing w:line="240" w:lineRule="auto"/>
            </w:pPr>
            <w:r w:rsidRPr="00C278BE">
              <w:t>E_</w:t>
            </w:r>
            <w:r w:rsidR="005E7057" w:rsidRPr="00C278BE">
              <w:t>Mail_ID</w:t>
            </w:r>
          </w:p>
        </w:tc>
        <w:tc>
          <w:tcPr>
            <w:tcW w:w="1936" w:type="dxa"/>
          </w:tcPr>
          <w:p w:rsidR="005E7057" w:rsidRPr="00C278BE" w:rsidRDefault="005E7057" w:rsidP="005E7057">
            <w:r w:rsidRPr="00C278BE">
              <w:t>E-Mail ID</w:t>
            </w:r>
          </w:p>
        </w:tc>
        <w:tc>
          <w:tcPr>
            <w:tcW w:w="1981" w:type="dxa"/>
          </w:tcPr>
          <w:p w:rsidR="005E7057" w:rsidRPr="00C278BE" w:rsidRDefault="005E7057" w:rsidP="005E7057">
            <w:r w:rsidRPr="00C278BE">
              <w:t>1</w:t>
            </w:r>
          </w:p>
        </w:tc>
        <w:tc>
          <w:tcPr>
            <w:tcW w:w="1982" w:type="dxa"/>
          </w:tcPr>
          <w:p w:rsidR="005E7057" w:rsidRPr="00C278BE" w:rsidRDefault="00710140" w:rsidP="005E7057">
            <w:r w:rsidRPr="00C278BE">
              <w:t>Mail_Change_Detail</w:t>
            </w:r>
          </w:p>
        </w:tc>
      </w:tr>
    </w:tbl>
    <w:p w:rsidR="005E7057" w:rsidRPr="00C278BE" w:rsidRDefault="002C5309" w:rsidP="002C5309">
      <w:pPr>
        <w:pStyle w:val="Beschriftung"/>
      </w:pPr>
      <w:bookmarkStart w:id="109" w:name="_Toc511627687"/>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7</w:t>
      </w:r>
      <w:r w:rsidRPr="00C278BE">
        <w:fldChar w:fldCharType="end"/>
      </w:r>
      <w:r w:rsidRPr="00C278BE">
        <w:t>: Entwurf BP_Update Request</w:t>
      </w:r>
      <w:bookmarkEnd w:id="109"/>
    </w:p>
    <w:p w:rsidR="005E7057" w:rsidRPr="00C278BE" w:rsidRDefault="005E7057" w:rsidP="005E7057">
      <w:pPr>
        <w:rPr>
          <w:b/>
        </w:rPr>
      </w:pPr>
      <w:r w:rsidRPr="00C278BE">
        <w:rPr>
          <w:b/>
        </w:rPr>
        <w:t>Response Felder</w:t>
      </w:r>
    </w:p>
    <w:tbl>
      <w:tblPr>
        <w:tblStyle w:val="Tabellenraster"/>
        <w:tblW w:w="0" w:type="auto"/>
        <w:tblLook w:val="04A0" w:firstRow="1" w:lastRow="0" w:firstColumn="1" w:lastColumn="0" w:noHBand="0" w:noVBand="1"/>
      </w:tblPr>
      <w:tblGrid>
        <w:gridCol w:w="3114"/>
        <w:gridCol w:w="1984"/>
        <w:gridCol w:w="1989"/>
        <w:gridCol w:w="1974"/>
      </w:tblGrid>
      <w:tr w:rsidR="005E7057" w:rsidRPr="00C278BE" w:rsidTr="00F53C0F">
        <w:tc>
          <w:tcPr>
            <w:tcW w:w="3114" w:type="dxa"/>
          </w:tcPr>
          <w:p w:rsidR="005E7057" w:rsidRPr="00C278BE" w:rsidRDefault="005E7057" w:rsidP="005E7057">
            <w:r w:rsidRPr="00C278BE">
              <w:t xml:space="preserve">Feld Name  </w:t>
            </w:r>
          </w:p>
        </w:tc>
        <w:tc>
          <w:tcPr>
            <w:tcW w:w="1984" w:type="dxa"/>
          </w:tcPr>
          <w:p w:rsidR="005E7057" w:rsidRPr="00C278BE" w:rsidRDefault="005E7057" w:rsidP="005E7057">
            <w:r w:rsidRPr="00C278BE">
              <w:t xml:space="preserve">Feld Wert </w:t>
            </w:r>
          </w:p>
        </w:tc>
        <w:tc>
          <w:tcPr>
            <w:tcW w:w="1989" w:type="dxa"/>
          </w:tcPr>
          <w:p w:rsidR="005E7057" w:rsidRPr="00C278BE" w:rsidRDefault="005E7057" w:rsidP="005E7057">
            <w:r w:rsidRPr="00C278BE">
              <w:t>Kardinalität</w:t>
            </w:r>
          </w:p>
        </w:tc>
        <w:tc>
          <w:tcPr>
            <w:tcW w:w="1974" w:type="dxa"/>
          </w:tcPr>
          <w:p w:rsidR="005E7057" w:rsidRPr="00C278BE" w:rsidRDefault="005E7057" w:rsidP="005E7057">
            <w:r w:rsidRPr="00C278BE">
              <w:t xml:space="preserve">Kind von: </w:t>
            </w:r>
          </w:p>
        </w:tc>
      </w:tr>
      <w:tr w:rsidR="00F53C0F" w:rsidRPr="00C278BE" w:rsidTr="00F53C0F">
        <w:tc>
          <w:tcPr>
            <w:tcW w:w="3114" w:type="dxa"/>
          </w:tcPr>
          <w:p w:rsidR="00F53C0F" w:rsidRPr="00C278BE" w:rsidRDefault="00F53C0F" w:rsidP="005E7057">
            <w:r w:rsidRPr="00C278BE">
              <w:t>Message_List</w:t>
            </w:r>
          </w:p>
        </w:tc>
        <w:tc>
          <w:tcPr>
            <w:tcW w:w="1984" w:type="dxa"/>
          </w:tcPr>
          <w:p w:rsidR="00F53C0F" w:rsidRPr="00C278BE" w:rsidRDefault="00F53C0F" w:rsidP="005E7057"/>
        </w:tc>
        <w:tc>
          <w:tcPr>
            <w:tcW w:w="1989" w:type="dxa"/>
          </w:tcPr>
          <w:p w:rsidR="00F53C0F" w:rsidRPr="00C278BE" w:rsidRDefault="00F53C0F" w:rsidP="005E7057">
            <w:r w:rsidRPr="00C278BE">
              <w:t>0…1</w:t>
            </w:r>
          </w:p>
        </w:tc>
        <w:tc>
          <w:tcPr>
            <w:tcW w:w="1974" w:type="dxa"/>
          </w:tcPr>
          <w:p w:rsidR="00F53C0F" w:rsidRPr="00C278BE" w:rsidRDefault="00F53C0F" w:rsidP="005E7057"/>
        </w:tc>
      </w:tr>
      <w:tr w:rsidR="00F53C0F" w:rsidRPr="00C278BE" w:rsidTr="00F53C0F">
        <w:tc>
          <w:tcPr>
            <w:tcW w:w="3114" w:type="dxa"/>
          </w:tcPr>
          <w:p w:rsidR="00F53C0F" w:rsidRPr="00C278BE" w:rsidRDefault="00F53C0F" w:rsidP="005E7057">
            <w:r w:rsidRPr="00C278BE">
              <w:t>Message_Details</w:t>
            </w:r>
          </w:p>
        </w:tc>
        <w:tc>
          <w:tcPr>
            <w:tcW w:w="1984" w:type="dxa"/>
          </w:tcPr>
          <w:p w:rsidR="00F53C0F" w:rsidRPr="00C278BE" w:rsidRDefault="00F53C0F" w:rsidP="005E7057"/>
        </w:tc>
        <w:tc>
          <w:tcPr>
            <w:tcW w:w="1989" w:type="dxa"/>
          </w:tcPr>
          <w:p w:rsidR="00F53C0F" w:rsidRPr="00C278BE" w:rsidRDefault="00F53C0F" w:rsidP="005E7057">
            <w:r w:rsidRPr="00C278BE">
              <w:t>0… unbounded</w:t>
            </w:r>
          </w:p>
        </w:tc>
        <w:tc>
          <w:tcPr>
            <w:tcW w:w="1974" w:type="dxa"/>
          </w:tcPr>
          <w:p w:rsidR="00F53C0F" w:rsidRPr="00C278BE" w:rsidRDefault="00F53C0F" w:rsidP="005E7057">
            <w:r w:rsidRPr="00C278BE">
              <w:t>Message_Details</w:t>
            </w:r>
          </w:p>
        </w:tc>
      </w:tr>
      <w:tr w:rsidR="005E7057" w:rsidRPr="00C278BE" w:rsidTr="00F53C0F">
        <w:tc>
          <w:tcPr>
            <w:tcW w:w="3114" w:type="dxa"/>
          </w:tcPr>
          <w:p w:rsidR="005E7057" w:rsidRPr="00C278BE" w:rsidRDefault="005E7057" w:rsidP="005E7057">
            <w:r w:rsidRPr="00C278BE">
              <w:t xml:space="preserve">Message </w:t>
            </w:r>
            <w:r w:rsidR="00F53C0F" w:rsidRPr="00C278BE">
              <w:t>_Text</w:t>
            </w:r>
          </w:p>
        </w:tc>
        <w:tc>
          <w:tcPr>
            <w:tcW w:w="1984" w:type="dxa"/>
          </w:tcPr>
          <w:p w:rsidR="005E7057" w:rsidRPr="00C278BE" w:rsidRDefault="005E7057" w:rsidP="005E7057">
            <w:r w:rsidRPr="00C278BE">
              <w:t>Nachricht</w:t>
            </w:r>
          </w:p>
        </w:tc>
        <w:tc>
          <w:tcPr>
            <w:tcW w:w="1989" w:type="dxa"/>
          </w:tcPr>
          <w:p w:rsidR="005E7057" w:rsidRPr="00C278BE" w:rsidRDefault="005E7057" w:rsidP="005E7057">
            <w:r w:rsidRPr="00C278BE">
              <w:t>1</w:t>
            </w:r>
          </w:p>
        </w:tc>
        <w:tc>
          <w:tcPr>
            <w:tcW w:w="1974" w:type="dxa"/>
          </w:tcPr>
          <w:p w:rsidR="005E7057" w:rsidRPr="00C278BE" w:rsidRDefault="00F53C0F" w:rsidP="005E7057">
            <w:r w:rsidRPr="00C278BE">
              <w:t>Message_Details</w:t>
            </w:r>
          </w:p>
        </w:tc>
      </w:tr>
      <w:tr w:rsidR="005E7057" w:rsidRPr="00C278BE" w:rsidTr="00F53C0F">
        <w:tc>
          <w:tcPr>
            <w:tcW w:w="3114" w:type="dxa"/>
          </w:tcPr>
          <w:p w:rsidR="005E7057" w:rsidRPr="00C278BE" w:rsidRDefault="00F53C0F" w:rsidP="005E7057">
            <w:r w:rsidRPr="00C278BE">
              <w:t>Message_ID</w:t>
            </w:r>
          </w:p>
        </w:tc>
        <w:tc>
          <w:tcPr>
            <w:tcW w:w="1984" w:type="dxa"/>
          </w:tcPr>
          <w:p w:rsidR="005E7057" w:rsidRPr="00C278BE" w:rsidRDefault="00710140" w:rsidP="005E7057">
            <w:r w:rsidRPr="00C278BE">
              <w:t xml:space="preserve">Nachrichten </w:t>
            </w:r>
            <w:r w:rsidR="005E7057" w:rsidRPr="00C278BE">
              <w:t>Type</w:t>
            </w:r>
          </w:p>
        </w:tc>
        <w:tc>
          <w:tcPr>
            <w:tcW w:w="1989" w:type="dxa"/>
          </w:tcPr>
          <w:p w:rsidR="005E7057" w:rsidRPr="00C278BE" w:rsidRDefault="005E7057" w:rsidP="005E7057">
            <w:r w:rsidRPr="00C278BE">
              <w:t>1</w:t>
            </w:r>
          </w:p>
        </w:tc>
        <w:tc>
          <w:tcPr>
            <w:tcW w:w="1974" w:type="dxa"/>
          </w:tcPr>
          <w:p w:rsidR="005E7057" w:rsidRPr="00C278BE" w:rsidRDefault="00F53C0F" w:rsidP="005E7057">
            <w:r w:rsidRPr="00C278BE">
              <w:t>Message_Details</w:t>
            </w:r>
          </w:p>
        </w:tc>
      </w:tr>
    </w:tbl>
    <w:p w:rsidR="00B77B20" w:rsidRPr="00C278BE" w:rsidRDefault="002C5309" w:rsidP="002C5309">
      <w:pPr>
        <w:pStyle w:val="Beschriftung"/>
      </w:pPr>
      <w:bookmarkStart w:id="110" w:name="_Toc511627688"/>
      <w:r w:rsidRPr="00C278BE">
        <w:t xml:space="preserve">Tabelle </w:t>
      </w:r>
      <w:r w:rsidRPr="00C278BE">
        <w:fldChar w:fldCharType="begin"/>
      </w:r>
      <w:r w:rsidRPr="00C278BE">
        <w:instrText xml:space="preserve"> SEQ Tabelle \* ARABIC </w:instrText>
      </w:r>
      <w:r w:rsidRPr="00C278BE">
        <w:fldChar w:fldCharType="separate"/>
      </w:r>
      <w:r w:rsidR="00C278BE" w:rsidRPr="00C278BE">
        <w:rPr>
          <w:noProof/>
        </w:rPr>
        <w:t>8</w:t>
      </w:r>
      <w:r w:rsidRPr="00C278BE">
        <w:fldChar w:fldCharType="end"/>
      </w:r>
      <w:r w:rsidRPr="00C278BE">
        <w:t>: Entwurf BP_Update Response</w:t>
      </w:r>
      <w:bookmarkEnd w:id="110"/>
    </w:p>
    <w:p w:rsidR="00B77B20" w:rsidRPr="00C278BE" w:rsidRDefault="00A20EEB" w:rsidP="00A20EEB">
      <w:pPr>
        <w:pStyle w:val="berschrift2"/>
        <w:tabs>
          <w:tab w:val="clear" w:pos="2836"/>
        </w:tabs>
        <w:ind w:left="709"/>
      </w:pPr>
      <w:bookmarkStart w:id="111" w:name="_Toc511709065"/>
      <w:r w:rsidRPr="00C278BE">
        <w:t>Entscheidungen</w:t>
      </w:r>
      <w:bookmarkEnd w:id="111"/>
      <w:r w:rsidRPr="00C278BE">
        <w:t xml:space="preserve">  </w:t>
      </w:r>
    </w:p>
    <w:p w:rsidR="00A20EEB" w:rsidRPr="00C278BE" w:rsidRDefault="00A20EEB" w:rsidP="00A20EEB">
      <w:pPr>
        <w:pStyle w:val="Grundtext"/>
      </w:pPr>
      <w:r w:rsidRPr="00C278BE">
        <w:t xml:space="preserve">Wie unter Punkt 8.1 beschrieben, wäre es möglich die GP Informationen und QMC Informationen in einem Webservice auszulesen, oder auf zwei Webservice aufzuteilen. </w:t>
      </w:r>
    </w:p>
    <w:p w:rsidR="00710140" w:rsidRPr="00C278BE" w:rsidRDefault="00A20EEB" w:rsidP="00A20EEB">
      <w:pPr>
        <w:pStyle w:val="Grundtext"/>
      </w:pPr>
      <w:r w:rsidRPr="00C278BE">
        <w:t xml:space="preserve">Zwei getrennte Webservice </w:t>
      </w:r>
      <w:r w:rsidR="00BB4F0F" w:rsidRPr="00C278BE">
        <w:t xml:space="preserve">bieten in der Zukunft bessere Weiterentwicklungsmöglichkeiten im Bereich der Webanwendung. Des Weiteren können bei getrennten Webservice immerhin eine Informationsgruppe angezeigt werden, sofern ein Webservice erfolgreich war.  </w:t>
      </w:r>
    </w:p>
    <w:p w:rsidR="00710140" w:rsidRPr="00C278BE" w:rsidRDefault="00710140">
      <w:pPr>
        <w:spacing w:line="240" w:lineRule="auto"/>
      </w:pPr>
      <w:r w:rsidRPr="00C278BE">
        <w:br w:type="page"/>
      </w:r>
    </w:p>
    <w:p w:rsidR="00B12FB6" w:rsidRPr="00C278BE" w:rsidRDefault="00B04D9F" w:rsidP="00B04D9F">
      <w:pPr>
        <w:pStyle w:val="berschrift1"/>
      </w:pPr>
      <w:bookmarkStart w:id="112" w:name="_Toc511709066"/>
      <w:r w:rsidRPr="00C278BE">
        <w:lastRenderedPageBreak/>
        <w:t>Realisierung Webservice</w:t>
      </w:r>
      <w:bookmarkEnd w:id="112"/>
      <w:r w:rsidRPr="00C278BE">
        <w:t xml:space="preserve"> </w:t>
      </w:r>
    </w:p>
    <w:p w:rsidR="00B04D9F" w:rsidRPr="00C278BE" w:rsidRDefault="00B04D9F" w:rsidP="00B04D9F">
      <w:r w:rsidRPr="00C278BE">
        <w:t xml:space="preserve">Die WWZ setzt das 3 </w:t>
      </w:r>
      <w:r w:rsidR="004A1046" w:rsidRPr="00C278BE">
        <w:t>Komponentenm</w:t>
      </w:r>
      <w:r w:rsidRPr="00C278BE">
        <w:t xml:space="preserve">odel ein. </w:t>
      </w:r>
      <w:r w:rsidR="004A1046" w:rsidRPr="00C278BE">
        <w:t>Dies bedeutet</w:t>
      </w:r>
      <w:r w:rsidRPr="00C278BE">
        <w:t>,</w:t>
      </w:r>
      <w:r w:rsidR="004A1046" w:rsidRPr="00C278BE">
        <w:t xml:space="preserve"> dass ein Service</w:t>
      </w:r>
      <w:r w:rsidRPr="00C278BE">
        <w:t xml:space="preserve"> in </w:t>
      </w:r>
      <w:r w:rsidR="00F569D0" w:rsidRPr="00C278BE">
        <w:t xml:space="preserve">folgende </w:t>
      </w:r>
      <w:r w:rsidRPr="00C278BE">
        <w:t>3 Teile aufgeteilt</w:t>
      </w:r>
      <w:r w:rsidR="004A1046" w:rsidRPr="00C278BE">
        <w:t xml:space="preserve"> ist</w:t>
      </w:r>
      <w:r w:rsidRPr="00C278BE">
        <w:t>:</w:t>
      </w:r>
    </w:p>
    <w:p w:rsidR="00F569D0" w:rsidRPr="00C278BE" w:rsidRDefault="00F569D0" w:rsidP="00B04D9F"/>
    <w:p w:rsidR="00B04D9F" w:rsidRPr="00C278BE" w:rsidRDefault="00B04D9F" w:rsidP="00B04D9F">
      <w:r w:rsidRPr="00C278BE">
        <w:tab/>
        <w:t xml:space="preserve">- </w:t>
      </w:r>
      <w:r w:rsidRPr="00C278BE">
        <w:rPr>
          <w:b/>
        </w:rPr>
        <w:t>Sendendes System (Web / Anfragesteller)</w:t>
      </w:r>
    </w:p>
    <w:p w:rsidR="00F53C0F" w:rsidRPr="00C278BE" w:rsidRDefault="00F53C0F" w:rsidP="00B04D9F">
      <w:r w:rsidRPr="00C278BE">
        <w:tab/>
      </w:r>
      <w:r w:rsidRPr="00C278BE">
        <w:tab/>
        <w:t>Name: WEB, 1.0 of wwz.ch</w:t>
      </w:r>
    </w:p>
    <w:p w:rsidR="00F53C0F" w:rsidRPr="00C278BE" w:rsidRDefault="00F53C0F" w:rsidP="00B04D9F"/>
    <w:p w:rsidR="00B04D9F" w:rsidRPr="00C278BE" w:rsidRDefault="00B04D9F" w:rsidP="00B04D9F">
      <w:r w:rsidRPr="00C278BE">
        <w:tab/>
        <w:t xml:space="preserve">- </w:t>
      </w:r>
      <w:r w:rsidRPr="00C278BE">
        <w:rPr>
          <w:b/>
        </w:rPr>
        <w:t>SAP PI</w:t>
      </w:r>
    </w:p>
    <w:p w:rsidR="00F53C0F" w:rsidRPr="00C278BE" w:rsidRDefault="00F53C0F" w:rsidP="00B04D9F">
      <w:r w:rsidRPr="00C278BE">
        <w:tab/>
      </w:r>
      <w:r w:rsidRPr="00C278BE">
        <w:tab/>
        <w:t>Name: ZSAP_PI_WWZ of wwz.ch</w:t>
      </w:r>
    </w:p>
    <w:p w:rsidR="00F53C0F" w:rsidRPr="00C278BE" w:rsidRDefault="00F53C0F" w:rsidP="00B04D9F"/>
    <w:p w:rsidR="00B04D9F" w:rsidRPr="00C278BE" w:rsidRDefault="00B04D9F" w:rsidP="00B04D9F">
      <w:r w:rsidRPr="00C278BE">
        <w:tab/>
        <w:t xml:space="preserve">- </w:t>
      </w:r>
      <w:r w:rsidRPr="00C278BE">
        <w:rPr>
          <w:b/>
        </w:rPr>
        <w:t>Empfangendes System (SAP / Antworter)</w:t>
      </w:r>
    </w:p>
    <w:p w:rsidR="00F53C0F" w:rsidRPr="00C278BE" w:rsidRDefault="00F53C0F" w:rsidP="00F53C0F">
      <w:pPr>
        <w:jc w:val="both"/>
      </w:pPr>
      <w:r w:rsidRPr="00C278BE">
        <w:tab/>
      </w:r>
      <w:r w:rsidRPr="00C278BE">
        <w:tab/>
        <w:t>Name: ZSAP_ERP_WWZ of wwz.ch</w:t>
      </w:r>
    </w:p>
    <w:p w:rsidR="00B04D9F" w:rsidRPr="00C278BE" w:rsidRDefault="00B04D9F" w:rsidP="00B04D9F"/>
    <w:p w:rsidR="00B04D9F" w:rsidRPr="00C278BE" w:rsidRDefault="00B04D9F" w:rsidP="00B04D9F">
      <w:r w:rsidRPr="00C278BE">
        <w:t xml:space="preserve">Aus diesem Grund müssen fast alle Komponenten </w:t>
      </w:r>
      <w:r w:rsidR="00F569D0" w:rsidRPr="00C278BE">
        <w:t>3-mal</w:t>
      </w:r>
      <w:r w:rsidRPr="00C278BE">
        <w:t xml:space="preserve"> erstellt werden.</w:t>
      </w:r>
    </w:p>
    <w:p w:rsidR="00F53C0F" w:rsidRPr="00C278BE" w:rsidRDefault="00F53C0F" w:rsidP="00B04D9F"/>
    <w:p w:rsidR="00B841F7" w:rsidRPr="00C278BE" w:rsidRDefault="00B841F7" w:rsidP="00B841F7">
      <w:pPr>
        <w:pStyle w:val="berschrift2"/>
        <w:tabs>
          <w:tab w:val="clear" w:pos="2836"/>
          <w:tab w:val="num" w:pos="709"/>
        </w:tabs>
        <w:ind w:hanging="2836"/>
      </w:pPr>
      <w:bookmarkStart w:id="113" w:name="_Hlk511634307"/>
      <w:bookmarkStart w:id="114" w:name="_Toc511709067"/>
      <w:r w:rsidRPr="00C278BE">
        <w:t>Enterprise Services Builder</w:t>
      </w:r>
      <w:bookmarkEnd w:id="114"/>
    </w:p>
    <w:p w:rsidR="00B04D9F" w:rsidRPr="00C278BE" w:rsidRDefault="00AF02F7" w:rsidP="00B841F7">
      <w:pPr>
        <w:pStyle w:val="berschrift3"/>
      </w:pPr>
      <w:bookmarkStart w:id="115" w:name="_Toc511709068"/>
      <w:bookmarkEnd w:id="113"/>
      <w:r w:rsidRPr="00C278BE">
        <w:t>Namespace erstellen</w:t>
      </w:r>
      <w:bookmarkEnd w:id="115"/>
      <w:r w:rsidRPr="00C278BE">
        <w:t xml:space="preserve"> </w:t>
      </w:r>
    </w:p>
    <w:p w:rsidR="00AF02F7" w:rsidRPr="00C278BE" w:rsidRDefault="00AF02F7" w:rsidP="00AF02F7">
      <w:pPr>
        <w:pStyle w:val="Grundtext"/>
      </w:pPr>
      <w:r w:rsidRPr="00C278BE">
        <w:t>Zu Beginn muss im Enterprise Services Builder</w:t>
      </w:r>
      <w:r w:rsidR="00F838A8" w:rsidRPr="00C278BE">
        <w:t xml:space="preserve"> in jeder</w:t>
      </w:r>
      <w:r w:rsidRPr="00C278BE">
        <w:t xml:space="preserve"> </w:t>
      </w:r>
      <w:r w:rsidR="00F838A8" w:rsidRPr="00C278BE">
        <w:t>Komponente</w:t>
      </w:r>
      <w:r w:rsidRPr="00C278BE">
        <w:t xml:space="preserve"> ein Namespace erstellt werden. Folgende </w:t>
      </w:r>
      <w:r w:rsidR="00F569D0" w:rsidRPr="00C278BE">
        <w:t>Namespace</w:t>
      </w:r>
      <w:r w:rsidRPr="00C278BE">
        <w:t xml:space="preserve"> wurden für das </w:t>
      </w:r>
      <w:r w:rsidR="00933100" w:rsidRPr="00C278BE">
        <w:t>gesamte</w:t>
      </w:r>
      <w:r w:rsidRPr="00C278BE">
        <w:t xml:space="preserve"> Projekt erstellt: </w:t>
      </w:r>
    </w:p>
    <w:p w:rsidR="00F53C0F" w:rsidRPr="00C278BE" w:rsidRDefault="00F53C0F" w:rsidP="00F53C0F">
      <w:pPr>
        <w:pStyle w:val="Grundtext"/>
        <w:spacing w:after="60"/>
        <w:ind w:left="357"/>
      </w:pPr>
    </w:p>
    <w:tbl>
      <w:tblPr>
        <w:tblStyle w:val="Tabellenraster"/>
        <w:tblW w:w="0" w:type="auto"/>
        <w:tblInd w:w="-5" w:type="dxa"/>
        <w:tblLook w:val="04A0" w:firstRow="1" w:lastRow="0" w:firstColumn="1" w:lastColumn="0" w:noHBand="0" w:noVBand="1"/>
      </w:tblPr>
      <w:tblGrid>
        <w:gridCol w:w="3014"/>
        <w:gridCol w:w="3026"/>
        <w:gridCol w:w="3026"/>
      </w:tblGrid>
      <w:tr w:rsidR="00F569D0" w:rsidRPr="00C278BE" w:rsidTr="00F569D0">
        <w:trPr>
          <w:trHeight w:val="456"/>
        </w:trPr>
        <w:tc>
          <w:tcPr>
            <w:tcW w:w="3323" w:type="dxa"/>
            <w:shd w:val="clear" w:color="auto" w:fill="005AA0"/>
          </w:tcPr>
          <w:p w:rsidR="00F53C0F" w:rsidRPr="00C278BE" w:rsidRDefault="002C5309" w:rsidP="00F53C0F">
            <w:pPr>
              <w:pStyle w:val="Grundtext"/>
              <w:rPr>
                <w:b/>
                <w:color w:val="FFFFFF" w:themeColor="background1"/>
              </w:rPr>
            </w:pPr>
            <w:r w:rsidRPr="00C278BE">
              <w:rPr>
                <w:b/>
                <w:color w:val="FFFFFF" w:themeColor="background1"/>
              </w:rPr>
              <w:t>WEB, 1.0 of wwz.ch</w:t>
            </w:r>
          </w:p>
          <w:p w:rsidR="00F53C0F" w:rsidRPr="00C278BE" w:rsidRDefault="00F53C0F" w:rsidP="00F53C0F">
            <w:pPr>
              <w:pStyle w:val="Grundtext"/>
              <w:spacing w:after="60"/>
              <w:rPr>
                <w:b/>
                <w:color w:val="FFFFFF" w:themeColor="background1"/>
              </w:rPr>
            </w:pPr>
          </w:p>
        </w:tc>
        <w:tc>
          <w:tcPr>
            <w:tcW w:w="2970" w:type="dxa"/>
            <w:shd w:val="clear" w:color="auto" w:fill="005AA0"/>
          </w:tcPr>
          <w:p w:rsidR="00F53C0F" w:rsidRPr="00C278BE" w:rsidRDefault="002C5309" w:rsidP="00F53C0F">
            <w:pPr>
              <w:pStyle w:val="Grundtext"/>
              <w:rPr>
                <w:b/>
                <w:color w:val="FFFFFF" w:themeColor="background1"/>
              </w:rPr>
            </w:pPr>
            <w:r w:rsidRPr="00C278BE">
              <w:rPr>
                <w:b/>
                <w:color w:val="FFFFFF" w:themeColor="background1"/>
              </w:rPr>
              <w:t>ZSAP_ERP_WWZ of wwz.ch</w:t>
            </w:r>
          </w:p>
        </w:tc>
        <w:tc>
          <w:tcPr>
            <w:tcW w:w="2773" w:type="dxa"/>
            <w:shd w:val="clear" w:color="auto" w:fill="005AA0"/>
          </w:tcPr>
          <w:p w:rsidR="00F53C0F" w:rsidRPr="00C278BE" w:rsidRDefault="002C5309" w:rsidP="00F53C0F">
            <w:pPr>
              <w:pStyle w:val="Grundtext"/>
              <w:spacing w:after="60"/>
              <w:rPr>
                <w:b/>
                <w:color w:val="FFFFFF" w:themeColor="background1"/>
              </w:rPr>
            </w:pPr>
            <w:r w:rsidRPr="00C278BE">
              <w:rPr>
                <w:b/>
                <w:color w:val="FFFFFF" w:themeColor="background1"/>
              </w:rPr>
              <w:t>ZSAP_PI_WWZ of wwz.ch</w:t>
            </w:r>
          </w:p>
        </w:tc>
      </w:tr>
      <w:tr w:rsidR="00F53C0F" w:rsidRPr="00C278BE" w:rsidTr="00F53C0F">
        <w:tc>
          <w:tcPr>
            <w:tcW w:w="3323" w:type="dxa"/>
          </w:tcPr>
          <w:p w:rsidR="00F53C0F" w:rsidRPr="00C278BE" w:rsidRDefault="00F53C0F" w:rsidP="002C5309">
            <w:pPr>
              <w:pStyle w:val="Grundtext"/>
              <w:spacing w:after="60"/>
              <w:rPr>
                <w:sz w:val="18"/>
              </w:rPr>
            </w:pPr>
            <w:r w:rsidRPr="00C278BE">
              <w:rPr>
                <w:sz w:val="18"/>
              </w:rPr>
              <w:t>http://wwz.ch/S/99980/BP_Search</w:t>
            </w:r>
          </w:p>
          <w:p w:rsidR="00F53C0F" w:rsidRPr="00C278BE" w:rsidRDefault="00F53C0F" w:rsidP="00F53C0F">
            <w:pPr>
              <w:pStyle w:val="Grundtext"/>
              <w:spacing w:after="60"/>
              <w:rPr>
                <w:sz w:val="18"/>
              </w:rPr>
            </w:pPr>
          </w:p>
        </w:tc>
        <w:tc>
          <w:tcPr>
            <w:tcW w:w="2970" w:type="dxa"/>
          </w:tcPr>
          <w:p w:rsidR="00F53C0F" w:rsidRPr="00C278BE" w:rsidRDefault="00F53C0F" w:rsidP="002C5309">
            <w:pPr>
              <w:pStyle w:val="Grundtext"/>
              <w:spacing w:after="60"/>
              <w:rPr>
                <w:sz w:val="18"/>
              </w:rPr>
            </w:pPr>
            <w:r w:rsidRPr="00C278BE">
              <w:rPr>
                <w:sz w:val="18"/>
              </w:rPr>
              <w:t>http://wwz.ch/R/99980/BP_Search</w:t>
            </w:r>
          </w:p>
          <w:p w:rsidR="00F53C0F" w:rsidRPr="00C278BE" w:rsidRDefault="00F53C0F" w:rsidP="00F53C0F">
            <w:pPr>
              <w:pStyle w:val="Grundtext"/>
              <w:spacing w:after="60"/>
              <w:rPr>
                <w:sz w:val="18"/>
              </w:rPr>
            </w:pPr>
          </w:p>
        </w:tc>
        <w:tc>
          <w:tcPr>
            <w:tcW w:w="2773" w:type="dxa"/>
          </w:tcPr>
          <w:p w:rsidR="00F53C0F" w:rsidRPr="00C278BE" w:rsidRDefault="00F53C0F" w:rsidP="00F53C0F">
            <w:pPr>
              <w:pStyle w:val="Grundtext"/>
              <w:spacing w:after="60"/>
              <w:rPr>
                <w:sz w:val="18"/>
              </w:rPr>
            </w:pPr>
            <w:r w:rsidRPr="00C278BE">
              <w:rPr>
                <w:sz w:val="18"/>
              </w:rPr>
              <w:t>http://wwz.ch/X/99980/BP_Search</w:t>
            </w:r>
          </w:p>
          <w:p w:rsidR="00F53C0F" w:rsidRPr="00C278BE" w:rsidRDefault="00F53C0F" w:rsidP="00F53C0F">
            <w:pPr>
              <w:pStyle w:val="Grundtext"/>
              <w:spacing w:after="60"/>
              <w:rPr>
                <w:sz w:val="18"/>
              </w:rPr>
            </w:pPr>
          </w:p>
        </w:tc>
      </w:tr>
      <w:tr w:rsidR="00F53C0F" w:rsidRPr="00C278BE" w:rsidTr="00F53C0F">
        <w:tc>
          <w:tcPr>
            <w:tcW w:w="3323" w:type="dxa"/>
          </w:tcPr>
          <w:p w:rsidR="00F53C0F" w:rsidRPr="00C278BE" w:rsidRDefault="00F53C0F" w:rsidP="002C5309">
            <w:pPr>
              <w:pStyle w:val="Grundtext"/>
              <w:spacing w:after="60"/>
              <w:rPr>
                <w:sz w:val="18"/>
              </w:rPr>
            </w:pPr>
            <w:r w:rsidRPr="00C278BE">
              <w:rPr>
                <w:sz w:val="18"/>
              </w:rPr>
              <w:t>http://wwz.ch/S/99981/BP_GetDetails</w:t>
            </w:r>
          </w:p>
          <w:p w:rsidR="00F53C0F" w:rsidRPr="00C278BE" w:rsidRDefault="00F53C0F" w:rsidP="00F53C0F">
            <w:pPr>
              <w:pStyle w:val="Grundtext"/>
              <w:spacing w:after="60"/>
              <w:rPr>
                <w:sz w:val="18"/>
              </w:rPr>
            </w:pPr>
          </w:p>
        </w:tc>
        <w:tc>
          <w:tcPr>
            <w:tcW w:w="2970" w:type="dxa"/>
          </w:tcPr>
          <w:p w:rsidR="00F53C0F" w:rsidRPr="00C278BE" w:rsidRDefault="00F53C0F" w:rsidP="002C5309">
            <w:pPr>
              <w:pStyle w:val="Grundtext"/>
              <w:spacing w:after="60"/>
              <w:rPr>
                <w:sz w:val="18"/>
              </w:rPr>
            </w:pPr>
            <w:r w:rsidRPr="00C278BE">
              <w:rPr>
                <w:sz w:val="18"/>
              </w:rPr>
              <w:t>http://wwz.ch/R/99981/BP_GetDetails</w:t>
            </w:r>
          </w:p>
          <w:p w:rsidR="00F53C0F" w:rsidRPr="00C278BE" w:rsidRDefault="00F53C0F" w:rsidP="00F53C0F">
            <w:pPr>
              <w:pStyle w:val="Grundtext"/>
              <w:spacing w:after="60"/>
              <w:rPr>
                <w:sz w:val="18"/>
              </w:rPr>
            </w:pPr>
          </w:p>
        </w:tc>
        <w:tc>
          <w:tcPr>
            <w:tcW w:w="2773" w:type="dxa"/>
          </w:tcPr>
          <w:p w:rsidR="00F53C0F" w:rsidRPr="00C278BE" w:rsidRDefault="00F53C0F" w:rsidP="00F53C0F">
            <w:pPr>
              <w:pStyle w:val="Grundtext"/>
              <w:spacing w:after="60"/>
              <w:rPr>
                <w:sz w:val="18"/>
              </w:rPr>
            </w:pPr>
            <w:r w:rsidRPr="00C278BE">
              <w:rPr>
                <w:sz w:val="18"/>
              </w:rPr>
              <w:t>http://wwz.ch/X/99981/BP_GetDetails</w:t>
            </w:r>
          </w:p>
          <w:p w:rsidR="00F53C0F" w:rsidRPr="00C278BE" w:rsidRDefault="00F53C0F" w:rsidP="00F53C0F">
            <w:pPr>
              <w:pStyle w:val="Grundtext"/>
              <w:spacing w:after="60"/>
              <w:rPr>
                <w:sz w:val="18"/>
              </w:rPr>
            </w:pPr>
          </w:p>
        </w:tc>
      </w:tr>
      <w:tr w:rsidR="00F53C0F" w:rsidRPr="00C278BE" w:rsidTr="00F53C0F">
        <w:tc>
          <w:tcPr>
            <w:tcW w:w="3323" w:type="dxa"/>
          </w:tcPr>
          <w:p w:rsidR="00F53C0F" w:rsidRPr="00C278BE" w:rsidRDefault="00F53C0F" w:rsidP="00F53C0F">
            <w:pPr>
              <w:pStyle w:val="Grundtext"/>
              <w:spacing w:after="60"/>
              <w:rPr>
                <w:sz w:val="18"/>
              </w:rPr>
            </w:pPr>
            <w:r w:rsidRPr="00C278BE">
              <w:rPr>
                <w:sz w:val="18"/>
              </w:rPr>
              <w:t>http://wwz.ch/S/99982/BP_QMCProducts</w:t>
            </w:r>
          </w:p>
          <w:p w:rsidR="00F53C0F" w:rsidRPr="00C278BE" w:rsidRDefault="00F53C0F" w:rsidP="00F53C0F">
            <w:pPr>
              <w:pStyle w:val="Grundtext"/>
              <w:spacing w:after="60"/>
              <w:rPr>
                <w:sz w:val="18"/>
              </w:rPr>
            </w:pPr>
          </w:p>
        </w:tc>
        <w:tc>
          <w:tcPr>
            <w:tcW w:w="2970" w:type="dxa"/>
          </w:tcPr>
          <w:p w:rsidR="00F53C0F" w:rsidRPr="00C278BE" w:rsidRDefault="00F53C0F" w:rsidP="00F53C0F">
            <w:pPr>
              <w:pStyle w:val="Grundtext"/>
              <w:spacing w:after="60"/>
              <w:rPr>
                <w:sz w:val="18"/>
              </w:rPr>
            </w:pPr>
            <w:r w:rsidRPr="00C278BE">
              <w:rPr>
                <w:sz w:val="18"/>
              </w:rPr>
              <w:t>http://wwz.ch/R/99982/BP_QMCProducts</w:t>
            </w:r>
          </w:p>
          <w:p w:rsidR="00F53C0F" w:rsidRPr="00C278BE" w:rsidRDefault="00F53C0F" w:rsidP="00F53C0F">
            <w:pPr>
              <w:pStyle w:val="Grundtext"/>
              <w:spacing w:after="60"/>
              <w:rPr>
                <w:sz w:val="18"/>
              </w:rPr>
            </w:pPr>
          </w:p>
        </w:tc>
        <w:tc>
          <w:tcPr>
            <w:tcW w:w="2773" w:type="dxa"/>
          </w:tcPr>
          <w:p w:rsidR="00F53C0F" w:rsidRPr="00C278BE" w:rsidRDefault="00F53C0F" w:rsidP="00F53C0F">
            <w:pPr>
              <w:pStyle w:val="Grundtext"/>
              <w:spacing w:after="60"/>
              <w:rPr>
                <w:sz w:val="18"/>
              </w:rPr>
            </w:pPr>
            <w:r w:rsidRPr="00C278BE">
              <w:rPr>
                <w:sz w:val="18"/>
              </w:rPr>
              <w:t>http://wwz.ch/X/99982/BP_QMCProducts</w:t>
            </w:r>
          </w:p>
          <w:p w:rsidR="00F53C0F" w:rsidRPr="00C278BE" w:rsidRDefault="00F53C0F" w:rsidP="00F53C0F">
            <w:pPr>
              <w:pStyle w:val="Grundtext"/>
              <w:spacing w:after="60"/>
              <w:rPr>
                <w:sz w:val="18"/>
              </w:rPr>
            </w:pPr>
          </w:p>
        </w:tc>
      </w:tr>
      <w:tr w:rsidR="00F53C0F" w:rsidRPr="00C278BE" w:rsidTr="00F53C0F">
        <w:tc>
          <w:tcPr>
            <w:tcW w:w="3323" w:type="dxa"/>
          </w:tcPr>
          <w:p w:rsidR="00F53C0F" w:rsidRPr="00C278BE" w:rsidRDefault="00F53C0F" w:rsidP="002C5309">
            <w:pPr>
              <w:pStyle w:val="Grundtext"/>
              <w:spacing w:after="60"/>
              <w:rPr>
                <w:sz w:val="18"/>
              </w:rPr>
            </w:pPr>
            <w:r w:rsidRPr="00C278BE">
              <w:rPr>
                <w:sz w:val="18"/>
              </w:rPr>
              <w:t>http://wwz.ch/S/99983/BP_Update</w:t>
            </w:r>
          </w:p>
          <w:p w:rsidR="00F53C0F" w:rsidRPr="00C278BE" w:rsidRDefault="00F53C0F" w:rsidP="00F53C0F">
            <w:pPr>
              <w:pStyle w:val="Grundtext"/>
              <w:spacing w:after="60"/>
              <w:rPr>
                <w:sz w:val="18"/>
              </w:rPr>
            </w:pPr>
          </w:p>
        </w:tc>
        <w:tc>
          <w:tcPr>
            <w:tcW w:w="2970" w:type="dxa"/>
          </w:tcPr>
          <w:p w:rsidR="00F53C0F" w:rsidRPr="00C278BE" w:rsidRDefault="00F53C0F" w:rsidP="002C5309">
            <w:pPr>
              <w:pStyle w:val="Grundtext"/>
              <w:spacing w:after="60"/>
              <w:rPr>
                <w:sz w:val="18"/>
              </w:rPr>
            </w:pPr>
            <w:r w:rsidRPr="00C278BE">
              <w:rPr>
                <w:sz w:val="18"/>
              </w:rPr>
              <w:t>http://wwz.ch/R/99983/BP_Update</w:t>
            </w:r>
          </w:p>
          <w:p w:rsidR="00F53C0F" w:rsidRPr="00C278BE" w:rsidRDefault="00F53C0F" w:rsidP="00F53C0F">
            <w:pPr>
              <w:pStyle w:val="Grundtext"/>
              <w:spacing w:after="60"/>
              <w:rPr>
                <w:sz w:val="18"/>
              </w:rPr>
            </w:pPr>
          </w:p>
        </w:tc>
        <w:tc>
          <w:tcPr>
            <w:tcW w:w="2773" w:type="dxa"/>
          </w:tcPr>
          <w:p w:rsidR="00F53C0F" w:rsidRPr="00C278BE" w:rsidRDefault="00F53C0F" w:rsidP="00F53C0F">
            <w:pPr>
              <w:pStyle w:val="Grundtext"/>
              <w:spacing w:after="60"/>
              <w:rPr>
                <w:sz w:val="18"/>
              </w:rPr>
            </w:pPr>
            <w:r w:rsidRPr="00C278BE">
              <w:rPr>
                <w:sz w:val="18"/>
              </w:rPr>
              <w:t>http://wwz.ch/X/99983/BP_Update</w:t>
            </w:r>
          </w:p>
          <w:p w:rsidR="00F53C0F" w:rsidRPr="00C278BE" w:rsidRDefault="00F53C0F" w:rsidP="00F53C0F">
            <w:pPr>
              <w:pStyle w:val="Grundtext"/>
              <w:spacing w:after="60"/>
              <w:rPr>
                <w:sz w:val="18"/>
              </w:rPr>
            </w:pPr>
          </w:p>
        </w:tc>
      </w:tr>
    </w:tbl>
    <w:p w:rsidR="00F53C0F" w:rsidRPr="00C278BE" w:rsidRDefault="00F53C0F" w:rsidP="00F53C0F">
      <w:pPr>
        <w:pStyle w:val="Grundtext"/>
        <w:spacing w:after="60"/>
        <w:ind w:left="357"/>
      </w:pPr>
    </w:p>
    <w:p w:rsidR="00933100" w:rsidRPr="00C278BE" w:rsidRDefault="00933100" w:rsidP="00933100">
      <w:pPr>
        <w:pStyle w:val="Grundtext"/>
      </w:pPr>
    </w:p>
    <w:p w:rsidR="00933100" w:rsidRPr="00C278BE" w:rsidRDefault="00933100" w:rsidP="00B841F7">
      <w:pPr>
        <w:pStyle w:val="berschrift3"/>
      </w:pPr>
      <w:bookmarkStart w:id="116" w:name="_Toc511709069"/>
      <w:r w:rsidRPr="00C278BE">
        <w:t>Dat</w:t>
      </w:r>
      <w:r w:rsidR="00C10E03" w:rsidRPr="00C278BE">
        <w:t>a Type</w:t>
      </w:r>
      <w:r w:rsidRPr="00C278BE">
        <w:t xml:space="preserve"> erstellen</w:t>
      </w:r>
      <w:bookmarkEnd w:id="116"/>
      <w:r w:rsidRPr="00C278BE">
        <w:t xml:space="preserve"> </w:t>
      </w:r>
    </w:p>
    <w:p w:rsidR="00933100" w:rsidRPr="00C278BE" w:rsidRDefault="00933100" w:rsidP="00933100">
      <w:pPr>
        <w:pStyle w:val="Grundtext"/>
      </w:pPr>
      <w:r w:rsidRPr="00C278BE">
        <w:t xml:space="preserve">Die Datentypen definieren die Struktur und </w:t>
      </w:r>
      <w:r w:rsidR="00F838A8" w:rsidRPr="00C278BE">
        <w:t xml:space="preserve">die </w:t>
      </w:r>
      <w:r w:rsidRPr="00C278BE">
        <w:t xml:space="preserve">Elemente für die </w:t>
      </w:r>
      <w:r w:rsidR="00F838A8" w:rsidRPr="00C278BE">
        <w:t>später erstellten Message Types inklusive deren T</w:t>
      </w:r>
      <w:r w:rsidRPr="00C278BE">
        <w:t xml:space="preserve">ypen und Kardinalitäten. </w:t>
      </w:r>
      <w:r w:rsidR="00892085" w:rsidRPr="00C278BE">
        <w:t xml:space="preserve">Als </w:t>
      </w:r>
      <w:r w:rsidR="00F838A8" w:rsidRPr="00C278BE">
        <w:t>Typ eines Elementes wird</w:t>
      </w:r>
      <w:r w:rsidR="00892085" w:rsidRPr="00C278BE">
        <w:t xml:space="preserve"> in der WWZ standartmässig den xsd:string</w:t>
      </w:r>
      <w:r w:rsidR="00150D08" w:rsidRPr="00C278BE">
        <w:t xml:space="preserve"> </w:t>
      </w:r>
      <w:r w:rsidR="00892085" w:rsidRPr="00C278BE">
        <w:t xml:space="preserve">verwendet. </w:t>
      </w:r>
      <w:r w:rsidR="00F279A4" w:rsidRPr="00C278BE">
        <w:t xml:space="preserve"> </w:t>
      </w:r>
    </w:p>
    <w:p w:rsidR="00933100" w:rsidRPr="00C278BE" w:rsidRDefault="00150D08" w:rsidP="00933100">
      <w:pPr>
        <w:pStyle w:val="Grundtext"/>
      </w:pPr>
      <w:r w:rsidRPr="00C278BE">
        <w:t>Die Datentypen werden anhand der Entwürfe erstellt</w:t>
      </w:r>
      <w:r w:rsidR="00F838A8" w:rsidRPr="00C278BE">
        <w:t xml:space="preserve"> und müssen jeweils in der Web und in der</w:t>
      </w:r>
      <w:r w:rsidR="0010484A" w:rsidRPr="00C278BE">
        <w:t xml:space="preserve"> ERP </w:t>
      </w:r>
      <w:r w:rsidR="00F838A8" w:rsidRPr="00C278BE">
        <w:t>Komponente Erstellt</w:t>
      </w:r>
      <w:r w:rsidR="0010484A" w:rsidRPr="00C278BE">
        <w:t xml:space="preserve"> werden.</w:t>
      </w:r>
    </w:p>
    <w:p w:rsidR="0010484A" w:rsidRPr="00C278BE" w:rsidRDefault="0010484A" w:rsidP="0010484A">
      <w:pPr>
        <w:pStyle w:val="Grundtext"/>
        <w:keepNext/>
      </w:pPr>
      <w:r w:rsidRPr="00C278BE">
        <w:rPr>
          <w:noProof/>
        </w:rPr>
        <w:lastRenderedPageBreak/>
        <w:drawing>
          <wp:inline distT="0" distB="0" distL="0" distR="0" wp14:anchorId="1460426B" wp14:editId="4BE0C808">
            <wp:extent cx="5760085" cy="3962150"/>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62150"/>
                    </a:xfrm>
                    <a:prstGeom prst="rect">
                      <a:avLst/>
                    </a:prstGeom>
                  </pic:spPr>
                </pic:pic>
              </a:graphicData>
            </a:graphic>
          </wp:inline>
        </w:drawing>
      </w:r>
    </w:p>
    <w:p w:rsidR="00150D08" w:rsidRPr="00C278BE" w:rsidRDefault="0010484A" w:rsidP="0010484A">
      <w:pPr>
        <w:pStyle w:val="Beschriftung"/>
      </w:pPr>
      <w:bookmarkStart w:id="117" w:name="_Toc511652383"/>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3</w:t>
      </w:r>
      <w:r w:rsidRPr="00C278BE">
        <w:fldChar w:fldCharType="end"/>
      </w:r>
      <w:r w:rsidRPr="00C278BE">
        <w:t>: Erstellter Datentyp für BP_Search</w:t>
      </w:r>
      <w:r w:rsidR="00C10E03" w:rsidRPr="00C278BE">
        <w:t xml:space="preserve"> Response</w:t>
      </w:r>
      <w:bookmarkEnd w:id="117"/>
    </w:p>
    <w:p w:rsidR="00C10E03" w:rsidRPr="00C278BE" w:rsidRDefault="00C10E03" w:rsidP="00B841F7">
      <w:pPr>
        <w:pStyle w:val="berschrift3"/>
      </w:pPr>
      <w:bookmarkStart w:id="118" w:name="_Toc511709070"/>
      <w:r w:rsidRPr="00C278BE">
        <w:t>Messagetype erstellen</w:t>
      </w:r>
      <w:bookmarkEnd w:id="118"/>
      <w:r w:rsidRPr="00C278BE">
        <w:t xml:space="preserve"> </w:t>
      </w:r>
    </w:p>
    <w:p w:rsidR="00911163" w:rsidRPr="00C278BE" w:rsidRDefault="00C10E03">
      <w:pPr>
        <w:spacing w:line="240" w:lineRule="auto"/>
      </w:pPr>
      <w:r w:rsidRPr="00C278BE">
        <w:t>Der Message</w:t>
      </w:r>
      <w:r w:rsidR="00911163" w:rsidRPr="00C278BE">
        <w:t xml:space="preserve"> T</w:t>
      </w:r>
      <w:r w:rsidRPr="00C278BE">
        <w:t xml:space="preserve">ype </w:t>
      </w:r>
      <w:r w:rsidR="00911163" w:rsidRPr="00C278BE">
        <w:t xml:space="preserve">definiert den Aufbau der XML Nachricht für die Request und Response </w:t>
      </w:r>
      <w:r w:rsidR="00F838A8" w:rsidRPr="00C278BE">
        <w:t>Nachrichten</w:t>
      </w:r>
      <w:r w:rsidR="00911163" w:rsidRPr="00C278BE">
        <w:t>.  Ihm wird ein Data Type zugewiesen, welcher die Struktur der XML Nachricht beschreibt.</w:t>
      </w:r>
      <w:r w:rsidR="00CF387E" w:rsidRPr="00C278BE">
        <w:t xml:space="preserve"> Die </w:t>
      </w:r>
      <w:r w:rsidR="00F838A8" w:rsidRPr="00C278BE">
        <w:t>Struktur</w:t>
      </w:r>
      <w:r w:rsidR="00CF387E" w:rsidRPr="00C278BE">
        <w:t xml:space="preserve"> wird automatisch erstellt, sobald ein Data Type zugewiesen wurde. </w:t>
      </w:r>
    </w:p>
    <w:p w:rsidR="00911163" w:rsidRPr="00C278BE" w:rsidRDefault="00911163">
      <w:pPr>
        <w:spacing w:line="240" w:lineRule="auto"/>
      </w:pPr>
      <w:r w:rsidRPr="00C278BE">
        <w:t xml:space="preserve">Des Message Type muss immer für den Request und die Response angelegt werden. </w:t>
      </w:r>
      <w:r w:rsidR="00F838A8" w:rsidRPr="00C278BE">
        <w:t>Und dies jeweils im in der Web- und ERP- Komponente</w:t>
      </w:r>
    </w:p>
    <w:p w:rsidR="00911163" w:rsidRPr="00C278BE" w:rsidRDefault="00911163">
      <w:pPr>
        <w:spacing w:line="240" w:lineRule="auto"/>
      </w:pPr>
    </w:p>
    <w:p w:rsidR="00911163" w:rsidRPr="00C278BE" w:rsidRDefault="00911163">
      <w:pPr>
        <w:spacing w:line="240" w:lineRule="auto"/>
      </w:pPr>
    </w:p>
    <w:p w:rsidR="00911163" w:rsidRPr="00C278BE" w:rsidRDefault="00911163" w:rsidP="00911163">
      <w:pPr>
        <w:keepNext/>
        <w:spacing w:line="240" w:lineRule="auto"/>
      </w:pPr>
      <w:r w:rsidRPr="00C278BE">
        <w:rPr>
          <w:noProof/>
        </w:rPr>
        <w:lastRenderedPageBreak/>
        <w:drawing>
          <wp:inline distT="0" distB="0" distL="0" distR="0" wp14:anchorId="528629BA" wp14:editId="7FFB9424">
            <wp:extent cx="4450603" cy="3490623"/>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6403" cy="3495172"/>
                    </a:xfrm>
                    <a:prstGeom prst="rect">
                      <a:avLst/>
                    </a:prstGeom>
                  </pic:spPr>
                </pic:pic>
              </a:graphicData>
            </a:graphic>
          </wp:inline>
        </w:drawing>
      </w:r>
    </w:p>
    <w:p w:rsidR="00911163" w:rsidRPr="00C278BE" w:rsidRDefault="00911163" w:rsidP="00911163">
      <w:pPr>
        <w:pStyle w:val="Beschriftung"/>
      </w:pPr>
      <w:bookmarkStart w:id="119" w:name="_Toc511652384"/>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4</w:t>
      </w:r>
      <w:r w:rsidRPr="00C278BE">
        <w:fldChar w:fldCharType="end"/>
      </w:r>
      <w:r w:rsidRPr="00C278BE">
        <w:t>: Auswählen des Data Types für den Request Message Type von BP_Search</w:t>
      </w:r>
      <w:bookmarkEnd w:id="119"/>
    </w:p>
    <w:p w:rsidR="00CF387E" w:rsidRPr="00C278BE" w:rsidRDefault="00CF387E" w:rsidP="00CF387E"/>
    <w:p w:rsidR="00CF387E" w:rsidRPr="00C278BE" w:rsidRDefault="00CF387E" w:rsidP="00CF387E">
      <w:pPr>
        <w:keepNext/>
      </w:pPr>
      <w:r w:rsidRPr="00C278BE">
        <w:rPr>
          <w:noProof/>
        </w:rPr>
        <w:drawing>
          <wp:inline distT="0" distB="0" distL="0" distR="0" wp14:anchorId="18B0D78B" wp14:editId="5349B986">
            <wp:extent cx="4430220" cy="2727297"/>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7587" cy="2731832"/>
                    </a:xfrm>
                    <a:prstGeom prst="rect">
                      <a:avLst/>
                    </a:prstGeom>
                  </pic:spPr>
                </pic:pic>
              </a:graphicData>
            </a:graphic>
          </wp:inline>
        </w:drawing>
      </w:r>
    </w:p>
    <w:p w:rsidR="00CF387E" w:rsidRPr="00C278BE" w:rsidRDefault="00CF387E" w:rsidP="00CF387E">
      <w:pPr>
        <w:pStyle w:val="Beschriftung"/>
      </w:pPr>
      <w:bookmarkStart w:id="120" w:name="_Toc511652385"/>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5</w:t>
      </w:r>
      <w:r w:rsidRPr="00C278BE">
        <w:fldChar w:fldCharType="end"/>
      </w:r>
      <w:r w:rsidRPr="00C278BE">
        <w:t>: Der fertige Message Type mit der automatisch erstellen Struktur</w:t>
      </w:r>
      <w:bookmarkEnd w:id="120"/>
    </w:p>
    <w:p w:rsidR="00911163" w:rsidRPr="00C278BE" w:rsidRDefault="00CF387E" w:rsidP="00B841F7">
      <w:pPr>
        <w:pStyle w:val="berschrift3"/>
      </w:pPr>
      <w:bookmarkStart w:id="121" w:name="_Toc511709071"/>
      <w:r w:rsidRPr="00C278BE">
        <w:t>Service Interface erstellen</w:t>
      </w:r>
      <w:bookmarkEnd w:id="121"/>
      <w:r w:rsidRPr="00C278BE">
        <w:t xml:space="preserve"> </w:t>
      </w:r>
    </w:p>
    <w:p w:rsidR="00BD7888" w:rsidRPr="00C278BE" w:rsidRDefault="00CC3582" w:rsidP="00BD7888">
      <w:pPr>
        <w:pStyle w:val="Grundtext"/>
        <w:rPr>
          <w:highlight w:val="yellow"/>
        </w:rPr>
      </w:pPr>
      <w:r w:rsidRPr="00C278BE">
        <w:t>Dem Service</w:t>
      </w:r>
      <w:r w:rsidR="00F838A8" w:rsidRPr="00C278BE">
        <w:t xml:space="preserve"> Interface</w:t>
      </w:r>
      <w:r w:rsidRPr="00C278BE">
        <w:t xml:space="preserve"> muss</w:t>
      </w:r>
      <w:r w:rsidR="00F838A8" w:rsidRPr="00C278BE">
        <w:t xml:space="preserve"> jeweils</w:t>
      </w:r>
      <w:r w:rsidRPr="00C278BE">
        <w:t xml:space="preserve"> eine Kategorie zugewiesen werden.  Der Service</w:t>
      </w:r>
      <w:r w:rsidR="00F838A8" w:rsidRPr="00C278BE">
        <w:t xml:space="preserve"> Interface in der</w:t>
      </w:r>
      <w:r w:rsidRPr="00C278BE">
        <w:t xml:space="preserve"> </w:t>
      </w:r>
      <w:r w:rsidR="00BD7888" w:rsidRPr="00C278BE">
        <w:t>ERP</w:t>
      </w:r>
      <w:r w:rsidRPr="00C278BE">
        <w:t xml:space="preserve"> </w:t>
      </w:r>
      <w:r w:rsidR="00F838A8" w:rsidRPr="00C278BE">
        <w:t>Komponente</w:t>
      </w:r>
      <w:r w:rsidRPr="00C278BE">
        <w:t xml:space="preserve"> bekommt die Kategorie </w:t>
      </w:r>
      <w:r w:rsidR="00F838A8" w:rsidRPr="00C278BE">
        <w:t>«</w:t>
      </w:r>
      <w:r w:rsidR="00BD7888" w:rsidRPr="00C278BE">
        <w:t>Inbound</w:t>
      </w:r>
      <w:r w:rsidR="00F838A8" w:rsidRPr="00C278BE">
        <w:t>»</w:t>
      </w:r>
      <w:r w:rsidRPr="00C278BE">
        <w:t xml:space="preserve">. </w:t>
      </w:r>
      <w:r w:rsidR="00BD7888" w:rsidRPr="00C278BE">
        <w:t xml:space="preserve"> Damit d</w:t>
      </w:r>
      <w:r w:rsidR="00F838A8" w:rsidRPr="00C278BE">
        <w:t xml:space="preserve">ieser </w:t>
      </w:r>
      <w:r w:rsidR="00BD7888" w:rsidRPr="00C278BE">
        <w:t>Service</w:t>
      </w:r>
      <w:r w:rsidR="00F838A8" w:rsidRPr="00C278BE">
        <w:t xml:space="preserve"> Interface </w:t>
      </w:r>
      <w:r w:rsidR="00BD7888" w:rsidRPr="00C278BE">
        <w:t xml:space="preserve">aufgerufen werden kann, benötig </w:t>
      </w:r>
      <w:r w:rsidR="00F838A8" w:rsidRPr="00C278BE">
        <w:t>er</w:t>
      </w:r>
      <w:r w:rsidR="00BD7888" w:rsidRPr="00C278BE">
        <w:t xml:space="preserve"> einen passenden </w:t>
      </w:r>
      <w:r w:rsidR="00F838A8" w:rsidRPr="00C278BE">
        <w:t>Service Interface mit der Kategorie «Outbound». Dieser wird in</w:t>
      </w:r>
      <w:r w:rsidR="00BD7888" w:rsidRPr="00C278BE">
        <w:t xml:space="preserve"> </w:t>
      </w:r>
      <w:r w:rsidR="00F838A8" w:rsidRPr="00C278BE">
        <w:t>der Web-Komponente erstellt</w:t>
      </w:r>
      <w:r w:rsidR="00BD7888" w:rsidRPr="00C278BE">
        <w:t>.</w:t>
      </w:r>
    </w:p>
    <w:p w:rsidR="00BD7888" w:rsidRPr="00C278BE" w:rsidRDefault="00BD7888" w:rsidP="00BD7888">
      <w:pPr>
        <w:pStyle w:val="Grundtext"/>
      </w:pPr>
      <w:r w:rsidRPr="00C278BE">
        <w:t xml:space="preserve">Zusätzlich muss dem Service Interface jeweils die erstellten Message Types für die Request beziehungsweise für die Responsenachricht übergeben werden. </w:t>
      </w:r>
    </w:p>
    <w:p w:rsidR="00400B00" w:rsidRPr="00C278BE" w:rsidRDefault="00CF14E3" w:rsidP="00400B00">
      <w:pPr>
        <w:pStyle w:val="Grundtext"/>
        <w:keepNext/>
      </w:pPr>
      <w:r w:rsidRPr="00C278BE">
        <w:rPr>
          <w:noProof/>
        </w:rPr>
        <w:lastRenderedPageBreak/>
        <w:drawing>
          <wp:inline distT="0" distB="0" distL="0" distR="0" wp14:anchorId="582DACEE">
            <wp:extent cx="6010910" cy="2816860"/>
            <wp:effectExtent l="0" t="0" r="889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2816860"/>
                    </a:xfrm>
                    <a:prstGeom prst="rect">
                      <a:avLst/>
                    </a:prstGeom>
                    <a:noFill/>
                  </pic:spPr>
                </pic:pic>
              </a:graphicData>
            </a:graphic>
          </wp:inline>
        </w:drawing>
      </w:r>
    </w:p>
    <w:p w:rsidR="00400B00" w:rsidRPr="00C278BE" w:rsidRDefault="00400B00" w:rsidP="00400B00">
      <w:pPr>
        <w:pStyle w:val="Beschriftung"/>
      </w:pPr>
      <w:bookmarkStart w:id="122" w:name="_Toc511652386"/>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6</w:t>
      </w:r>
      <w:r w:rsidRPr="00C278BE">
        <w:fldChar w:fldCharType="end"/>
      </w:r>
      <w:r w:rsidRPr="00C278BE">
        <w:t>:Das erstellte Service Interface mit der Outbound Kategorie und den zugewiesenen Message Types</w:t>
      </w:r>
      <w:bookmarkEnd w:id="122"/>
    </w:p>
    <w:p w:rsidR="00400B00" w:rsidRPr="00C278BE" w:rsidRDefault="00400B00" w:rsidP="00B841F7">
      <w:pPr>
        <w:pStyle w:val="berschrift3"/>
      </w:pPr>
      <w:bookmarkStart w:id="123" w:name="_Toc511709072"/>
      <w:r w:rsidRPr="00C278BE">
        <w:t>Message Mapping</w:t>
      </w:r>
      <w:bookmarkEnd w:id="123"/>
      <w:r w:rsidRPr="00C278BE">
        <w:t xml:space="preserve"> </w:t>
      </w:r>
    </w:p>
    <w:p w:rsidR="005A75DE" w:rsidRPr="00C278BE" w:rsidRDefault="005A75DE" w:rsidP="00400B00">
      <w:pPr>
        <w:pStyle w:val="Grundtext"/>
      </w:pPr>
      <w:r w:rsidRPr="00C278BE">
        <w:t>Die erstellten Message Types müssen</w:t>
      </w:r>
      <w:r w:rsidR="00F8795E" w:rsidRPr="00C278BE">
        <w:t xml:space="preserve"> </w:t>
      </w:r>
      <w:r w:rsidR="00F838A8" w:rsidRPr="00C278BE">
        <w:t>in der PI Komponente</w:t>
      </w:r>
      <w:r w:rsidR="00F8795E" w:rsidRPr="00C278BE">
        <w:t xml:space="preserve"> miteinander verbunden werden. </w:t>
      </w:r>
    </w:p>
    <w:p w:rsidR="00784E6D" w:rsidRPr="00C278BE" w:rsidRDefault="002D1166" w:rsidP="00400B00">
      <w:pPr>
        <w:pStyle w:val="Grundtext"/>
      </w:pPr>
      <w:r w:rsidRPr="00C278BE">
        <w:t>Hierbei</w:t>
      </w:r>
      <w:r w:rsidR="00F8795E" w:rsidRPr="00C278BE">
        <w:t xml:space="preserve"> </w:t>
      </w:r>
      <w:r w:rsidR="005A75DE" w:rsidRPr="00C278BE">
        <w:t>wird</w:t>
      </w:r>
      <w:r w:rsidR="00F8795E" w:rsidRPr="00C278BE">
        <w:t xml:space="preserve"> der Message Type für den Request </w:t>
      </w:r>
      <w:r w:rsidR="005A75DE" w:rsidRPr="00C278BE">
        <w:t xml:space="preserve">aus der Web-Komponente </w:t>
      </w:r>
      <w:r w:rsidR="00F8795E" w:rsidRPr="00C278BE">
        <w:t>mit dem Message T</w:t>
      </w:r>
      <w:r w:rsidR="005A75DE" w:rsidRPr="00C278BE">
        <w:t>ype für den Request aus der ERP-Komponente</w:t>
      </w:r>
      <w:r w:rsidRPr="00C278BE">
        <w:t xml:space="preserve"> </w:t>
      </w:r>
      <w:r w:rsidR="00E77BC6" w:rsidRPr="00C278BE">
        <w:t xml:space="preserve">miteinander </w:t>
      </w:r>
      <w:r w:rsidR="005A75DE" w:rsidRPr="00C278BE">
        <w:t>verbunden</w:t>
      </w:r>
      <w:r w:rsidRPr="00C278BE">
        <w:t xml:space="preserve">. Zusätzlich müssen jeweils zusammengehörenden Elemente der Message Types verbunden werden. Wurden die Elemente in beiden Data Types </w:t>
      </w:r>
      <w:r w:rsidR="005A75DE" w:rsidRPr="00C278BE">
        <w:t>gleich benannt, kann dieser s</w:t>
      </w:r>
      <w:r w:rsidRPr="00C278BE">
        <w:t xml:space="preserve">chritt </w:t>
      </w:r>
      <w:r w:rsidR="00F95EAF" w:rsidRPr="00C278BE">
        <w:t>automatisch</w:t>
      </w:r>
      <w:r w:rsidRPr="00C278BE">
        <w:t xml:space="preserve"> durchgeführt </w:t>
      </w:r>
      <w:r w:rsidR="00F95EAF" w:rsidRPr="00C278BE">
        <w:t>werden</w:t>
      </w:r>
      <w:r w:rsidRPr="00C278BE">
        <w:t xml:space="preserve">. Ansonsten muss </w:t>
      </w:r>
      <w:r w:rsidR="00E77BC6" w:rsidRPr="00C278BE">
        <w:t xml:space="preserve">die </w:t>
      </w:r>
      <w:r w:rsidR="00F95EAF" w:rsidRPr="00C278BE">
        <w:t>Verbindung</w:t>
      </w:r>
      <w:r w:rsidR="00E77BC6" w:rsidRPr="00C278BE">
        <w:t xml:space="preserve"> </w:t>
      </w:r>
      <w:r w:rsidR="005A75DE" w:rsidRPr="00C278BE">
        <w:t>der</w:t>
      </w:r>
      <w:r w:rsidR="00154A4C" w:rsidRPr="00C278BE">
        <w:t xml:space="preserve"> Elemente</w:t>
      </w:r>
      <w:r w:rsidR="00E77BC6" w:rsidRPr="00C278BE">
        <w:t xml:space="preserve"> von Hand durch</w:t>
      </w:r>
      <w:r w:rsidR="005A75DE" w:rsidRPr="00C278BE">
        <w:t>geführt</w:t>
      </w:r>
      <w:r w:rsidR="00E77BC6" w:rsidRPr="00C278BE">
        <w:t xml:space="preserve"> werden. </w:t>
      </w:r>
    </w:p>
    <w:p w:rsidR="00154A4C" w:rsidRPr="00C278BE" w:rsidRDefault="00154A4C" w:rsidP="00154A4C">
      <w:pPr>
        <w:pStyle w:val="Grundtext"/>
        <w:keepNext/>
      </w:pPr>
      <w:r w:rsidRPr="00C278BE">
        <w:rPr>
          <w:noProof/>
        </w:rPr>
        <w:drawing>
          <wp:inline distT="0" distB="0" distL="0" distR="0" wp14:anchorId="6FE59CC3" wp14:editId="56BBD036">
            <wp:extent cx="5760085" cy="276656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66569"/>
                    </a:xfrm>
                    <a:prstGeom prst="rect">
                      <a:avLst/>
                    </a:prstGeom>
                  </pic:spPr>
                </pic:pic>
              </a:graphicData>
            </a:graphic>
          </wp:inline>
        </w:drawing>
      </w:r>
    </w:p>
    <w:p w:rsidR="00E77BC6" w:rsidRPr="00C278BE" w:rsidRDefault="00154A4C" w:rsidP="00154A4C">
      <w:pPr>
        <w:pStyle w:val="Beschriftung"/>
      </w:pPr>
      <w:bookmarkStart w:id="124" w:name="_Toc511652387"/>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7</w:t>
      </w:r>
      <w:r w:rsidRPr="00C278BE">
        <w:fldChar w:fldCharType="end"/>
      </w:r>
      <w:r w:rsidRPr="00C278BE">
        <w:t>: Mapping der BP_Search Request Nachricht</w:t>
      </w:r>
      <w:bookmarkEnd w:id="124"/>
    </w:p>
    <w:p w:rsidR="00784E6D" w:rsidRPr="00C278BE" w:rsidRDefault="00784E6D" w:rsidP="00784E6D">
      <w:pPr>
        <w:pStyle w:val="Grundtext"/>
      </w:pPr>
    </w:p>
    <w:p w:rsidR="00154A4C" w:rsidRPr="00C278BE" w:rsidRDefault="00154A4C" w:rsidP="00B841F7">
      <w:pPr>
        <w:pStyle w:val="berschrift3"/>
        <w:rPr>
          <w:sz w:val="28"/>
          <w:szCs w:val="28"/>
        </w:rPr>
      </w:pPr>
      <w:bookmarkStart w:id="125" w:name="_Toc511709073"/>
      <w:r w:rsidRPr="00C278BE">
        <w:lastRenderedPageBreak/>
        <w:t>Operation Mapping</w:t>
      </w:r>
      <w:bookmarkEnd w:id="125"/>
      <w:r w:rsidRPr="00C278BE">
        <w:t xml:space="preserve"> </w:t>
      </w:r>
    </w:p>
    <w:p w:rsidR="007868EB" w:rsidRPr="00C278BE" w:rsidRDefault="00154A4C" w:rsidP="00154A4C">
      <w:pPr>
        <w:pStyle w:val="Grundtext"/>
      </w:pPr>
      <w:r w:rsidRPr="00C278BE">
        <w:t>Über das Opera</w:t>
      </w:r>
      <w:r w:rsidR="007868EB" w:rsidRPr="00C278BE">
        <w:t>t</w:t>
      </w:r>
      <w:r w:rsidRPr="00C278BE">
        <w:t xml:space="preserve">ion Mapping wird </w:t>
      </w:r>
      <w:r w:rsidR="007868EB" w:rsidRPr="00C278BE">
        <w:t>die Beziehung des Inbounds</w:t>
      </w:r>
      <w:r w:rsidRPr="00C278BE">
        <w:t xml:space="preserve"> Serv</w:t>
      </w:r>
      <w:r w:rsidR="007868EB" w:rsidRPr="00C278BE">
        <w:t>i</w:t>
      </w:r>
      <w:r w:rsidRPr="00C278BE">
        <w:t>ce In</w:t>
      </w:r>
      <w:r w:rsidR="007868EB" w:rsidRPr="00C278BE">
        <w:t>t</w:t>
      </w:r>
      <w:r w:rsidRPr="00C278BE">
        <w:t xml:space="preserve">erface mit dem </w:t>
      </w:r>
      <w:r w:rsidR="007868EB" w:rsidRPr="00C278BE">
        <w:t>O</w:t>
      </w:r>
      <w:r w:rsidRPr="00C278BE">
        <w:t xml:space="preserve">utbound Service Interface </w:t>
      </w:r>
      <w:r w:rsidR="007868EB" w:rsidRPr="00C278BE">
        <w:t xml:space="preserve">erstellt. </w:t>
      </w:r>
    </w:p>
    <w:p w:rsidR="007868EB" w:rsidRPr="00C278BE" w:rsidRDefault="007868EB" w:rsidP="007868EB">
      <w:pPr>
        <w:pStyle w:val="Grundtext"/>
        <w:keepNext/>
      </w:pPr>
      <w:r w:rsidRPr="00C278BE">
        <w:rPr>
          <w:noProof/>
        </w:rPr>
        <w:drawing>
          <wp:inline distT="0" distB="0" distL="0" distR="0" wp14:anchorId="5ABBF87D" wp14:editId="7838BCC2">
            <wp:extent cx="5760085" cy="2014539"/>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14539"/>
                    </a:xfrm>
                    <a:prstGeom prst="rect">
                      <a:avLst/>
                    </a:prstGeom>
                  </pic:spPr>
                </pic:pic>
              </a:graphicData>
            </a:graphic>
          </wp:inline>
        </w:drawing>
      </w:r>
    </w:p>
    <w:p w:rsidR="007868EB" w:rsidRPr="00C278BE" w:rsidRDefault="007868EB" w:rsidP="007868EB">
      <w:pPr>
        <w:pStyle w:val="Beschriftung"/>
      </w:pPr>
      <w:bookmarkStart w:id="126" w:name="_Toc511652388"/>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8</w:t>
      </w:r>
      <w:r w:rsidRPr="00C278BE">
        <w:fldChar w:fldCharType="end"/>
      </w:r>
      <w:r w:rsidRPr="00C278BE">
        <w:t>: Das Operation Mapping für den Webservice BP_Search</w:t>
      </w:r>
      <w:bookmarkEnd w:id="126"/>
    </w:p>
    <w:p w:rsidR="0088162A" w:rsidRPr="00C278BE" w:rsidRDefault="00F569D0" w:rsidP="0088162A">
      <w:pPr>
        <w:pStyle w:val="berschrift2"/>
        <w:tabs>
          <w:tab w:val="clear" w:pos="2836"/>
          <w:tab w:val="num" w:pos="709"/>
        </w:tabs>
        <w:ind w:hanging="2836"/>
      </w:pPr>
      <w:bookmarkStart w:id="127" w:name="_Toc511709074"/>
      <w:r w:rsidRPr="00C278BE">
        <w:t>Integration</w:t>
      </w:r>
      <w:r w:rsidR="0088162A" w:rsidRPr="00C278BE">
        <w:t xml:space="preserve"> Builder</w:t>
      </w:r>
      <w:bookmarkEnd w:id="127"/>
    </w:p>
    <w:p w:rsidR="00B841F7" w:rsidRPr="00C278BE" w:rsidRDefault="00B841F7" w:rsidP="0088162A">
      <w:pPr>
        <w:pStyle w:val="berschrift3"/>
      </w:pPr>
      <w:bookmarkStart w:id="128" w:name="_Toc511709075"/>
      <w:r w:rsidRPr="00C278BE">
        <w:t>Communication Channel erstellen</w:t>
      </w:r>
      <w:bookmarkEnd w:id="128"/>
    </w:p>
    <w:p w:rsidR="00255E5F" w:rsidRPr="00C278BE" w:rsidRDefault="00255E5F" w:rsidP="00255E5F">
      <w:pPr>
        <w:pStyle w:val="Grundtext"/>
      </w:pPr>
      <w:r w:rsidRPr="00C278BE">
        <w:t xml:space="preserve">Über den Kommunikationskanal werden die Details für die Eingangs- oder Ausgangsverarbeitung einer Nachricht definiert. </w:t>
      </w:r>
      <w:r w:rsidR="00766A90" w:rsidRPr="00C278BE">
        <w:t xml:space="preserve">Es wird je ein Kommunikationskanal als Empfänger- und einen als Senderkanal erstellt. Die Rolle (Sender oder Empfänger) wird über die Kommunikationskomponente zugeordnet. </w:t>
      </w:r>
    </w:p>
    <w:p w:rsidR="0088162A" w:rsidRPr="00C278BE" w:rsidRDefault="00B841F7" w:rsidP="00B841F7">
      <w:pPr>
        <w:pStyle w:val="berschrift3"/>
      </w:pPr>
      <w:bookmarkStart w:id="129" w:name="_Toc511709076"/>
      <w:r w:rsidRPr="00C278BE">
        <w:t>Integrated Configuration erstellen</w:t>
      </w:r>
      <w:bookmarkEnd w:id="129"/>
    </w:p>
    <w:p w:rsidR="00F75605" w:rsidRPr="00C278BE" w:rsidRDefault="00FE531F" w:rsidP="00766A90">
      <w:pPr>
        <w:pStyle w:val="Grundtext"/>
      </w:pPr>
      <w:r w:rsidRPr="00C278BE">
        <w:t xml:space="preserve">Über die Integrated Configuraton werden </w:t>
      </w:r>
      <w:r w:rsidR="00F75605" w:rsidRPr="00C278BE">
        <w:t xml:space="preserve">alle erstellte Komponente zusammengeführt. </w:t>
      </w:r>
    </w:p>
    <w:p w:rsidR="00F75605" w:rsidRPr="00C278BE" w:rsidRDefault="00F75605" w:rsidP="00766A90">
      <w:pPr>
        <w:pStyle w:val="Grundtext"/>
      </w:pPr>
      <w:r w:rsidRPr="00C278BE">
        <w:t xml:space="preserve">Das Inbound Processing definiert, welcher Typ und Eingangskanal benutz wird. Der Reciever bestimmt, wer die Nachricht erhält. Über das Reciever Interface wird bestimmt welches Mapping verwendet wird. Und der Outbound Processing </w:t>
      </w:r>
      <w:r w:rsidR="00233000" w:rsidRPr="00C278BE">
        <w:t xml:space="preserve">definiert </w:t>
      </w:r>
      <w:r w:rsidRPr="00C278BE">
        <w:t xml:space="preserve">welcher Typ und Ausgangskanal verwendet wird. </w:t>
      </w:r>
    </w:p>
    <w:p w:rsidR="0088162A" w:rsidRPr="00C278BE" w:rsidRDefault="0088162A" w:rsidP="00F53C0F">
      <w:pPr>
        <w:pStyle w:val="berschrift2"/>
        <w:tabs>
          <w:tab w:val="clear" w:pos="2836"/>
          <w:tab w:val="num" w:pos="709"/>
        </w:tabs>
        <w:ind w:hanging="2836"/>
      </w:pPr>
      <w:bookmarkStart w:id="130" w:name="_Toc511709077"/>
      <w:r w:rsidRPr="00C278BE">
        <w:t>SProxy</w:t>
      </w:r>
      <w:bookmarkEnd w:id="130"/>
    </w:p>
    <w:p w:rsidR="00766A90" w:rsidRPr="00C278BE" w:rsidRDefault="00766A90" w:rsidP="00766A90">
      <w:pPr>
        <w:pStyle w:val="Grundtext"/>
      </w:pPr>
      <w:r w:rsidRPr="00C278BE">
        <w:t xml:space="preserve">Wurden die Webservice </w:t>
      </w:r>
      <w:r w:rsidR="0090160D" w:rsidRPr="00C278BE">
        <w:t xml:space="preserve">im Enterprise Services Builder und im Integration Builder fertiggestellt, kann mit der Programmierung der Web Service im ERP System vorgefahren werden. Hierzu wir die Transaktion SPROXY verwendet. </w:t>
      </w:r>
    </w:p>
    <w:p w:rsidR="00577F5C" w:rsidRPr="00C278BE" w:rsidRDefault="00B93461" w:rsidP="00766A90">
      <w:pPr>
        <w:pStyle w:val="Grundtext"/>
      </w:pPr>
      <w:r w:rsidRPr="00C278BE">
        <w:t xml:space="preserve">Zusätzlich befindet sich im </w:t>
      </w:r>
      <w:r w:rsidR="00A62295" w:rsidRPr="00C278BE">
        <w:t xml:space="preserve">Anhang </w:t>
      </w:r>
      <w:r w:rsidRPr="00C278BE">
        <w:t>der ganze</w:t>
      </w:r>
      <w:r w:rsidR="00A62295" w:rsidRPr="00C278BE">
        <w:t xml:space="preserve"> Code von allen Webservices. </w:t>
      </w:r>
    </w:p>
    <w:p w:rsidR="00577F5C" w:rsidRPr="00C278BE" w:rsidRDefault="00577F5C">
      <w:pPr>
        <w:spacing w:line="240" w:lineRule="auto"/>
      </w:pPr>
      <w:r w:rsidRPr="00C278BE">
        <w:br w:type="page"/>
      </w:r>
    </w:p>
    <w:p w:rsidR="00766A90" w:rsidRPr="00C278BE" w:rsidRDefault="00766A90" w:rsidP="00766A90">
      <w:pPr>
        <w:pStyle w:val="berschrift3"/>
      </w:pPr>
      <w:bookmarkStart w:id="131" w:name="_Toc511709078"/>
      <w:r w:rsidRPr="00C278BE">
        <w:lastRenderedPageBreak/>
        <w:t>BP_Search</w:t>
      </w:r>
      <w:bookmarkEnd w:id="131"/>
    </w:p>
    <w:p w:rsidR="0090160D" w:rsidRPr="00C278BE" w:rsidRDefault="00E77CB1" w:rsidP="0090160D">
      <w:pPr>
        <w:pStyle w:val="Grundtext"/>
      </w:pPr>
      <w:r w:rsidRPr="00C278BE">
        <w:t xml:space="preserve"> </w:t>
      </w:r>
      <w:r w:rsidR="00A62295" w:rsidRPr="00C278BE">
        <w:t xml:space="preserve">Zu Beginn müssen die Inputparameter (Suchkriterien) einer lokalen Struktur übergeben werden. Diese wird dann beim Aufruf der Funktion </w:t>
      </w:r>
      <w:bookmarkStart w:id="132" w:name="_Hlk511638980"/>
      <w:r w:rsidR="00A62295" w:rsidRPr="00C278BE">
        <w:t xml:space="preserve">BAPI_BUPA_SEARCH_2 </w:t>
      </w:r>
      <w:bookmarkEnd w:id="132"/>
      <w:r w:rsidR="00A62295" w:rsidRPr="00C278BE">
        <w:t xml:space="preserve">übergeben. </w:t>
      </w:r>
      <w:r w:rsidRPr="00C278BE">
        <w:t xml:space="preserve">                                                                      </w:t>
      </w:r>
    </w:p>
    <w:p w:rsidR="00A62295" w:rsidRPr="00C278BE" w:rsidRDefault="00A62295" w:rsidP="00A62295">
      <w:pPr>
        <w:pStyle w:val="Grundtext"/>
        <w:keepNext/>
      </w:pPr>
      <w:r w:rsidRPr="00C278BE">
        <w:rPr>
          <w:noProof/>
        </w:rPr>
        <w:drawing>
          <wp:inline distT="0" distB="0" distL="0" distR="0" wp14:anchorId="4F4A0528" wp14:editId="7A30DEB4">
            <wp:extent cx="5760085" cy="2097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97405"/>
                    </a:xfrm>
                    <a:prstGeom prst="rect">
                      <a:avLst/>
                    </a:prstGeom>
                  </pic:spPr>
                </pic:pic>
              </a:graphicData>
            </a:graphic>
          </wp:inline>
        </w:drawing>
      </w:r>
    </w:p>
    <w:p w:rsidR="00A62295" w:rsidRPr="00C278BE" w:rsidRDefault="00A62295" w:rsidP="00A62295">
      <w:pPr>
        <w:pStyle w:val="Beschriftung"/>
      </w:pPr>
      <w:bookmarkStart w:id="133" w:name="_Toc511652389"/>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9</w:t>
      </w:r>
      <w:r w:rsidRPr="00C278BE">
        <w:fldChar w:fldCharType="end"/>
      </w:r>
      <w:r w:rsidRPr="00C278BE">
        <w:t>: Übergabe der Inputparameter und Aufruf der Funktion BAPI_BUPA_SEARCH_2</w:t>
      </w:r>
      <w:bookmarkEnd w:id="133"/>
    </w:p>
    <w:p w:rsidR="00A62295" w:rsidRPr="00C278BE" w:rsidRDefault="00DB3DDC" w:rsidP="00A62295">
      <w:pPr>
        <w:pStyle w:val="Grundtext"/>
      </w:pPr>
      <w:r w:rsidRPr="00C278BE">
        <w:t xml:space="preserve"> </w:t>
      </w:r>
      <w:r w:rsidR="00A62295" w:rsidRPr="00C278BE">
        <w:t xml:space="preserve">Wurde bei der Suche GPs gefunden, werden diese einen internen Tabelle übergeben. Für jeden Datensatz in der Tabelle wird die Funktion BAPI_BUPA_CENTRAL_GETDETAIL aufgerufen. </w:t>
      </w:r>
    </w:p>
    <w:p w:rsidR="00A62295" w:rsidRPr="00C278BE" w:rsidRDefault="00A62295" w:rsidP="00A62295">
      <w:pPr>
        <w:pStyle w:val="Grundtext"/>
        <w:keepNext/>
      </w:pPr>
      <w:r w:rsidRPr="00C278BE">
        <w:rPr>
          <w:noProof/>
        </w:rPr>
        <w:drawing>
          <wp:inline distT="0" distB="0" distL="0" distR="0" wp14:anchorId="6D802EFE" wp14:editId="1C003073">
            <wp:extent cx="4055166" cy="1657651"/>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344" cy="1660176"/>
                    </a:xfrm>
                    <a:prstGeom prst="rect">
                      <a:avLst/>
                    </a:prstGeom>
                  </pic:spPr>
                </pic:pic>
              </a:graphicData>
            </a:graphic>
          </wp:inline>
        </w:drawing>
      </w:r>
    </w:p>
    <w:p w:rsidR="00A62295" w:rsidRPr="00C278BE" w:rsidRDefault="00A62295" w:rsidP="00A62295">
      <w:pPr>
        <w:pStyle w:val="Beschriftung"/>
      </w:pPr>
      <w:bookmarkStart w:id="134" w:name="_Toc511652390"/>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10</w:t>
      </w:r>
      <w:r w:rsidRPr="00C278BE">
        <w:fldChar w:fldCharType="end"/>
      </w:r>
      <w:r w:rsidRPr="00C278BE">
        <w:t xml:space="preserve">: Loop über </w:t>
      </w:r>
      <w:r w:rsidR="00577F5C" w:rsidRPr="00C278BE">
        <w:t>alle Datensätze u</w:t>
      </w:r>
      <w:r w:rsidRPr="00C278BE">
        <w:t>nd Aufruf der Funktion</w:t>
      </w:r>
      <w:r w:rsidR="00577F5C" w:rsidRPr="00C278BE">
        <w:t xml:space="preserve"> für jeden GP</w:t>
      </w:r>
      <w:bookmarkEnd w:id="134"/>
    </w:p>
    <w:p w:rsidR="00577F5C" w:rsidRPr="00C278BE" w:rsidRDefault="00577F5C" w:rsidP="00577F5C">
      <w:r w:rsidRPr="00C278BE">
        <w:t xml:space="preserve">Zusätzlich muss noch der GP Typ für jeden GP ermittelt werden, falls bei der Suche nach keinen bestimmten GP Typ </w:t>
      </w:r>
      <w:r w:rsidR="00D87687" w:rsidRPr="00C278BE">
        <w:t>mitgegeben</w:t>
      </w:r>
      <w:r w:rsidRPr="00C278BE">
        <w:t xml:space="preserve"> wurde. Dazu wird eine Select Abfrage auf die Tabelle but000 durchgeführt.</w:t>
      </w:r>
    </w:p>
    <w:p w:rsidR="00577F5C" w:rsidRPr="00C278BE" w:rsidRDefault="00577F5C" w:rsidP="00577F5C">
      <w:pPr>
        <w:pStyle w:val="Grundtext"/>
        <w:keepNext/>
      </w:pPr>
      <w:r w:rsidRPr="00C278BE">
        <w:rPr>
          <w:noProof/>
        </w:rPr>
        <w:drawing>
          <wp:inline distT="0" distB="0" distL="0" distR="0" wp14:anchorId="44F28FDD" wp14:editId="7CC9EAB0">
            <wp:extent cx="5760085" cy="661670"/>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661670"/>
                    </a:xfrm>
                    <a:prstGeom prst="rect">
                      <a:avLst/>
                    </a:prstGeom>
                  </pic:spPr>
                </pic:pic>
              </a:graphicData>
            </a:graphic>
          </wp:inline>
        </w:drawing>
      </w:r>
    </w:p>
    <w:p w:rsidR="00577F5C" w:rsidRPr="00C278BE" w:rsidRDefault="00577F5C" w:rsidP="00577F5C">
      <w:pPr>
        <w:pStyle w:val="Beschriftung"/>
      </w:pPr>
      <w:bookmarkStart w:id="135" w:name="_Toc511652391"/>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11</w:t>
      </w:r>
      <w:r w:rsidRPr="00C278BE">
        <w:fldChar w:fldCharType="end"/>
      </w:r>
      <w:r w:rsidRPr="00C278BE">
        <w:t>: Select Abfrage für den GP Typ</w:t>
      </w:r>
      <w:bookmarkEnd w:id="135"/>
    </w:p>
    <w:p w:rsidR="00577F5C" w:rsidRPr="00C278BE" w:rsidRDefault="00577F5C">
      <w:pPr>
        <w:spacing w:line="240" w:lineRule="auto"/>
      </w:pPr>
      <w:r w:rsidRPr="00C278BE">
        <w:br w:type="page"/>
      </w:r>
    </w:p>
    <w:p w:rsidR="00577F5C" w:rsidRPr="00C278BE" w:rsidRDefault="00577F5C" w:rsidP="00577F5C">
      <w:pPr>
        <w:pStyle w:val="berschrift3"/>
      </w:pPr>
      <w:bookmarkStart w:id="136" w:name="_Toc511709079"/>
      <w:r w:rsidRPr="00C278BE">
        <w:lastRenderedPageBreak/>
        <w:t>BP_</w:t>
      </w:r>
      <w:r w:rsidR="00B93461" w:rsidRPr="00C278BE">
        <w:t>GetDetails</w:t>
      </w:r>
      <w:bookmarkEnd w:id="136"/>
    </w:p>
    <w:p w:rsidR="00BB7F41" w:rsidRPr="00C278BE" w:rsidRDefault="0089560D" w:rsidP="00BB7F41">
      <w:pPr>
        <w:pStyle w:val="Grundtext"/>
        <w:keepNext/>
      </w:pPr>
      <w:r w:rsidRPr="00C278BE">
        <w:rPr>
          <w:noProof/>
        </w:rPr>
        <w:drawing>
          <wp:anchor distT="0" distB="0" distL="114300" distR="114300" simplePos="0" relativeHeight="251732480" behindDoc="0" locked="0" layoutInCell="1" allowOverlap="1" wp14:anchorId="01BCCAE6">
            <wp:simplePos x="0" y="0"/>
            <wp:positionH relativeFrom="margin">
              <wp:posOffset>776605</wp:posOffset>
            </wp:positionH>
            <wp:positionV relativeFrom="margin">
              <wp:posOffset>954212</wp:posOffset>
            </wp:positionV>
            <wp:extent cx="3921125" cy="2289810"/>
            <wp:effectExtent l="0" t="0" r="3175"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1125" cy="2289810"/>
                    </a:xfrm>
                    <a:prstGeom prst="rect">
                      <a:avLst/>
                    </a:prstGeom>
                  </pic:spPr>
                </pic:pic>
              </a:graphicData>
            </a:graphic>
          </wp:anchor>
        </w:drawing>
      </w:r>
      <w:r w:rsidR="008A3174" w:rsidRPr="00C278BE">
        <w:t xml:space="preserve">Ausgelesen </w:t>
      </w:r>
      <w:r w:rsidR="00477D15" w:rsidRPr="00C278BE">
        <w:t>werden</w:t>
      </w:r>
      <w:r w:rsidR="008A3174" w:rsidRPr="00C278BE">
        <w:t xml:space="preserve"> die persönlichen GP </w:t>
      </w:r>
      <w:r w:rsidR="00477D15" w:rsidRPr="00C278BE">
        <w:t>Informationen</w:t>
      </w:r>
      <w:r w:rsidR="008A3174" w:rsidRPr="00C278BE">
        <w:t xml:space="preserve"> mit dem Funktionsbaustein </w:t>
      </w:r>
      <w:r w:rsidR="00477D15" w:rsidRPr="00C278BE">
        <w:t xml:space="preserve">'BAPI_BUPA_CENTRAL_GETDETAIL'. </w:t>
      </w:r>
      <w:r w:rsidR="00CF7E22" w:rsidRPr="00C278BE">
        <w:t xml:space="preserve">Findet dieser Informationen, wird der Funktionsbaustein… aufgerufen zum Auslesen der Adressdaten </w:t>
      </w:r>
      <w:r w:rsidR="00477D15" w:rsidRPr="00C278BE">
        <w:t xml:space="preserve">Bei beiden Funktionsbauseinen muss die GP Nummer als eingabewert übergeben werden. </w:t>
      </w:r>
    </w:p>
    <w:p w:rsidR="00BB7F41" w:rsidRPr="00C278BE" w:rsidRDefault="00BB7F41" w:rsidP="00BB7F41">
      <w:pPr>
        <w:pStyle w:val="Beschriftung"/>
      </w:pPr>
      <w:bookmarkStart w:id="137" w:name="_Toc511652392"/>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12</w:t>
      </w:r>
      <w:r w:rsidRPr="00C278BE">
        <w:fldChar w:fldCharType="end"/>
      </w:r>
      <w:r w:rsidRPr="00C278BE">
        <w:t>: Aufruf der Funktionen</w:t>
      </w:r>
      <w:r w:rsidR="00CF7E22" w:rsidRPr="00C278BE">
        <w:t xml:space="preserve"> 'BAPI_BUPA_CENTRAL_GETDETAIL’ und 'BAPI_BUPA_CENTRAL_GETDETAIL'</w:t>
      </w:r>
      <w:bookmarkEnd w:id="137"/>
    </w:p>
    <w:p w:rsidR="00BB7F41" w:rsidRPr="00C278BE" w:rsidRDefault="00CF7E22" w:rsidP="00BB7F41">
      <w:r w:rsidRPr="00C278BE">
        <w:t>Die Anrede muss über den «Title_key» herausgefunden werden. Dazu wird eine Case Abfrage verwendet. Die Namen werden ebenfalls über eine Case Abfrage anhand des GP Types aus verschiedenen Strukturen ausgelesen.</w:t>
      </w:r>
    </w:p>
    <w:p w:rsidR="00CF7E22" w:rsidRPr="00C278BE" w:rsidRDefault="0089560D" w:rsidP="00BB7F41">
      <w:r w:rsidRPr="00C278BE">
        <w:rPr>
          <w:noProof/>
        </w:rPr>
        <mc:AlternateContent>
          <mc:Choice Requires="wps">
            <w:drawing>
              <wp:anchor distT="0" distB="0" distL="114300" distR="114300" simplePos="0" relativeHeight="251735552" behindDoc="0" locked="0" layoutInCell="1" allowOverlap="1" wp14:anchorId="3784A49B" wp14:editId="76AB9770">
                <wp:simplePos x="0" y="0"/>
                <wp:positionH relativeFrom="column">
                  <wp:posOffset>898525</wp:posOffset>
                </wp:positionH>
                <wp:positionV relativeFrom="paragraph">
                  <wp:posOffset>2678430</wp:posOffset>
                </wp:positionV>
                <wp:extent cx="3961765" cy="63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rsidR="004F42F9" w:rsidRPr="00164DA7" w:rsidRDefault="004F42F9" w:rsidP="0089560D">
                            <w:pPr>
                              <w:pStyle w:val="Beschriftung"/>
                              <w:rPr>
                                <w:noProof/>
                                <w:sz w:val="20"/>
                                <w:szCs w:val="20"/>
                              </w:rPr>
                            </w:pPr>
                            <w:bookmarkStart w:id="138" w:name="_Toc511652393"/>
                            <w:r>
                              <w:t xml:space="preserve">Abbildung </w:t>
                            </w:r>
                            <w:r>
                              <w:fldChar w:fldCharType="begin"/>
                            </w:r>
                            <w:r>
                              <w:instrText xml:space="preserve"> SEQ Abbildung \* ARABIC </w:instrText>
                            </w:r>
                            <w:r>
                              <w:fldChar w:fldCharType="separate"/>
                            </w:r>
                            <w:r w:rsidR="00C278BE">
                              <w:rPr>
                                <w:noProof/>
                              </w:rPr>
                              <w:t>13</w:t>
                            </w:r>
                            <w:r>
                              <w:fldChar w:fldCharType="end"/>
                            </w:r>
                            <w:r>
                              <w:t>: Case Abfrage für die Anrede und Namen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49B" id="Textfeld 33" o:spid="_x0000_s1032" type="#_x0000_t202" style="position:absolute;margin-left:70.75pt;margin-top:210.9pt;width:311.9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8TMQIAAGYEAAAOAAAAZHJzL2Uyb0RvYy54bWysVFFv2yAQfp+0/4B4X5w0arZa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" stroked="f">
                <v:textbox style="mso-fit-shape-to-text:t" inset="0,0,0,0">
                  <w:txbxContent>
                    <w:p w:rsidR="004F42F9" w:rsidRPr="00164DA7" w:rsidRDefault="004F42F9" w:rsidP="0089560D">
                      <w:pPr>
                        <w:pStyle w:val="Beschriftung"/>
                        <w:rPr>
                          <w:noProof/>
                          <w:sz w:val="20"/>
                          <w:szCs w:val="20"/>
                        </w:rPr>
                      </w:pPr>
                      <w:bookmarkStart w:id="139" w:name="_Toc511652393"/>
                      <w:r>
                        <w:t xml:space="preserve">Abbildung </w:t>
                      </w:r>
                      <w:r>
                        <w:fldChar w:fldCharType="begin"/>
                      </w:r>
                      <w:r>
                        <w:instrText xml:space="preserve"> SEQ Abbildung \* ARABIC </w:instrText>
                      </w:r>
                      <w:r>
                        <w:fldChar w:fldCharType="separate"/>
                      </w:r>
                      <w:r w:rsidR="00C278BE">
                        <w:rPr>
                          <w:noProof/>
                        </w:rPr>
                        <w:t>13</w:t>
                      </w:r>
                      <w:r>
                        <w:fldChar w:fldCharType="end"/>
                      </w:r>
                      <w:r>
                        <w:t>: Case Abfrage für die Anrede und Namen</w:t>
                      </w:r>
                      <w:bookmarkEnd w:id="139"/>
                    </w:p>
                  </w:txbxContent>
                </v:textbox>
                <w10:wrap type="square"/>
              </v:shape>
            </w:pict>
          </mc:Fallback>
        </mc:AlternateContent>
      </w:r>
      <w:r w:rsidRPr="00C278BE">
        <w:rPr>
          <w:noProof/>
        </w:rPr>
        <w:drawing>
          <wp:anchor distT="0" distB="0" distL="114300" distR="114300" simplePos="0" relativeHeight="251733504" behindDoc="0" locked="0" layoutInCell="1" allowOverlap="1" wp14:anchorId="7E977181">
            <wp:simplePos x="0" y="0"/>
            <wp:positionH relativeFrom="margin">
              <wp:posOffset>898525</wp:posOffset>
            </wp:positionH>
            <wp:positionV relativeFrom="margin">
              <wp:posOffset>4193540</wp:posOffset>
            </wp:positionV>
            <wp:extent cx="3961765" cy="2456815"/>
            <wp:effectExtent l="0" t="0" r="635" b="63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1765" cy="2456815"/>
                    </a:xfrm>
                    <a:prstGeom prst="rect">
                      <a:avLst/>
                    </a:prstGeom>
                  </pic:spPr>
                </pic:pic>
              </a:graphicData>
            </a:graphic>
          </wp:anchor>
        </w:drawing>
      </w:r>
    </w:p>
    <w:p w:rsidR="00C066D4" w:rsidRPr="00C278BE" w:rsidRDefault="00C066D4" w:rsidP="00A62295">
      <w:pPr>
        <w:pStyle w:val="Grundtext"/>
      </w:pPr>
      <w:r w:rsidRPr="00C278BE">
        <w:br w:type="page"/>
      </w:r>
    </w:p>
    <w:p w:rsidR="0089560D" w:rsidRPr="00C278BE" w:rsidRDefault="0089560D" w:rsidP="0089560D">
      <w:pPr>
        <w:pStyle w:val="berschrift3"/>
      </w:pPr>
      <w:bookmarkStart w:id="140" w:name="_Toc511709080"/>
      <w:r w:rsidRPr="00C278BE">
        <w:lastRenderedPageBreak/>
        <w:t>BP_QMC_Products</w:t>
      </w:r>
      <w:bookmarkEnd w:id="140"/>
    </w:p>
    <w:p w:rsidR="0089560D" w:rsidRPr="00C278BE" w:rsidRDefault="00205F0A" w:rsidP="00205F0A">
      <w:pPr>
        <w:pStyle w:val="Grundtext"/>
      </w:pPr>
      <w:r w:rsidRPr="00C278BE">
        <w:t xml:space="preserve">Über eine Select Abfrage werden alle QMC IDs des gewünschten GPs aus der Tabelle zbc_qmc_crm_data gelesen und in eine lokale Tabelle übertragen. </w:t>
      </w:r>
      <w:r w:rsidR="00BF3907" w:rsidRPr="00C278BE">
        <w:t>Für alle Produkte besteht in der Tabelle ein Feld, welches mit einem X gefüllt ist, falls ein Produkt vorhanden ist und weiteren Feldern mit den Namen den jeweiligen Produkten.</w:t>
      </w:r>
    </w:p>
    <w:p w:rsidR="00BF3907" w:rsidRPr="00C278BE" w:rsidRDefault="00BF3907" w:rsidP="00BF3907">
      <w:pPr>
        <w:pStyle w:val="Grundtext"/>
        <w:keepNext/>
      </w:pPr>
      <w:r w:rsidRPr="00C278BE">
        <w:rPr>
          <w:noProof/>
        </w:rPr>
        <w:drawing>
          <wp:inline distT="0" distB="0" distL="0" distR="0" wp14:anchorId="336C6A2E" wp14:editId="12FB0376">
            <wp:extent cx="5760085" cy="531495"/>
            <wp:effectExtent l="0" t="0" r="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31495"/>
                    </a:xfrm>
                    <a:prstGeom prst="rect">
                      <a:avLst/>
                    </a:prstGeom>
                  </pic:spPr>
                </pic:pic>
              </a:graphicData>
            </a:graphic>
          </wp:inline>
        </w:drawing>
      </w:r>
    </w:p>
    <w:p w:rsidR="00BF3907" w:rsidRPr="00C278BE" w:rsidRDefault="00BF3907" w:rsidP="00BF3907">
      <w:pPr>
        <w:pStyle w:val="Beschriftung"/>
      </w:pPr>
      <w:bookmarkStart w:id="141" w:name="_Toc511652394"/>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14</w:t>
      </w:r>
      <w:r w:rsidRPr="00C278BE">
        <w:fldChar w:fldCharType="end"/>
      </w:r>
      <w:r w:rsidRPr="00C278BE">
        <w:t>: Ausschnitt Tabelle ZBC_QMC_CRM_DATA</w:t>
      </w:r>
      <w:bookmarkEnd w:id="141"/>
    </w:p>
    <w:p w:rsidR="00237D37" w:rsidRPr="00C278BE" w:rsidRDefault="00205F0A" w:rsidP="00237D37">
      <w:pPr>
        <w:pStyle w:val="Grundtext"/>
        <w:keepNext/>
      </w:pPr>
      <w:r w:rsidRPr="00C278BE">
        <w:rPr>
          <w:noProof/>
        </w:rPr>
        <w:drawing>
          <wp:inline distT="0" distB="0" distL="0" distR="0" wp14:anchorId="1C0699E9" wp14:editId="719A008F">
            <wp:extent cx="5504762" cy="32381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4762" cy="323810"/>
                    </a:xfrm>
                    <a:prstGeom prst="rect">
                      <a:avLst/>
                    </a:prstGeom>
                  </pic:spPr>
                </pic:pic>
              </a:graphicData>
            </a:graphic>
          </wp:inline>
        </w:drawing>
      </w:r>
    </w:p>
    <w:p w:rsidR="00237D37" w:rsidRPr="00C278BE" w:rsidRDefault="00237D37" w:rsidP="00237D37">
      <w:pPr>
        <w:pStyle w:val="Beschriftung"/>
      </w:pPr>
      <w:bookmarkStart w:id="142" w:name="_Toc511652395"/>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15</w:t>
      </w:r>
      <w:r w:rsidRPr="00C278BE">
        <w:fldChar w:fldCharType="end"/>
      </w:r>
      <w:r w:rsidRPr="00C278BE">
        <w:t>: Select-Abfrage zum auslesen aller QMC IDs des ausgewählten GPs</w:t>
      </w:r>
      <w:bookmarkEnd w:id="142"/>
    </w:p>
    <w:p w:rsidR="00237D37" w:rsidRPr="00C278BE" w:rsidRDefault="00237D37" w:rsidP="00205F0A">
      <w:pPr>
        <w:pStyle w:val="Grundtext"/>
      </w:pPr>
      <w:r w:rsidRPr="00C278BE">
        <w:t xml:space="preserve">War die Select Abfrage erfolgreich wird eine Loop über die lokale Tabelle ausgeführt und überprüft, welche Produkte vorhanden sind. Alle Informationen werden einer weiteren lokalen Tabelle übergeben. Wurde dies für alle Produkte durchgeführt, werden die Daten dem Output übergeben. </w:t>
      </w:r>
    </w:p>
    <w:p w:rsidR="00237D37" w:rsidRPr="00C278BE" w:rsidRDefault="00237D37" w:rsidP="00237D37">
      <w:pPr>
        <w:pStyle w:val="Grundtext"/>
        <w:keepNext/>
      </w:pPr>
      <w:r w:rsidRPr="00C278BE">
        <w:rPr>
          <w:noProof/>
        </w:rPr>
        <w:drawing>
          <wp:inline distT="0" distB="0" distL="0" distR="0" wp14:anchorId="29425794" wp14:editId="02D5A7D6">
            <wp:extent cx="5054046" cy="5017273"/>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8778" cy="5021970"/>
                    </a:xfrm>
                    <a:prstGeom prst="rect">
                      <a:avLst/>
                    </a:prstGeom>
                  </pic:spPr>
                </pic:pic>
              </a:graphicData>
            </a:graphic>
          </wp:inline>
        </w:drawing>
      </w:r>
    </w:p>
    <w:p w:rsidR="00237D37" w:rsidRPr="00C278BE" w:rsidRDefault="00237D37" w:rsidP="00237D37">
      <w:pPr>
        <w:pStyle w:val="Beschriftung"/>
      </w:pPr>
      <w:bookmarkStart w:id="143" w:name="_Toc511652396"/>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16</w:t>
      </w:r>
      <w:r w:rsidRPr="00C278BE">
        <w:fldChar w:fldCharType="end"/>
      </w:r>
      <w:r w:rsidRPr="00C278BE">
        <w:t>: Auslesen der QMC Produkte</w:t>
      </w:r>
      <w:bookmarkEnd w:id="143"/>
    </w:p>
    <w:p w:rsidR="00BF3907" w:rsidRPr="00C278BE" w:rsidRDefault="00BF3907" w:rsidP="00BF3907">
      <w:pPr>
        <w:pStyle w:val="berschrift3"/>
      </w:pPr>
      <w:bookmarkStart w:id="144" w:name="_Toc511709081"/>
      <w:r w:rsidRPr="00C278BE">
        <w:lastRenderedPageBreak/>
        <w:t>BP_</w:t>
      </w:r>
      <w:r w:rsidR="001D6A19" w:rsidRPr="00C278BE">
        <w:t>Update</w:t>
      </w:r>
      <w:bookmarkEnd w:id="144"/>
    </w:p>
    <w:p w:rsidR="00BF3907" w:rsidRPr="00C278BE" w:rsidRDefault="003D58BE" w:rsidP="00BF3907">
      <w:pPr>
        <w:pStyle w:val="Grundtext"/>
      </w:pPr>
      <w:r w:rsidRPr="00C278BE">
        <w:t xml:space="preserve">Für jeden möglichen änderbaren Wert muss abgefragt werden, ob ein neuer Wert übergeben wurde. Falls ein neuer Wert vorhanden, muss dieser in eine lokale Struktur übergeben werden. Zusätzlich musste in einer anderen, identischen Struktur bei allen Felder die geändert werdet sollen, ein X gesetzt werden.  </w:t>
      </w:r>
    </w:p>
    <w:p w:rsidR="003D58BE" w:rsidRPr="00C278BE" w:rsidRDefault="003D58BE" w:rsidP="003D58BE">
      <w:pPr>
        <w:keepNext/>
        <w:spacing w:line="240" w:lineRule="auto"/>
      </w:pPr>
      <w:r w:rsidRPr="00C278BE">
        <w:rPr>
          <w:noProof/>
        </w:rPr>
        <w:drawing>
          <wp:inline distT="0" distB="0" distL="0" distR="0" wp14:anchorId="4A2E467E" wp14:editId="4FF84F8E">
            <wp:extent cx="5760085" cy="4572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57200"/>
                    </a:xfrm>
                    <a:prstGeom prst="rect">
                      <a:avLst/>
                    </a:prstGeom>
                  </pic:spPr>
                </pic:pic>
              </a:graphicData>
            </a:graphic>
          </wp:inline>
        </w:drawing>
      </w:r>
    </w:p>
    <w:p w:rsidR="003D58BE" w:rsidRPr="00C278BE" w:rsidRDefault="003D58BE" w:rsidP="003D58BE">
      <w:pPr>
        <w:pStyle w:val="Beschriftung"/>
      </w:pPr>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17</w:t>
      </w:r>
      <w:r w:rsidRPr="00C278BE">
        <w:fldChar w:fldCharType="end"/>
      </w:r>
      <w:r w:rsidRPr="00C278BE">
        <w:t>: Überprüfung und anschliessende Übergabe der Werte in die beiden identischen Strukturen</w:t>
      </w:r>
    </w:p>
    <w:p w:rsidR="003D58BE" w:rsidRPr="00C278BE" w:rsidRDefault="003D58BE">
      <w:pPr>
        <w:spacing w:line="240" w:lineRule="auto"/>
      </w:pPr>
    </w:p>
    <w:p w:rsidR="003D58BE" w:rsidRPr="00C278BE" w:rsidRDefault="003D58BE">
      <w:pPr>
        <w:spacing w:line="240" w:lineRule="auto"/>
      </w:pPr>
      <w:r w:rsidRPr="00C278BE">
        <w:t xml:space="preserve">Bei Privatpersonen musste überprüft werden, ob eine neue, gültige Anrede gesetzt wurde. Dies wurde über eine If Abfrage des GP Typs gemacht und anschliessend einer Case Abfrage des neuen Wertes für die Anrede. </w:t>
      </w:r>
    </w:p>
    <w:p w:rsidR="003D58BE" w:rsidRPr="00C278BE" w:rsidRDefault="003D58BE" w:rsidP="003D58BE">
      <w:pPr>
        <w:keepNext/>
        <w:spacing w:line="240" w:lineRule="auto"/>
      </w:pPr>
      <w:r w:rsidRPr="00C278BE">
        <w:rPr>
          <w:noProof/>
        </w:rPr>
        <w:drawing>
          <wp:inline distT="0" distB="0" distL="0" distR="0" wp14:anchorId="07AEC1D8" wp14:editId="619351AB">
            <wp:extent cx="5760085" cy="328168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81680"/>
                    </a:xfrm>
                    <a:prstGeom prst="rect">
                      <a:avLst/>
                    </a:prstGeom>
                  </pic:spPr>
                </pic:pic>
              </a:graphicData>
            </a:graphic>
          </wp:inline>
        </w:drawing>
      </w:r>
    </w:p>
    <w:p w:rsidR="003D58BE" w:rsidRPr="00C278BE" w:rsidRDefault="003D58BE" w:rsidP="003D58BE">
      <w:pPr>
        <w:pStyle w:val="Beschriftung"/>
      </w:pPr>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18</w:t>
      </w:r>
      <w:r w:rsidRPr="00C278BE">
        <w:fldChar w:fldCharType="end"/>
      </w:r>
      <w:r w:rsidRPr="00C278BE">
        <w:t>: Case Abfrage für die Überprüfung der Anrede</w:t>
      </w:r>
    </w:p>
    <w:p w:rsidR="003D58BE" w:rsidRPr="00C278BE" w:rsidRDefault="003D58BE" w:rsidP="003D58BE">
      <w:pPr>
        <w:spacing w:line="240" w:lineRule="auto"/>
      </w:pPr>
      <w:r w:rsidRPr="00C278BE">
        <w:t xml:space="preserve">Da mehrere Telefonnummern und </w:t>
      </w:r>
      <w:r w:rsidR="003F623D" w:rsidRPr="00C278BE">
        <w:t>E-Mail-Adressen auf einmal geändert wer</w:t>
      </w:r>
      <w:r w:rsidRPr="00C278BE">
        <w:t>den konnte, musste</w:t>
      </w:r>
      <w:r w:rsidR="003F623D" w:rsidRPr="00C278BE">
        <w:t xml:space="preserve"> über die</w:t>
      </w:r>
      <w:r w:rsidRPr="00C278BE">
        <w:t xml:space="preserve"> Inputtabelle </w:t>
      </w:r>
      <w:r w:rsidR="003F623D" w:rsidRPr="00C278BE">
        <w:t>geloopt werden. Für jede geänderte Nummer</w:t>
      </w:r>
      <w:r w:rsidRPr="00C278BE">
        <w:t xml:space="preserve"> </w:t>
      </w:r>
      <w:r w:rsidR="003F623D" w:rsidRPr="00C278BE">
        <w:t>mussten</w:t>
      </w:r>
      <w:r w:rsidRPr="00C278BE">
        <w:t xml:space="preserve"> </w:t>
      </w:r>
      <w:r w:rsidR="003F623D" w:rsidRPr="00C278BE">
        <w:t xml:space="preserve">die Informationen </w:t>
      </w:r>
      <w:r w:rsidRPr="00C278BE">
        <w:t xml:space="preserve">einer lokalen Tabelle übergeben werden und ebenfalls </w:t>
      </w:r>
      <w:r w:rsidR="003F623D" w:rsidRPr="00C278BE">
        <w:t>ein «X»</w:t>
      </w:r>
      <w:r w:rsidRPr="00C278BE">
        <w:t xml:space="preserve"> in der identischen Tabelle gesetzte werden. Die identische </w:t>
      </w:r>
      <w:r w:rsidR="003F623D" w:rsidRPr="00C278BE">
        <w:t>Tabelle</w:t>
      </w:r>
      <w:r w:rsidRPr="00C278BE">
        <w:t xml:space="preserve"> mit</w:t>
      </w:r>
      <w:r w:rsidR="003F623D" w:rsidRPr="00C278BE">
        <w:t xml:space="preserve"> den X-W</w:t>
      </w:r>
      <w:r w:rsidRPr="00C278BE">
        <w:t>erten muss gleich</w:t>
      </w:r>
      <w:r w:rsidR="003F623D" w:rsidRPr="00C278BE">
        <w:t xml:space="preserve"> </w:t>
      </w:r>
      <w:r w:rsidRPr="00C278BE">
        <w:t>viele Datensätzen</w:t>
      </w:r>
      <w:r w:rsidR="003F623D" w:rsidRPr="00C278BE">
        <w:t xml:space="preserve"> beinhalten wie jene</w:t>
      </w:r>
      <w:r w:rsidRPr="00C278BE">
        <w:t xml:space="preserve"> mit den </w:t>
      </w:r>
      <w:r w:rsidR="003F623D" w:rsidRPr="00C278BE">
        <w:t>neuen Werten. Das selbe musste für die Änderungen an E-Mail-Adressen vorgenommen werden.</w:t>
      </w:r>
    </w:p>
    <w:p w:rsidR="003F623D" w:rsidRPr="00C278BE" w:rsidRDefault="003D58BE" w:rsidP="003F623D">
      <w:pPr>
        <w:keepNext/>
        <w:spacing w:line="240" w:lineRule="auto"/>
      </w:pPr>
      <w:r w:rsidRPr="00C278BE">
        <w:rPr>
          <w:noProof/>
        </w:rPr>
        <w:drawing>
          <wp:inline distT="0" distB="0" distL="0" distR="0" wp14:anchorId="2CF125B9" wp14:editId="1173B4A1">
            <wp:extent cx="4738978" cy="1396460"/>
            <wp:effectExtent l="0" t="0" r="508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657" cy="1398133"/>
                    </a:xfrm>
                    <a:prstGeom prst="rect">
                      <a:avLst/>
                    </a:prstGeom>
                  </pic:spPr>
                </pic:pic>
              </a:graphicData>
            </a:graphic>
          </wp:inline>
        </w:drawing>
      </w:r>
    </w:p>
    <w:p w:rsidR="003F623D" w:rsidRPr="00C278BE" w:rsidRDefault="003F623D" w:rsidP="003F623D">
      <w:pPr>
        <w:pStyle w:val="Beschriftung"/>
      </w:pPr>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19</w:t>
      </w:r>
      <w:r w:rsidRPr="00C278BE">
        <w:fldChar w:fldCharType="end"/>
      </w:r>
      <w:r w:rsidRPr="00C278BE">
        <w:t>: Loop für das Auslesen aller neuen Werte für Telefonnummern</w:t>
      </w:r>
    </w:p>
    <w:p w:rsidR="005C689C" w:rsidRPr="00C278BE" w:rsidRDefault="00BF3907" w:rsidP="003F623D">
      <w:pPr>
        <w:pStyle w:val="berschrift1"/>
      </w:pPr>
      <w:r w:rsidRPr="00C278BE">
        <w:br w:type="page"/>
      </w:r>
      <w:bookmarkStart w:id="145" w:name="_Toc511709082"/>
      <w:r w:rsidR="005C689C" w:rsidRPr="00C278BE">
        <w:rPr>
          <w:rStyle w:val="berschrift1Zchn"/>
        </w:rPr>
        <w:lastRenderedPageBreak/>
        <w:t>Planung Webanwendung</w:t>
      </w:r>
      <w:bookmarkEnd w:id="145"/>
      <w:r w:rsidR="005C689C" w:rsidRPr="00C278BE">
        <w:t xml:space="preserve"> </w:t>
      </w:r>
    </w:p>
    <w:p w:rsidR="0004681B" w:rsidRPr="00C278BE" w:rsidRDefault="005857A1" w:rsidP="005857A1">
      <w:pPr>
        <w:pStyle w:val="berschrift2"/>
        <w:tabs>
          <w:tab w:val="clear" w:pos="2836"/>
          <w:tab w:val="num" w:pos="993"/>
        </w:tabs>
        <w:ind w:left="709"/>
      </w:pPr>
      <w:bookmarkStart w:id="146" w:name="_Toc511709083"/>
      <w:r w:rsidRPr="00C278BE">
        <w:t>Überlegungen</w:t>
      </w:r>
      <w:bookmarkEnd w:id="146"/>
      <w:r w:rsidRPr="00C278BE">
        <w:t xml:space="preserve"> </w:t>
      </w:r>
    </w:p>
    <w:p w:rsidR="00FA4696" w:rsidRPr="00C278BE" w:rsidRDefault="00782A12" w:rsidP="00FA4696">
      <w:pPr>
        <w:pStyle w:val="Grundtext"/>
      </w:pPr>
      <w:r w:rsidRPr="00C278BE">
        <w:t xml:space="preserve">Das Projekt soll eine Single-Page-Webseite werden, da nicht viele Informationen angezeigt werden müssen. Ver verlinken mehrere HTML-Seiten würde die Webanwendung zu sehr verwinkelt und unhandlich machen, was nicht sein sollte. </w:t>
      </w:r>
    </w:p>
    <w:p w:rsidR="00782A12" w:rsidRPr="00C278BE" w:rsidRDefault="00782A12" w:rsidP="00FA4696">
      <w:pPr>
        <w:pStyle w:val="Grundtext"/>
      </w:pPr>
      <w:r w:rsidRPr="00C278BE">
        <w:t xml:space="preserve">Wird bei der Suche mehrere GPs gefunden, sollen diese in einer Liste angezeigt werden. Über die Liste kann der Anwender sich ein GP aussuchen. Wird jedoch nur ein GP gefunden, soll direkt der Webservice zum Auslesen der GP Informationen gestartet werden. </w:t>
      </w:r>
    </w:p>
    <w:p w:rsidR="00782A12" w:rsidRPr="00C278BE" w:rsidRDefault="00782A12" w:rsidP="00FA4696">
      <w:pPr>
        <w:pStyle w:val="Grundtext"/>
      </w:pPr>
      <w:r w:rsidRPr="00C278BE">
        <w:t>Ein GP kann mehrere QMC IDs besitzen. Daher sollte es möglich sein, dass der Anwender zwischen den QMC IDs hin und her wechseln kann und im</w:t>
      </w:r>
      <w:bookmarkStart w:id="147" w:name="_GoBack"/>
      <w:bookmarkEnd w:id="147"/>
      <w:r w:rsidRPr="00C278BE">
        <w:t xml:space="preserve">mer die Informationen zu einer QMC ID angezeigt werden. </w:t>
      </w:r>
    </w:p>
    <w:p w:rsidR="00782A12" w:rsidRPr="00C278BE" w:rsidRDefault="00782A12" w:rsidP="00FA4696">
      <w:pPr>
        <w:pStyle w:val="Grundtext"/>
      </w:pPr>
      <w:r w:rsidRPr="00C278BE">
        <w:t>der</w:t>
      </w:r>
      <w:r w:rsidR="00860C8A" w:rsidRPr="00C278BE">
        <w:t xml:space="preserve"> </w:t>
      </w:r>
      <w:r w:rsidR="00860C8A" w:rsidRPr="00C278BE">
        <w:t xml:space="preserve">Änderungsmodus </w:t>
      </w:r>
      <w:r w:rsidRPr="00C278BE">
        <w:t>soll klar erkennbar sein. Zude</w:t>
      </w:r>
      <w:r w:rsidR="00860C8A" w:rsidRPr="00C278BE">
        <w:t xml:space="preserve">m sollte der </w:t>
      </w:r>
      <w:r w:rsidR="00860C8A" w:rsidRPr="00C278BE">
        <w:t xml:space="preserve">Änderungsmodus </w:t>
      </w:r>
      <w:r w:rsidRPr="00C278BE">
        <w:t xml:space="preserve">so </w:t>
      </w:r>
      <w:r w:rsidR="00860C8A" w:rsidRPr="00C278BE">
        <w:t>umgesetzt</w:t>
      </w:r>
      <w:r w:rsidRPr="00C278BE">
        <w:t xml:space="preserve"> werden, dass der Anwender diesen verlassen muss, auch </w:t>
      </w:r>
      <w:r w:rsidR="00860C8A" w:rsidRPr="00C278BE">
        <w:t>wenn</w:t>
      </w:r>
      <w:r w:rsidRPr="00C278BE">
        <w:t xml:space="preserve"> keine </w:t>
      </w:r>
      <w:r w:rsidR="00860C8A" w:rsidRPr="00C278BE">
        <w:t>Änderungen</w:t>
      </w:r>
      <w:r w:rsidRPr="00C278BE">
        <w:t xml:space="preserve"> vorgenommen wurde. Dies soll verhindern, dass ein An</w:t>
      </w:r>
      <w:r w:rsidR="00860C8A" w:rsidRPr="00C278BE">
        <w:t>wender im Ä</w:t>
      </w:r>
      <w:r w:rsidRPr="00C278BE">
        <w:t>nderungsmodus b</w:t>
      </w:r>
      <w:r w:rsidR="00860C8A" w:rsidRPr="00C278BE">
        <w:t>leibt</w:t>
      </w:r>
      <w:r w:rsidRPr="00C278BE">
        <w:t xml:space="preserve"> und </w:t>
      </w:r>
      <w:r w:rsidR="00860C8A" w:rsidRPr="00C278BE">
        <w:t xml:space="preserve">unbeabsichtigt (weitere) Änderungen vornimmt. </w:t>
      </w:r>
    </w:p>
    <w:p w:rsidR="005857A1" w:rsidRPr="00C278BE" w:rsidRDefault="00474553" w:rsidP="005857A1">
      <w:pPr>
        <w:pStyle w:val="berschrift2"/>
        <w:tabs>
          <w:tab w:val="clear" w:pos="2836"/>
          <w:tab w:val="num" w:pos="993"/>
        </w:tabs>
        <w:ind w:left="709"/>
      </w:pPr>
      <w:bookmarkStart w:id="148" w:name="_Toc511709084"/>
      <w:r w:rsidRPr="00C278BE">
        <w:t>Bibliotheken</w:t>
      </w:r>
      <w:bookmarkEnd w:id="148"/>
      <w:r w:rsidRPr="00C278BE">
        <w:t xml:space="preserve"> </w:t>
      </w:r>
      <w:r w:rsidR="00A6483D" w:rsidRPr="00C278BE">
        <w:t>und Framework</w:t>
      </w:r>
    </w:p>
    <w:p w:rsidR="00860C8A" w:rsidRPr="00C278BE" w:rsidRDefault="00860C8A" w:rsidP="00860C8A">
      <w:pPr>
        <w:pStyle w:val="Grundtext"/>
      </w:pPr>
      <w:r w:rsidRPr="00C278BE">
        <w:t>F</w:t>
      </w:r>
      <w:r w:rsidR="00F54BFB" w:rsidRPr="00C278BE">
        <w:t xml:space="preserve">olgende </w:t>
      </w:r>
      <w:r w:rsidRPr="00C278BE">
        <w:t>Bibliotheken</w:t>
      </w:r>
      <w:r w:rsidR="00F54BFB" w:rsidRPr="00C278BE">
        <w:t>/Framewoks</w:t>
      </w:r>
      <w:r w:rsidRPr="00C278BE">
        <w:t xml:space="preserve"> werden für die Programmierung der Webseite verwendet: </w:t>
      </w:r>
    </w:p>
    <w:p w:rsidR="00860C8A" w:rsidRPr="00C278BE" w:rsidRDefault="00860C8A" w:rsidP="00860C8A">
      <w:pPr>
        <w:pStyle w:val="Grundtext"/>
        <w:numPr>
          <w:ilvl w:val="0"/>
          <w:numId w:val="26"/>
        </w:numPr>
      </w:pPr>
      <w:r w:rsidRPr="00C278BE">
        <w:t>Bootstrap</w:t>
      </w:r>
    </w:p>
    <w:p w:rsidR="00860C8A" w:rsidRPr="00C278BE" w:rsidRDefault="00860C8A" w:rsidP="00860C8A">
      <w:pPr>
        <w:pStyle w:val="Grundtext"/>
        <w:numPr>
          <w:ilvl w:val="0"/>
          <w:numId w:val="26"/>
        </w:numPr>
      </w:pPr>
      <w:r w:rsidRPr="00C278BE">
        <w:t>Jquery.soap</w:t>
      </w:r>
    </w:p>
    <w:p w:rsidR="00860C8A" w:rsidRPr="00C278BE" w:rsidRDefault="00860C8A" w:rsidP="00860C8A">
      <w:pPr>
        <w:pStyle w:val="Grundtext"/>
      </w:pPr>
    </w:p>
    <w:p w:rsidR="00233000" w:rsidRPr="00C278BE" w:rsidRDefault="00860C8A" w:rsidP="00860C8A">
      <w:pPr>
        <w:pStyle w:val="berschrift3"/>
      </w:pPr>
      <w:r w:rsidRPr="00C278BE">
        <w:t>Bootstrap</w:t>
      </w:r>
    </w:p>
    <w:p w:rsidR="00860C8A" w:rsidRPr="00C278BE" w:rsidRDefault="00F54BFB" w:rsidP="00860C8A">
      <w:pPr>
        <w:pStyle w:val="Grundtext"/>
      </w:pPr>
      <w:r w:rsidRPr="00C278BE">
        <w:t xml:space="preserve">Das </w:t>
      </w:r>
      <w:r w:rsidR="00860C8A" w:rsidRPr="00C278BE">
        <w:t>Bootst</w:t>
      </w:r>
      <w:r w:rsidR="00A6483D" w:rsidRPr="00C278BE">
        <w:t>rap</w:t>
      </w:r>
      <w:r w:rsidRPr="00C278BE">
        <w:t xml:space="preserve"> Framework</w:t>
      </w:r>
      <w:r w:rsidR="00A6483D" w:rsidRPr="00C278BE">
        <w:t xml:space="preserve"> wird in diesem Projekt wegen er einfachen Anwendbarkeit eingesetzte. Es bietet viel HTML Funktionen, welche ohne grossen Aufwand implementiert werden können. Dank dem eigenen CSS erscheinen die Bootstrap Elemente ohne weiteres Zutun in einem modernen Style.  </w:t>
      </w:r>
    </w:p>
    <w:p w:rsidR="00A6483D" w:rsidRPr="00C278BE" w:rsidRDefault="00A6483D" w:rsidP="00860C8A">
      <w:pPr>
        <w:pStyle w:val="Grundtext"/>
      </w:pPr>
      <w:r w:rsidRPr="00C278BE">
        <w:t>Über das Grid-System von Bootstrap</w:t>
      </w:r>
      <w:r w:rsidR="00F54BFB" w:rsidRPr="00C278BE">
        <w:t xml:space="preserve"> kann z</w:t>
      </w:r>
      <w:r w:rsidRPr="00C278BE">
        <w:t>usätzlich einfach ein Respon</w:t>
      </w:r>
      <w:r w:rsidR="00F54BFB" w:rsidRPr="00C278BE">
        <w:t>s</w:t>
      </w:r>
      <w:r w:rsidRPr="00C278BE">
        <w:t xml:space="preserve">ive Design erstellt werden. Dies ist für dieses Projekt nicht relevant, könnte aber bei einer Weiterentwicklung </w:t>
      </w:r>
      <w:r w:rsidR="00F54BFB" w:rsidRPr="00C278BE">
        <w:t>der Webseite</w:t>
      </w:r>
      <w:r w:rsidRPr="00C278BE">
        <w:t xml:space="preserve"> hilfreich sein.</w:t>
      </w:r>
    </w:p>
    <w:p w:rsidR="00860C8A" w:rsidRPr="00C278BE" w:rsidRDefault="00860C8A" w:rsidP="00860C8A">
      <w:pPr>
        <w:pStyle w:val="berschrift3"/>
      </w:pPr>
      <w:r w:rsidRPr="00C278BE">
        <w:t>jquery.soap</w:t>
      </w:r>
    </w:p>
    <w:p w:rsidR="00891DF0" w:rsidRPr="00C278BE" w:rsidRDefault="00F54BFB" w:rsidP="00891DF0">
      <w:pPr>
        <w:pStyle w:val="Grundtext"/>
      </w:pPr>
      <w:r w:rsidRPr="00C278BE">
        <w:t xml:space="preserve">jquery.soap Bibliothek wird in diesem Projekt für die Kommunikation der Webservices verwendet. Es ermöglicht das eingeben des Request in </w:t>
      </w:r>
      <w:r w:rsidR="00C278BE" w:rsidRPr="00C278BE">
        <w:t xml:space="preserve">XML DOM, XML string oder </w:t>
      </w:r>
      <w:r w:rsidRPr="00C278BE">
        <w:t xml:space="preserve">JSON und kann die Response Nachricht ebenfalls in einer von diesen Formen zurückgeben. </w:t>
      </w:r>
    </w:p>
    <w:p w:rsidR="00F54BFB" w:rsidRPr="00C278BE" w:rsidRDefault="00F54BFB" w:rsidP="00F54BFB">
      <w:pPr>
        <w:pStyle w:val="berschrift3"/>
      </w:pPr>
      <w:r w:rsidRPr="00C278BE">
        <w:t xml:space="preserve">Entscheidungen </w:t>
      </w:r>
    </w:p>
    <w:p w:rsidR="00891DF0" w:rsidRPr="00C278BE" w:rsidRDefault="004E6AC7" w:rsidP="00F54BFB">
      <w:pPr>
        <w:pStyle w:val="Grundtext"/>
      </w:pPr>
      <w:r w:rsidRPr="00C278BE">
        <w:t>Die Entscheidung der beiden obengenannten Bibliotheken / Frameworks wurde auf Grund des Umfangs der vorhandenen Dokumentationen</w:t>
      </w:r>
      <w:r w:rsidR="00C278BE" w:rsidRPr="00C278BE">
        <w:t xml:space="preserve">, verglichen mit vergleichbaren Bibliotheken. </w:t>
      </w:r>
      <w:r w:rsidR="00891DF0" w:rsidRPr="00C278BE">
        <w:br w:type="page"/>
      </w:r>
    </w:p>
    <w:p w:rsidR="005857A1" w:rsidRPr="00C278BE" w:rsidRDefault="005857A1" w:rsidP="005857A1">
      <w:pPr>
        <w:pStyle w:val="berschrift2"/>
        <w:tabs>
          <w:tab w:val="clear" w:pos="2836"/>
          <w:tab w:val="num" w:pos="709"/>
        </w:tabs>
        <w:ind w:hanging="2836"/>
      </w:pPr>
      <w:bookmarkStart w:id="149" w:name="_Toc511709085"/>
      <w:r w:rsidRPr="00C278BE">
        <w:lastRenderedPageBreak/>
        <w:t>GUI Entwurf</w:t>
      </w:r>
      <w:bookmarkEnd w:id="149"/>
    </w:p>
    <w:p w:rsidR="005857A1" w:rsidRPr="00C278BE" w:rsidRDefault="005857A1" w:rsidP="005857A1">
      <w:pPr>
        <w:pStyle w:val="Grundtext"/>
      </w:pPr>
      <w:r w:rsidRPr="00C278BE">
        <w:t xml:space="preserve">Um bei der Erstellung der Webseite einen Anhaltspunkt zu haben, wie diese am </w:t>
      </w:r>
      <w:r w:rsidR="00233000" w:rsidRPr="00C278BE">
        <w:t>Aussehen</w:t>
      </w:r>
      <w:r w:rsidRPr="00C278BE">
        <w:t xml:space="preserve"> soll, wird ein Entwurf für das GUI erstellt. Das GUI </w:t>
      </w:r>
      <w:r w:rsidR="002F683D" w:rsidRPr="00C278BE">
        <w:t xml:space="preserve">soll einfach und </w:t>
      </w:r>
      <w:r w:rsidRPr="00C278BE">
        <w:t xml:space="preserve">selbsterklärend sein, so dass selbst unerfahrene Benutzer die Anwendung leicht bedienen können. </w:t>
      </w:r>
    </w:p>
    <w:p w:rsidR="002F683D" w:rsidRPr="00C278BE" w:rsidRDefault="00330528" w:rsidP="002F683D">
      <w:pPr>
        <w:pStyle w:val="berschrift3"/>
      </w:pPr>
      <w:bookmarkStart w:id="150" w:name="_Toc511709086"/>
      <w:r w:rsidRPr="00C278BE">
        <w:t xml:space="preserve">GUI </w:t>
      </w:r>
      <w:r w:rsidR="002F683D" w:rsidRPr="00C278BE">
        <w:t>Hauptseite</w:t>
      </w:r>
      <w:bookmarkEnd w:id="150"/>
    </w:p>
    <w:p w:rsidR="002F683D" w:rsidRPr="00C278BE" w:rsidRDefault="00341228" w:rsidP="002F683D">
      <w:pPr>
        <w:pStyle w:val="Grundtext"/>
        <w:keepNext/>
      </w:pPr>
      <w:r w:rsidRPr="00C278BE">
        <w:rPr>
          <w:noProof/>
        </w:rPr>
        <w:drawing>
          <wp:inline distT="0" distB="0" distL="0" distR="0" wp14:anchorId="48F44B7F" wp14:editId="45AAD5B8">
            <wp:extent cx="5760085" cy="649414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494145"/>
                    </a:xfrm>
                    <a:prstGeom prst="rect">
                      <a:avLst/>
                    </a:prstGeom>
                  </pic:spPr>
                </pic:pic>
              </a:graphicData>
            </a:graphic>
          </wp:inline>
        </w:drawing>
      </w:r>
    </w:p>
    <w:p w:rsidR="002F683D" w:rsidRPr="00C278BE" w:rsidRDefault="002F683D" w:rsidP="002F683D">
      <w:pPr>
        <w:pStyle w:val="Beschriftung"/>
      </w:pPr>
      <w:bookmarkStart w:id="151" w:name="_Toc511652397"/>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20</w:t>
      </w:r>
      <w:r w:rsidRPr="00C278BE">
        <w:fldChar w:fldCharType="end"/>
      </w:r>
      <w:r w:rsidRPr="00C278BE">
        <w:t>: GUI für die Webseite</w:t>
      </w:r>
      <w:bookmarkEnd w:id="151"/>
    </w:p>
    <w:p w:rsidR="00891DF0" w:rsidRPr="00C278BE" w:rsidRDefault="00891DF0" w:rsidP="00961028">
      <w:pPr>
        <w:pStyle w:val="TextSpeziell"/>
        <w:jc w:val="left"/>
      </w:pPr>
    </w:p>
    <w:p w:rsidR="00891DF0" w:rsidRPr="00C278BE" w:rsidRDefault="00891DF0" w:rsidP="00961028">
      <w:pPr>
        <w:pStyle w:val="TextSpeziell"/>
        <w:jc w:val="left"/>
      </w:pPr>
    </w:p>
    <w:p w:rsidR="00341228" w:rsidRPr="00C278BE" w:rsidRDefault="00961028" w:rsidP="00961028">
      <w:pPr>
        <w:pStyle w:val="TextSpeziell"/>
        <w:jc w:val="left"/>
      </w:pPr>
      <w:r w:rsidRPr="00C278BE">
        <w:lastRenderedPageBreak/>
        <w:t xml:space="preserve">Überlegungen: </w:t>
      </w:r>
    </w:p>
    <w:p w:rsidR="0004681B" w:rsidRPr="00C278BE" w:rsidRDefault="00961028" w:rsidP="002F683D">
      <w:pPr>
        <w:pStyle w:val="Grundtext"/>
      </w:pPr>
      <w:r w:rsidRPr="00C278BE">
        <w:t xml:space="preserve">Über den Such-Button soll die GP Suche Ausgeführt werden. </w:t>
      </w:r>
      <w:r w:rsidR="00330528" w:rsidRPr="00C278BE">
        <w:t xml:space="preserve"> Werden mehrere Ergebnisse gefunden soll ein Fenster mit allen Gefunden GPs angezeigt werden, aus diesen kann ein GP ausgesucht werden. Sobald ein GP ausgesucht wurde, sollen die Abschnitte für die GP Informationen und die QMC Produkte angezeigt werden. Da ein GP mehrere QMC IDs besitzen kann, soll über eine Selection Box zwischen den QMC IDs auswählen. Bei den GP Informationen befindet sich ein änderungs-button. Wird in einem weiteren Fenster der Änderungsmodus aktiv.</w:t>
      </w:r>
      <w:r w:rsidR="00474553" w:rsidRPr="00C278BE">
        <w:t xml:space="preserve"> Der Hilfstext soll nur Angezeigt werden, wenn auf den Hilfe-Button geklickt wird.</w:t>
      </w:r>
    </w:p>
    <w:p w:rsidR="0004681B" w:rsidRPr="00C278BE" w:rsidRDefault="00330528" w:rsidP="00330528">
      <w:pPr>
        <w:pStyle w:val="berschrift3"/>
      </w:pPr>
      <w:bookmarkStart w:id="152" w:name="_Toc511709087"/>
      <w:r w:rsidRPr="00C278BE">
        <w:t xml:space="preserve">GUI für die GP </w:t>
      </w:r>
      <w:r w:rsidR="000838D8" w:rsidRPr="00C278BE">
        <w:t>Auswahl</w:t>
      </w:r>
      <w:bookmarkEnd w:id="152"/>
    </w:p>
    <w:p w:rsidR="000838D8" w:rsidRPr="00C278BE" w:rsidRDefault="000838D8" w:rsidP="000838D8">
      <w:pPr>
        <w:pStyle w:val="Grundtext"/>
      </w:pPr>
      <w:r w:rsidRPr="00C278BE">
        <w:t xml:space="preserve">Wen bei der Suche mehrere Treffer gefunden wurden, soll ein Fenster geöffnet werden, welches alle Treffer (maximal </w:t>
      </w:r>
      <w:r w:rsidR="00811616" w:rsidRPr="00C278BE">
        <w:t>50) anzeigt. Das Fenster wird über die Modal Funktion von Bootstrap umgesetzt.  Die Gefunden GPs werden in einer Tabelle, angezeigt.</w:t>
      </w:r>
    </w:p>
    <w:p w:rsidR="000838D8" w:rsidRPr="00C278BE" w:rsidRDefault="000838D8" w:rsidP="000838D8">
      <w:pPr>
        <w:pStyle w:val="Grundtext"/>
        <w:keepNext/>
      </w:pPr>
      <w:r w:rsidRPr="00C278BE">
        <w:rPr>
          <w:noProof/>
        </w:rPr>
        <w:drawing>
          <wp:inline distT="0" distB="0" distL="0" distR="0" wp14:anchorId="3F748C5B" wp14:editId="331005F7">
            <wp:extent cx="3233207" cy="1661823"/>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795" cy="1665723"/>
                    </a:xfrm>
                    <a:prstGeom prst="rect">
                      <a:avLst/>
                    </a:prstGeom>
                  </pic:spPr>
                </pic:pic>
              </a:graphicData>
            </a:graphic>
          </wp:inline>
        </w:drawing>
      </w:r>
    </w:p>
    <w:p w:rsidR="000838D8" w:rsidRPr="00C278BE" w:rsidRDefault="000838D8" w:rsidP="000838D8">
      <w:pPr>
        <w:pStyle w:val="Beschriftung"/>
      </w:pPr>
      <w:bookmarkStart w:id="153" w:name="_Toc511652398"/>
      <w:r w:rsidRPr="00C278BE">
        <w:t xml:space="preserve">Abbildung </w:t>
      </w:r>
      <w:r w:rsidRPr="00C278BE">
        <w:fldChar w:fldCharType="begin"/>
      </w:r>
      <w:r w:rsidRPr="00C278BE">
        <w:instrText xml:space="preserve"> SEQ Abbildung \* ARABIC </w:instrText>
      </w:r>
      <w:r w:rsidRPr="00C278BE">
        <w:fldChar w:fldCharType="separate"/>
      </w:r>
      <w:r w:rsidR="00C278BE" w:rsidRPr="00C278BE">
        <w:rPr>
          <w:noProof/>
        </w:rPr>
        <w:t>21</w:t>
      </w:r>
      <w:r w:rsidRPr="00C278BE">
        <w:fldChar w:fldCharType="end"/>
      </w:r>
      <w:r w:rsidRPr="00C278BE">
        <w:t>: Die Auswahl eines GPs über die Modal Funktion von Bootstrap</w:t>
      </w:r>
      <w:bookmarkEnd w:id="153"/>
    </w:p>
    <w:p w:rsidR="008243C9" w:rsidRPr="00C278BE" w:rsidRDefault="008243C9" w:rsidP="008243C9">
      <w:pPr>
        <w:pStyle w:val="berschrift3"/>
      </w:pPr>
      <w:bookmarkStart w:id="154" w:name="_Toc511709088"/>
      <w:r w:rsidRPr="00C278BE">
        <w:t>d GUI für den Änderungsmodus</w:t>
      </w:r>
      <w:bookmarkEnd w:id="154"/>
    </w:p>
    <w:p w:rsidR="008243C9" w:rsidRPr="00C278BE" w:rsidRDefault="008243C9" w:rsidP="008243C9">
      <w:pPr>
        <w:pStyle w:val="Grundtext"/>
      </w:pPr>
      <w:r w:rsidRPr="00C278BE">
        <w:rPr>
          <w:noProof/>
        </w:rPr>
        <w:drawing>
          <wp:anchor distT="0" distB="0" distL="114300" distR="114300" simplePos="0" relativeHeight="251737600" behindDoc="0" locked="0" layoutInCell="1" allowOverlap="1" wp14:anchorId="43BBA241" wp14:editId="104C63BE">
            <wp:simplePos x="0" y="0"/>
            <wp:positionH relativeFrom="margin">
              <wp:posOffset>2927903</wp:posOffset>
            </wp:positionH>
            <wp:positionV relativeFrom="margin">
              <wp:posOffset>4905375</wp:posOffset>
            </wp:positionV>
            <wp:extent cx="2512060" cy="3013075"/>
            <wp:effectExtent l="0" t="0" r="254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2060" cy="3013075"/>
                    </a:xfrm>
                    <a:prstGeom prst="rect">
                      <a:avLst/>
                    </a:prstGeom>
                  </pic:spPr>
                </pic:pic>
              </a:graphicData>
            </a:graphic>
          </wp:anchor>
        </w:drawing>
      </w:r>
      <w:r w:rsidRPr="00C278BE">
        <w:t xml:space="preserve">Der Änderungsmodus soll in einem Fenster, mit Hilfe der Bootstrap Modal Funktion, geöffnet werden.    </w:t>
      </w:r>
    </w:p>
    <w:p w:rsidR="008243C9" w:rsidRPr="00C278BE" w:rsidRDefault="008243C9" w:rsidP="008243C9"/>
    <w:p w:rsidR="005C689C" w:rsidRPr="00C278BE" w:rsidRDefault="005C689C" w:rsidP="005C689C">
      <w:pPr>
        <w:pStyle w:val="Grundtext"/>
      </w:pPr>
    </w:p>
    <w:p w:rsidR="005C689C" w:rsidRPr="00C278BE" w:rsidRDefault="005C689C" w:rsidP="005C689C">
      <w:pPr>
        <w:pStyle w:val="Grundtext"/>
      </w:pPr>
    </w:p>
    <w:p w:rsidR="005C689C" w:rsidRPr="00C278BE" w:rsidRDefault="00474553">
      <w:pPr>
        <w:spacing w:line="240" w:lineRule="auto"/>
      </w:pPr>
      <w:r w:rsidRPr="00C278BE">
        <w:rPr>
          <w:noProof/>
        </w:rPr>
        <mc:AlternateContent>
          <mc:Choice Requires="wps">
            <w:drawing>
              <wp:anchor distT="0" distB="0" distL="114300" distR="114300" simplePos="0" relativeHeight="251731456" behindDoc="0" locked="0" layoutInCell="1" allowOverlap="1" wp14:anchorId="6C1FCF89" wp14:editId="1B6998CF">
                <wp:simplePos x="0" y="0"/>
                <wp:positionH relativeFrom="column">
                  <wp:posOffset>3030109</wp:posOffset>
                </wp:positionH>
                <wp:positionV relativeFrom="paragraph">
                  <wp:posOffset>1725322</wp:posOffset>
                </wp:positionV>
                <wp:extent cx="251206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rsidR="004F42F9" w:rsidRPr="0029293D" w:rsidRDefault="004F42F9" w:rsidP="00811616">
                            <w:pPr>
                              <w:pStyle w:val="Beschriftung"/>
                              <w:rPr>
                                <w:noProof/>
                                <w:sz w:val="20"/>
                                <w:szCs w:val="20"/>
                              </w:rPr>
                            </w:pPr>
                            <w:bookmarkStart w:id="155" w:name="_Toc511652399"/>
                            <w:r>
                              <w:t xml:space="preserve">Abbildung </w:t>
                            </w:r>
                            <w:r>
                              <w:fldChar w:fldCharType="begin"/>
                            </w:r>
                            <w:r>
                              <w:instrText xml:space="preserve"> SEQ Abbildung \* ARABIC </w:instrText>
                            </w:r>
                            <w:r>
                              <w:fldChar w:fldCharType="separate"/>
                            </w:r>
                            <w:r w:rsidR="00C278BE">
                              <w:rPr>
                                <w:noProof/>
                              </w:rPr>
                              <w:t>22</w:t>
                            </w:r>
                            <w:r>
                              <w:fldChar w:fldCharType="end"/>
                            </w:r>
                            <w:r>
                              <w:t>: Der Änderungsmodus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CF89" id="Textfeld 35" o:spid="_x0000_s1033" type="#_x0000_t202" style="position:absolute;margin-left:238.6pt;margin-top:135.85pt;width:197.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zNMQIAAGYEAAAOAAAAZHJzL2Uyb0RvYy54bWysVMGO2jAQvVfqP1i+lwDV0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" stroked="f">
                <v:textbox style="mso-fit-shape-to-text:t" inset="0,0,0,0">
                  <w:txbxContent>
                    <w:p w:rsidR="004F42F9" w:rsidRPr="0029293D" w:rsidRDefault="004F42F9" w:rsidP="00811616">
                      <w:pPr>
                        <w:pStyle w:val="Beschriftung"/>
                        <w:rPr>
                          <w:noProof/>
                          <w:sz w:val="20"/>
                          <w:szCs w:val="20"/>
                        </w:rPr>
                      </w:pPr>
                      <w:bookmarkStart w:id="156" w:name="_Toc511652399"/>
                      <w:r>
                        <w:t xml:space="preserve">Abbildung </w:t>
                      </w:r>
                      <w:r>
                        <w:fldChar w:fldCharType="begin"/>
                      </w:r>
                      <w:r>
                        <w:instrText xml:space="preserve"> SEQ Abbildung \* ARABIC </w:instrText>
                      </w:r>
                      <w:r>
                        <w:fldChar w:fldCharType="separate"/>
                      </w:r>
                      <w:r w:rsidR="00C278BE">
                        <w:rPr>
                          <w:noProof/>
                        </w:rPr>
                        <w:t>22</w:t>
                      </w:r>
                      <w:r>
                        <w:fldChar w:fldCharType="end"/>
                      </w:r>
                      <w:r>
                        <w:t>: Der Änderungsmodus</w:t>
                      </w:r>
                      <w:bookmarkEnd w:id="156"/>
                    </w:p>
                  </w:txbxContent>
                </v:textbox>
                <w10:wrap type="square"/>
              </v:shape>
            </w:pict>
          </mc:Fallback>
        </mc:AlternateContent>
      </w:r>
      <w:r w:rsidR="005C689C" w:rsidRPr="00C278BE">
        <w:br w:type="page"/>
      </w:r>
    </w:p>
    <w:p w:rsidR="008243C9" w:rsidRPr="00C278BE" w:rsidRDefault="008243C9" w:rsidP="008243C9">
      <w:pPr>
        <w:pStyle w:val="berschrift2"/>
        <w:tabs>
          <w:tab w:val="clear" w:pos="2836"/>
          <w:tab w:val="num" w:pos="709"/>
        </w:tabs>
        <w:ind w:hanging="2836"/>
      </w:pPr>
      <w:bookmarkStart w:id="157" w:name="_Toc511709089"/>
      <w:r w:rsidRPr="00C278BE">
        <w:lastRenderedPageBreak/>
        <w:t>Workflows</w:t>
      </w:r>
      <w:bookmarkEnd w:id="157"/>
    </w:p>
    <w:p w:rsidR="008243C9" w:rsidRPr="00C278BE" w:rsidRDefault="005C089B" w:rsidP="008243C9">
      <w:pPr>
        <w:pStyle w:val="berschrift3"/>
      </w:pPr>
      <w:bookmarkStart w:id="158" w:name="_Toc511709090"/>
      <w:r w:rsidRPr="00C278BE">
        <w:t>GP suche und Informationen ausgeben</w:t>
      </w:r>
      <w:bookmarkEnd w:id="158"/>
    </w:p>
    <w:p w:rsidR="008243C9" w:rsidRPr="00C278BE" w:rsidRDefault="00A2739C" w:rsidP="00A2739C">
      <w:pPr>
        <w:pStyle w:val="Grundtext"/>
        <w:jc w:val="center"/>
      </w:pPr>
      <w:r w:rsidRPr="00C278BE">
        <w:object w:dxaOrig="6390" w:dyaOrig="15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641.05pt" o:ole="">
            <v:imagedata r:id="rId47" o:title=""/>
          </v:shape>
          <o:OLEObject Type="Embed" ProgID="Visio.Drawing.15" ShapeID="_x0000_i1025" DrawAspect="Content" ObjectID="_1585458913" r:id="rId48"/>
        </w:object>
      </w:r>
    </w:p>
    <w:p w:rsidR="00A2739C" w:rsidRPr="00C278BE" w:rsidRDefault="00A2739C" w:rsidP="00A2739C">
      <w:pPr>
        <w:pStyle w:val="berschrift3"/>
      </w:pPr>
      <w:bookmarkStart w:id="159" w:name="_Toc511709091"/>
      <w:r w:rsidRPr="00C278BE">
        <w:lastRenderedPageBreak/>
        <w:t>GP ändern</w:t>
      </w:r>
      <w:bookmarkEnd w:id="159"/>
    </w:p>
    <w:p w:rsidR="00A2739C" w:rsidRPr="00C278BE" w:rsidRDefault="00A2739C" w:rsidP="00A2739C">
      <w:pPr>
        <w:pStyle w:val="Grundtext"/>
        <w:jc w:val="center"/>
      </w:pPr>
      <w:r w:rsidRPr="00C278BE">
        <w:object w:dxaOrig="3510" w:dyaOrig="10755">
          <v:shape id="_x0000_i1026" type="#_x0000_t75" style="width:175.5pt;height:537.75pt" o:ole="">
            <v:imagedata r:id="rId49" o:title=""/>
          </v:shape>
          <o:OLEObject Type="Embed" ProgID="Visio.Drawing.15" ShapeID="_x0000_i1026" DrawAspect="Content" ObjectID="_1585458914" r:id="rId50"/>
        </w:object>
      </w:r>
    </w:p>
    <w:p w:rsidR="00A2739C" w:rsidRPr="00C278BE" w:rsidRDefault="00A2739C" w:rsidP="00A2739C">
      <w:pPr>
        <w:pStyle w:val="berschrift1"/>
        <w:numPr>
          <w:ilvl w:val="0"/>
          <w:numId w:val="0"/>
        </w:numPr>
        <w:ind w:left="709" w:hanging="709"/>
      </w:pPr>
    </w:p>
    <w:p w:rsidR="00811616" w:rsidRPr="00C278BE" w:rsidRDefault="00811616" w:rsidP="00811616">
      <w:pPr>
        <w:pStyle w:val="berschrift1"/>
      </w:pPr>
      <w:bookmarkStart w:id="160" w:name="_Toc511709092"/>
      <w:r w:rsidRPr="00C278BE">
        <w:t>Entwicklung Webanwendung</w:t>
      </w:r>
      <w:bookmarkEnd w:id="160"/>
      <w:r w:rsidRPr="00C278BE">
        <w:t xml:space="preserve"> </w:t>
      </w:r>
    </w:p>
    <w:p w:rsidR="001D6A19" w:rsidRPr="00C278BE" w:rsidRDefault="001D6A19" w:rsidP="001D6A19">
      <w:pPr>
        <w:pStyle w:val="berschrift1"/>
      </w:pPr>
      <w:bookmarkStart w:id="161" w:name="_Toc511709093"/>
      <w:r w:rsidRPr="00C278BE">
        <w:t>Testen</w:t>
      </w:r>
      <w:bookmarkEnd w:id="161"/>
      <w:r w:rsidRPr="00C278BE">
        <w:t xml:space="preserve"> </w:t>
      </w:r>
    </w:p>
    <w:p w:rsidR="001D6A19" w:rsidRPr="00C278BE" w:rsidRDefault="001D6A19" w:rsidP="001D6A19">
      <w:pPr>
        <w:pStyle w:val="berschrift1"/>
      </w:pPr>
      <w:bookmarkStart w:id="162" w:name="_Toc511709094"/>
      <w:r w:rsidRPr="00C278BE">
        <w:t>Endergebnis</w:t>
      </w:r>
      <w:bookmarkEnd w:id="162"/>
    </w:p>
    <w:p w:rsidR="001D6A19" w:rsidRPr="00C278BE" w:rsidRDefault="001D6A19" w:rsidP="001D6A19">
      <w:pPr>
        <w:pStyle w:val="berschrift1"/>
      </w:pPr>
      <w:bookmarkStart w:id="163" w:name="_Toc511709095"/>
      <w:r w:rsidRPr="00C278BE">
        <w:t>Schlussbericht</w:t>
      </w:r>
      <w:bookmarkEnd w:id="163"/>
      <w:r w:rsidRPr="00C278BE">
        <w:t xml:space="preserve"> </w:t>
      </w:r>
    </w:p>
    <w:p w:rsidR="001D6A19" w:rsidRPr="00C278BE" w:rsidRDefault="001D6A19" w:rsidP="001D6A19">
      <w:pPr>
        <w:pStyle w:val="berschrift2"/>
        <w:tabs>
          <w:tab w:val="clear" w:pos="2836"/>
          <w:tab w:val="num" w:pos="851"/>
        </w:tabs>
        <w:ind w:left="709"/>
      </w:pPr>
      <w:bookmarkStart w:id="164" w:name="_Toc511709096"/>
      <w:r w:rsidRPr="00C278BE">
        <w:t>Ist Soll</w:t>
      </w:r>
      <w:bookmarkEnd w:id="164"/>
      <w:r w:rsidRPr="00C278BE">
        <w:t xml:space="preserve"> </w:t>
      </w:r>
    </w:p>
    <w:p w:rsidR="001D6A19" w:rsidRPr="00C278BE" w:rsidRDefault="001D6A19" w:rsidP="001D6A19">
      <w:pPr>
        <w:pStyle w:val="berschrift2"/>
        <w:tabs>
          <w:tab w:val="clear" w:pos="2836"/>
          <w:tab w:val="num" w:pos="851"/>
        </w:tabs>
        <w:ind w:left="709"/>
      </w:pPr>
      <w:bookmarkStart w:id="165" w:name="_Toc511709097"/>
      <w:r w:rsidRPr="00C278BE">
        <w:t>Persönliche Reflexion</w:t>
      </w:r>
      <w:bookmarkEnd w:id="165"/>
    </w:p>
    <w:p w:rsidR="00A15433" w:rsidRPr="00C278BE" w:rsidRDefault="00A15433" w:rsidP="00FE531F">
      <w:pPr>
        <w:pStyle w:val="berschrift1"/>
        <w:spacing w:line="240" w:lineRule="auto"/>
      </w:pPr>
      <w:bookmarkStart w:id="166" w:name="_Toc511709098"/>
      <w:r w:rsidRPr="00C278BE">
        <w:t>Glossar</w:t>
      </w:r>
      <w:bookmarkEnd w:id="166"/>
    </w:p>
    <w:bookmarkStart w:id="167" w:name="_Toc511709099"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278BE" w:rsidRDefault="000C1BEF">
          <w:pPr>
            <w:pStyle w:val="berschrift1"/>
          </w:pPr>
          <w:r w:rsidRPr="00C278BE">
            <w:t>Quellenverzeichnis</w:t>
          </w:r>
          <w:bookmarkEnd w:id="167"/>
        </w:p>
        <w:sdt>
          <w:sdtPr>
            <w:id w:val="111145805"/>
            <w:bibliography/>
          </w:sdtPr>
          <w:sdtContent>
            <w:p w:rsidR="000C1BEF" w:rsidRPr="00C278BE" w:rsidRDefault="000C1BEF">
              <w:r w:rsidRPr="00C278BE">
                <w:fldChar w:fldCharType="begin"/>
              </w:r>
              <w:r w:rsidRPr="00C278BE">
                <w:instrText>BIBLIOGRAPHY</w:instrText>
              </w:r>
              <w:r w:rsidRPr="00C278BE">
                <w:fldChar w:fldCharType="separate"/>
              </w:r>
              <w:r w:rsidRPr="00C278BE">
                <w:rPr>
                  <w:b/>
                  <w:bCs/>
                  <w:noProof/>
                </w:rPr>
                <w:t>Im aktuellen Dokument sind keine Quellen vorhanden.</w:t>
              </w:r>
              <w:r w:rsidRPr="00C278BE">
                <w:rPr>
                  <w:b/>
                  <w:bCs/>
                </w:rPr>
                <w:fldChar w:fldCharType="end"/>
              </w:r>
            </w:p>
          </w:sdtContent>
        </w:sdt>
      </w:sdtContent>
    </w:sdt>
    <w:p w:rsidR="00A15433" w:rsidRPr="00C278BE" w:rsidRDefault="00A15433">
      <w:pPr>
        <w:spacing w:line="240" w:lineRule="auto"/>
        <w:rPr>
          <w:rFonts w:eastAsiaTheme="majorEastAsia" w:cs="Arial"/>
          <w:bCs/>
          <w:color w:val="005AA0"/>
          <w:sz w:val="36"/>
          <w:szCs w:val="32"/>
        </w:rPr>
      </w:pPr>
    </w:p>
    <w:p w:rsidR="000C1BEF" w:rsidRPr="00C278BE" w:rsidRDefault="00A15433" w:rsidP="00A91C6B">
      <w:pPr>
        <w:pStyle w:val="berschrift1"/>
      </w:pPr>
      <w:bookmarkStart w:id="168" w:name="_Toc511709100"/>
      <w:r w:rsidRPr="00C278BE">
        <w:t>Abbildungsverzeichnis</w:t>
      </w:r>
      <w:bookmarkEnd w:id="168"/>
    </w:p>
    <w:p w:rsidR="000C1BEF" w:rsidRPr="00C278BE" w:rsidRDefault="000C1BEF" w:rsidP="000C1BEF">
      <w:pPr>
        <w:pStyle w:val="Grundtext"/>
      </w:pPr>
    </w:p>
    <w:p w:rsidR="001D6A19" w:rsidRPr="00C278BE" w:rsidRDefault="00F26CE4">
      <w:pPr>
        <w:pStyle w:val="Abbildungsverzeichnis"/>
        <w:tabs>
          <w:tab w:val="right" w:leader="dot" w:pos="9061"/>
        </w:tabs>
        <w:rPr>
          <w:rFonts w:eastAsiaTheme="minorEastAsia" w:cstheme="minorBidi"/>
          <w:noProof/>
          <w:sz w:val="22"/>
          <w:szCs w:val="22"/>
          <w:lang w:eastAsia="de-CH"/>
        </w:rPr>
      </w:pPr>
      <w:r w:rsidRPr="00C278BE">
        <w:fldChar w:fldCharType="begin"/>
      </w:r>
      <w:r w:rsidRPr="00C278BE">
        <w:instrText xml:space="preserve"> TOC \h \z \c "Abbildung" </w:instrText>
      </w:r>
      <w:r w:rsidRPr="00C278BE">
        <w:fldChar w:fldCharType="separate"/>
      </w:r>
      <w:hyperlink w:anchor="_Toc511652381" w:history="1">
        <w:r w:rsidR="001D6A19" w:rsidRPr="00C278BE">
          <w:rPr>
            <w:rStyle w:val="Hyperlink"/>
            <w:noProof/>
          </w:rPr>
          <w:t>Abbildung 1: Projektorganisation</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_Toc511652381 \h </w:instrText>
        </w:r>
        <w:r w:rsidR="001D6A19" w:rsidRPr="00C278BE">
          <w:rPr>
            <w:noProof/>
            <w:webHidden/>
          </w:rPr>
        </w:r>
        <w:r w:rsidR="001D6A19" w:rsidRPr="00C278BE">
          <w:rPr>
            <w:noProof/>
            <w:webHidden/>
          </w:rPr>
          <w:fldChar w:fldCharType="separate"/>
        </w:r>
        <w:r w:rsidR="00C278BE" w:rsidRPr="00C278BE">
          <w:rPr>
            <w:noProof/>
            <w:webHidden/>
          </w:rPr>
          <w:t>13</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r:id="rId51" w:anchor="_Toc511652382" w:history="1">
        <w:r w:rsidR="001D6A19" w:rsidRPr="00C278BE">
          <w:rPr>
            <w:rStyle w:val="Hyperlink"/>
            <w:noProof/>
          </w:rPr>
          <w:t>Abbildung 2: Das IPERKA Modell</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_Toc511652382 \h </w:instrText>
        </w:r>
        <w:r w:rsidR="001D6A19" w:rsidRPr="00C278BE">
          <w:rPr>
            <w:noProof/>
            <w:webHidden/>
          </w:rPr>
        </w:r>
        <w:r w:rsidR="001D6A19" w:rsidRPr="00C278BE">
          <w:rPr>
            <w:noProof/>
            <w:webHidden/>
          </w:rPr>
          <w:fldChar w:fldCharType="separate"/>
        </w:r>
        <w:r w:rsidR="00C278BE" w:rsidRPr="00C278BE">
          <w:rPr>
            <w:noProof/>
            <w:webHidden/>
          </w:rPr>
          <w:t>14</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3" w:history="1">
        <w:r w:rsidR="001D6A19" w:rsidRPr="00C278BE">
          <w:rPr>
            <w:rStyle w:val="Hyperlink"/>
            <w:noProof/>
          </w:rPr>
          <w:t>Abbildung 3: Erstellter Datentyp für BP_Search Response</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_Toc511652383 \h </w:instrText>
        </w:r>
        <w:r w:rsidR="001D6A19" w:rsidRPr="00C278BE">
          <w:rPr>
            <w:noProof/>
            <w:webHidden/>
          </w:rPr>
        </w:r>
        <w:r w:rsidR="001D6A19" w:rsidRPr="00C278BE">
          <w:rPr>
            <w:noProof/>
            <w:webHidden/>
          </w:rPr>
          <w:fldChar w:fldCharType="separate"/>
        </w:r>
        <w:r w:rsidR="00C278BE" w:rsidRPr="00C278BE">
          <w:rPr>
            <w:noProof/>
            <w:webHidden/>
          </w:rPr>
          <w:t>28</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4" w:history="1">
        <w:r w:rsidR="001D6A19" w:rsidRPr="00C278BE">
          <w:rPr>
            <w:rStyle w:val="Hyperlink"/>
            <w:noProof/>
          </w:rPr>
          <w:t>Abbildung 4: Auswählen des Data Types für den Request Message Type von BP_Search</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_Toc511652384 \h </w:instrText>
        </w:r>
        <w:r w:rsidR="001D6A19" w:rsidRPr="00C278BE">
          <w:rPr>
            <w:noProof/>
            <w:webHidden/>
          </w:rPr>
        </w:r>
        <w:r w:rsidR="001D6A19" w:rsidRPr="00C278BE">
          <w:rPr>
            <w:noProof/>
            <w:webHidden/>
          </w:rPr>
          <w:fldChar w:fldCharType="separate"/>
        </w:r>
        <w:r w:rsidR="00C278BE" w:rsidRPr="00C278BE">
          <w:rPr>
            <w:noProof/>
            <w:webHidden/>
          </w:rPr>
          <w:t>29</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5" w:history="1">
        <w:r w:rsidR="001D6A19" w:rsidRPr="00C278BE">
          <w:rPr>
            <w:rStyle w:val="Hyperlink"/>
            <w:noProof/>
          </w:rPr>
          <w:t>Abbildung 5: Der fertige Message Type mit der automatisch erstellen Struktur</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_Toc511652385 \h </w:instrText>
        </w:r>
        <w:r w:rsidR="001D6A19" w:rsidRPr="00C278BE">
          <w:rPr>
            <w:noProof/>
            <w:webHidden/>
          </w:rPr>
        </w:r>
        <w:r w:rsidR="001D6A19" w:rsidRPr="00C278BE">
          <w:rPr>
            <w:noProof/>
            <w:webHidden/>
          </w:rPr>
          <w:fldChar w:fldCharType="separate"/>
        </w:r>
        <w:r w:rsidR="00C278BE" w:rsidRPr="00C278BE">
          <w:rPr>
            <w:noProof/>
            <w:webHidden/>
          </w:rPr>
          <w:t>29</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6" w:history="1">
        <w:r w:rsidR="001D6A19" w:rsidRPr="00C278BE">
          <w:rPr>
            <w:rStyle w:val="Hyperlink"/>
            <w:noProof/>
          </w:rPr>
          <w:t>Abbildung 6:Das erstellte Service Interface mit der Outbound Kategorie und den zugewiesenen Message Types</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_Toc511652386 \h </w:instrText>
        </w:r>
        <w:r w:rsidR="001D6A19" w:rsidRPr="00C278BE">
          <w:rPr>
            <w:noProof/>
            <w:webHidden/>
          </w:rPr>
        </w:r>
        <w:r w:rsidR="001D6A19" w:rsidRPr="00C278BE">
          <w:rPr>
            <w:noProof/>
            <w:webHidden/>
          </w:rPr>
          <w:fldChar w:fldCharType="separate"/>
        </w:r>
        <w:r w:rsidR="00C278BE" w:rsidRPr="00C278BE">
          <w:rPr>
            <w:noProof/>
            <w:webHidden/>
          </w:rPr>
          <w:t>30</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7" w:history="1">
        <w:r w:rsidR="001D6A19" w:rsidRPr="00C278BE">
          <w:rPr>
            <w:rStyle w:val="Hyperlink"/>
            <w:noProof/>
          </w:rPr>
          <w:t>Abbildung 7: Mapping der BP_Search Request Nachricht</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_Toc511652387 \h </w:instrText>
        </w:r>
        <w:r w:rsidR="001D6A19" w:rsidRPr="00C278BE">
          <w:rPr>
            <w:noProof/>
            <w:webHidden/>
          </w:rPr>
        </w:r>
        <w:r w:rsidR="001D6A19" w:rsidRPr="00C278BE">
          <w:rPr>
            <w:noProof/>
            <w:webHidden/>
          </w:rPr>
          <w:fldChar w:fldCharType="separate"/>
        </w:r>
        <w:r w:rsidR="00C278BE" w:rsidRPr="00C278BE">
          <w:rPr>
            <w:noProof/>
            <w:webHidden/>
          </w:rPr>
          <w:t>30</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8" w:history="1">
        <w:r w:rsidR="001D6A19" w:rsidRPr="00C278BE">
          <w:rPr>
            <w:rStyle w:val="Hyperlink"/>
            <w:noProof/>
          </w:rPr>
          <w:t>Abbildung 8: Das Operation Mapping für den Webservice BP_Search</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_Toc511652388 \h </w:instrText>
        </w:r>
        <w:r w:rsidR="001D6A19" w:rsidRPr="00C278BE">
          <w:rPr>
            <w:noProof/>
            <w:webHidden/>
          </w:rPr>
        </w:r>
        <w:r w:rsidR="001D6A19" w:rsidRPr="00C278BE">
          <w:rPr>
            <w:noProof/>
            <w:webHidden/>
          </w:rPr>
          <w:fldChar w:fldCharType="separate"/>
        </w:r>
        <w:r w:rsidR="00C278BE" w:rsidRPr="00C278BE">
          <w:rPr>
            <w:noProof/>
            <w:webHidden/>
          </w:rPr>
          <w:t>31</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89" w:history="1">
        <w:r w:rsidR="001D6A19" w:rsidRPr="00C278BE">
          <w:rPr>
            <w:rStyle w:val="Hyperlink"/>
            <w:noProof/>
          </w:rPr>
          <w:t>Abbildung 9: Übergabe der Inputparameter und Aufruf der Funktion BAPI_BUPA_SEARCH_2</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_Toc511652389 \h </w:instrText>
        </w:r>
        <w:r w:rsidR="001D6A19" w:rsidRPr="00C278BE">
          <w:rPr>
            <w:noProof/>
            <w:webHidden/>
          </w:rPr>
        </w:r>
        <w:r w:rsidR="001D6A19" w:rsidRPr="00C278BE">
          <w:rPr>
            <w:noProof/>
            <w:webHidden/>
          </w:rPr>
          <w:fldChar w:fldCharType="separate"/>
        </w:r>
        <w:r w:rsidR="00C278BE" w:rsidRPr="00C278BE">
          <w:rPr>
            <w:noProof/>
            <w:webHidden/>
          </w:rPr>
          <w:t>32</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0" w:history="1">
        <w:r w:rsidR="001D6A19" w:rsidRPr="00C278BE">
          <w:rPr>
            <w:rStyle w:val="Hyperlink"/>
            <w:noProof/>
          </w:rPr>
          <w:t>Abbildung 10: Loop über alle Datensätze und Aufruf der Funktion für jeden GP</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_Toc511652390 \h </w:instrText>
        </w:r>
        <w:r w:rsidR="001D6A19" w:rsidRPr="00C278BE">
          <w:rPr>
            <w:noProof/>
            <w:webHidden/>
          </w:rPr>
        </w:r>
        <w:r w:rsidR="001D6A19" w:rsidRPr="00C278BE">
          <w:rPr>
            <w:noProof/>
            <w:webHidden/>
          </w:rPr>
          <w:fldChar w:fldCharType="separate"/>
        </w:r>
        <w:r w:rsidR="00C278BE" w:rsidRPr="00C278BE">
          <w:rPr>
            <w:noProof/>
            <w:webHidden/>
          </w:rPr>
          <w:t>32</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1" w:history="1">
        <w:r w:rsidR="001D6A19" w:rsidRPr="00C278BE">
          <w:rPr>
            <w:rStyle w:val="Hyperlink"/>
            <w:noProof/>
          </w:rPr>
          <w:t>Abbildung 11: Select Abfrage für den GP Typ</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_Toc511652391 \h </w:instrText>
        </w:r>
        <w:r w:rsidR="001D6A19" w:rsidRPr="00C278BE">
          <w:rPr>
            <w:noProof/>
            <w:webHidden/>
          </w:rPr>
        </w:r>
        <w:r w:rsidR="001D6A19" w:rsidRPr="00C278BE">
          <w:rPr>
            <w:noProof/>
            <w:webHidden/>
          </w:rPr>
          <w:fldChar w:fldCharType="separate"/>
        </w:r>
        <w:r w:rsidR="00C278BE" w:rsidRPr="00C278BE">
          <w:rPr>
            <w:noProof/>
            <w:webHidden/>
          </w:rPr>
          <w:t>32</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2" w:history="1">
        <w:r w:rsidR="001D6A19" w:rsidRPr="00C278BE">
          <w:rPr>
            <w:rStyle w:val="Hyperlink"/>
            <w:noProof/>
          </w:rPr>
          <w:t>Abbildung 12: Aufruf der Funktionen 'BAPI_BUPA_CENTRAL_GETDETAIL’ und 'BAPI_BUPA_CENTRAL_GETDETAIL'</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_Toc511652392 \h </w:instrText>
        </w:r>
        <w:r w:rsidR="001D6A19" w:rsidRPr="00C278BE">
          <w:rPr>
            <w:noProof/>
            <w:webHidden/>
          </w:rPr>
        </w:r>
        <w:r w:rsidR="001D6A19" w:rsidRPr="00C278BE">
          <w:rPr>
            <w:noProof/>
            <w:webHidden/>
          </w:rPr>
          <w:fldChar w:fldCharType="separate"/>
        </w:r>
        <w:r w:rsidR="00C278BE" w:rsidRPr="00C278BE">
          <w:rPr>
            <w:noProof/>
            <w:webHidden/>
          </w:rPr>
          <w:t>33</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r:id="rId52" w:anchor="_Toc511652393" w:history="1">
        <w:r w:rsidR="001D6A19" w:rsidRPr="00C278BE">
          <w:rPr>
            <w:rStyle w:val="Hyperlink"/>
            <w:noProof/>
          </w:rPr>
          <w:t>Abbildung 13: Case Abfrage für die Anrede und Namen</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_Toc511652393 \h </w:instrText>
        </w:r>
        <w:r w:rsidR="001D6A19" w:rsidRPr="00C278BE">
          <w:rPr>
            <w:noProof/>
            <w:webHidden/>
          </w:rPr>
        </w:r>
        <w:r w:rsidR="001D6A19" w:rsidRPr="00C278BE">
          <w:rPr>
            <w:noProof/>
            <w:webHidden/>
          </w:rPr>
          <w:fldChar w:fldCharType="separate"/>
        </w:r>
        <w:r w:rsidR="00C278BE" w:rsidRPr="00C278BE">
          <w:rPr>
            <w:noProof/>
            <w:webHidden/>
          </w:rPr>
          <w:t>33</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4" w:history="1">
        <w:r w:rsidR="001D6A19" w:rsidRPr="00C278BE">
          <w:rPr>
            <w:rStyle w:val="Hyperlink"/>
            <w:noProof/>
          </w:rPr>
          <w:t>Abbildung 14: Ausschnitt Tabelle ZBC_QMC_CRM_DATA</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_Toc511652394 \h </w:instrText>
        </w:r>
        <w:r w:rsidR="001D6A19" w:rsidRPr="00C278BE">
          <w:rPr>
            <w:noProof/>
            <w:webHidden/>
          </w:rPr>
        </w:r>
        <w:r w:rsidR="001D6A19" w:rsidRPr="00C278BE">
          <w:rPr>
            <w:noProof/>
            <w:webHidden/>
          </w:rPr>
          <w:fldChar w:fldCharType="separate"/>
        </w:r>
        <w:r w:rsidR="00C278BE" w:rsidRPr="00C278BE">
          <w:rPr>
            <w:noProof/>
            <w:webHidden/>
          </w:rPr>
          <w:t>34</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5" w:history="1">
        <w:r w:rsidR="001D6A19" w:rsidRPr="00C278BE">
          <w:rPr>
            <w:rStyle w:val="Hyperlink"/>
            <w:noProof/>
          </w:rPr>
          <w:t>Abbildung 15: Select-Abfrage zum auslesen aller QMC IDs des ausgewählten GPs</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_Toc511652395 \h </w:instrText>
        </w:r>
        <w:r w:rsidR="001D6A19" w:rsidRPr="00C278BE">
          <w:rPr>
            <w:noProof/>
            <w:webHidden/>
          </w:rPr>
        </w:r>
        <w:r w:rsidR="001D6A19" w:rsidRPr="00C278BE">
          <w:rPr>
            <w:noProof/>
            <w:webHidden/>
          </w:rPr>
          <w:fldChar w:fldCharType="separate"/>
        </w:r>
        <w:r w:rsidR="00C278BE" w:rsidRPr="00C278BE">
          <w:rPr>
            <w:noProof/>
            <w:webHidden/>
          </w:rPr>
          <w:t>34</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6" w:history="1">
        <w:r w:rsidR="001D6A19" w:rsidRPr="00C278BE">
          <w:rPr>
            <w:rStyle w:val="Hyperlink"/>
            <w:noProof/>
          </w:rPr>
          <w:t>Abbildung 16: Auslesen der QMC Produkte</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_Toc511652396 \h </w:instrText>
        </w:r>
        <w:r w:rsidR="001D6A19" w:rsidRPr="00C278BE">
          <w:rPr>
            <w:noProof/>
            <w:webHidden/>
          </w:rPr>
        </w:r>
        <w:r w:rsidR="001D6A19" w:rsidRPr="00C278BE">
          <w:rPr>
            <w:noProof/>
            <w:webHidden/>
          </w:rPr>
          <w:fldChar w:fldCharType="separate"/>
        </w:r>
        <w:r w:rsidR="00C278BE" w:rsidRPr="00C278BE">
          <w:rPr>
            <w:noProof/>
            <w:webHidden/>
          </w:rPr>
          <w:t>34</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7" w:history="1">
        <w:r w:rsidR="001D6A19" w:rsidRPr="00C278BE">
          <w:rPr>
            <w:rStyle w:val="Hyperlink"/>
            <w:noProof/>
          </w:rPr>
          <w:t>Abbildung 17: GUI für die Webseite</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_Toc511652397 \h </w:instrText>
        </w:r>
        <w:r w:rsidR="001D6A19" w:rsidRPr="00C278BE">
          <w:rPr>
            <w:noProof/>
            <w:webHidden/>
          </w:rPr>
        </w:r>
        <w:r w:rsidR="001D6A19" w:rsidRPr="00C278BE">
          <w:rPr>
            <w:noProof/>
            <w:webHidden/>
          </w:rPr>
          <w:fldChar w:fldCharType="separate"/>
        </w:r>
        <w:r w:rsidR="00C278BE" w:rsidRPr="00C278BE">
          <w:rPr>
            <w:noProof/>
            <w:webHidden/>
          </w:rPr>
          <w:t>37</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w:anchor="_Toc511652398" w:history="1">
        <w:r w:rsidR="001D6A19" w:rsidRPr="00C278BE">
          <w:rPr>
            <w:rStyle w:val="Hyperlink"/>
            <w:noProof/>
          </w:rPr>
          <w:t>Abbildung 18: Die Auswahl eines GPs über die Modal Funktion von Bootstrap</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_Toc511652398 \h </w:instrText>
        </w:r>
        <w:r w:rsidR="001D6A19" w:rsidRPr="00C278BE">
          <w:rPr>
            <w:noProof/>
            <w:webHidden/>
          </w:rPr>
        </w:r>
        <w:r w:rsidR="001D6A19" w:rsidRPr="00C278BE">
          <w:rPr>
            <w:noProof/>
            <w:webHidden/>
          </w:rPr>
          <w:fldChar w:fldCharType="separate"/>
        </w:r>
        <w:r w:rsidR="00C278BE" w:rsidRPr="00C278BE">
          <w:rPr>
            <w:noProof/>
            <w:webHidden/>
          </w:rPr>
          <w:t>38</w:t>
        </w:r>
        <w:r w:rsidR="001D6A19" w:rsidRPr="00C278BE">
          <w:rPr>
            <w:noProof/>
            <w:webHidden/>
          </w:rPr>
          <w:fldChar w:fldCharType="end"/>
        </w:r>
      </w:hyperlink>
    </w:p>
    <w:p w:rsidR="001D6A19" w:rsidRPr="00C278BE" w:rsidRDefault="004F42F9">
      <w:pPr>
        <w:pStyle w:val="Abbildungsverzeichnis"/>
        <w:tabs>
          <w:tab w:val="right" w:leader="dot" w:pos="9061"/>
        </w:tabs>
        <w:rPr>
          <w:rFonts w:eastAsiaTheme="minorEastAsia" w:cstheme="minorBidi"/>
          <w:noProof/>
          <w:sz w:val="22"/>
          <w:szCs w:val="22"/>
          <w:lang w:eastAsia="de-CH"/>
        </w:rPr>
      </w:pPr>
      <w:hyperlink r:id="rId53" w:anchor="_Toc511652399" w:history="1">
        <w:r w:rsidR="001D6A19" w:rsidRPr="00C278BE">
          <w:rPr>
            <w:rStyle w:val="Hyperlink"/>
            <w:noProof/>
          </w:rPr>
          <w:t>Abbildung 19: Der Änderungsmodus</w:t>
        </w:r>
        <w:r w:rsidR="001D6A19" w:rsidRPr="00C278BE">
          <w:rPr>
            <w:noProof/>
            <w:webHidden/>
          </w:rPr>
          <w:tab/>
        </w:r>
        <w:r w:rsidR="001D6A19" w:rsidRPr="00C278BE">
          <w:rPr>
            <w:noProof/>
            <w:webHidden/>
          </w:rPr>
          <w:fldChar w:fldCharType="begin"/>
        </w:r>
        <w:r w:rsidR="001D6A19" w:rsidRPr="00C278BE">
          <w:rPr>
            <w:noProof/>
            <w:webHidden/>
          </w:rPr>
          <w:instrText xml:space="preserve"> PAGEREF _Toc511652399 \h </w:instrText>
        </w:r>
        <w:r w:rsidR="001D6A19" w:rsidRPr="00C278BE">
          <w:rPr>
            <w:noProof/>
            <w:webHidden/>
          </w:rPr>
        </w:r>
        <w:r w:rsidR="001D6A19" w:rsidRPr="00C278BE">
          <w:rPr>
            <w:noProof/>
            <w:webHidden/>
          </w:rPr>
          <w:fldChar w:fldCharType="separate"/>
        </w:r>
        <w:r w:rsidR="00C278BE" w:rsidRPr="00C278BE">
          <w:rPr>
            <w:noProof/>
            <w:webHidden/>
          </w:rPr>
          <w:t>38</w:t>
        </w:r>
        <w:r w:rsidR="001D6A19" w:rsidRPr="00C278BE">
          <w:rPr>
            <w:noProof/>
            <w:webHidden/>
          </w:rPr>
          <w:fldChar w:fldCharType="end"/>
        </w:r>
      </w:hyperlink>
    </w:p>
    <w:p w:rsidR="002C5309" w:rsidRPr="00C278BE" w:rsidRDefault="00F26CE4" w:rsidP="000C1BEF">
      <w:pPr>
        <w:pStyle w:val="Grundtext"/>
        <w:rPr>
          <w:b/>
          <w:bCs/>
          <w:noProof/>
        </w:rPr>
      </w:pPr>
      <w:r w:rsidRPr="00C278BE">
        <w:rPr>
          <w:b/>
          <w:bCs/>
          <w:noProof/>
        </w:rPr>
        <w:fldChar w:fldCharType="end"/>
      </w:r>
    </w:p>
    <w:p w:rsidR="002C5309" w:rsidRPr="00C278BE" w:rsidRDefault="002C5309" w:rsidP="000C1BEF">
      <w:pPr>
        <w:pStyle w:val="Grundtext"/>
        <w:rPr>
          <w:b/>
          <w:bCs/>
          <w:noProof/>
        </w:rPr>
      </w:pPr>
    </w:p>
    <w:p w:rsidR="002C5309" w:rsidRPr="00C278BE" w:rsidRDefault="002C5309" w:rsidP="002C5309">
      <w:pPr>
        <w:pStyle w:val="berschrift1"/>
      </w:pPr>
      <w:bookmarkStart w:id="169" w:name="_Toc511709101"/>
      <w:r w:rsidRPr="00C278BE">
        <w:t>Tabellenverzeichnis</w:t>
      </w:r>
      <w:bookmarkEnd w:id="169"/>
    </w:p>
    <w:p w:rsidR="002C5309" w:rsidRPr="00C278BE" w:rsidRDefault="002C5309">
      <w:pPr>
        <w:pStyle w:val="Abbildungsverzeichnis"/>
        <w:tabs>
          <w:tab w:val="right" w:leader="dot" w:pos="9061"/>
        </w:tabs>
        <w:rPr>
          <w:rFonts w:eastAsiaTheme="minorEastAsia" w:cstheme="minorBidi"/>
          <w:noProof/>
          <w:sz w:val="22"/>
          <w:szCs w:val="22"/>
          <w:lang w:eastAsia="de-CH"/>
        </w:rPr>
      </w:pPr>
      <w:r w:rsidRPr="00C278BE">
        <w:fldChar w:fldCharType="begin"/>
      </w:r>
      <w:r w:rsidRPr="00C278BE">
        <w:instrText xml:space="preserve"> TOC \h \z \c "Tabelle" </w:instrText>
      </w:r>
      <w:r w:rsidRPr="00C278BE">
        <w:fldChar w:fldCharType="separate"/>
      </w:r>
      <w:hyperlink w:anchor="_Toc511627681" w:history="1">
        <w:r w:rsidRPr="00C278BE">
          <w:rPr>
            <w:rStyle w:val="Hyperlink"/>
            <w:noProof/>
          </w:rPr>
          <w:t>Tabelle 1: Entwurf BP_Search Request</w:t>
        </w:r>
        <w:r w:rsidRPr="00C278BE">
          <w:rPr>
            <w:noProof/>
            <w:webHidden/>
          </w:rPr>
          <w:tab/>
        </w:r>
        <w:r w:rsidRPr="00C278BE">
          <w:rPr>
            <w:noProof/>
            <w:webHidden/>
          </w:rPr>
          <w:fldChar w:fldCharType="begin"/>
        </w:r>
        <w:r w:rsidRPr="00C278BE">
          <w:rPr>
            <w:noProof/>
            <w:webHidden/>
          </w:rPr>
          <w:instrText xml:space="preserve"> PAGEREF _Toc511627681 \h </w:instrText>
        </w:r>
        <w:r w:rsidRPr="00C278BE">
          <w:rPr>
            <w:noProof/>
            <w:webHidden/>
          </w:rPr>
        </w:r>
        <w:r w:rsidRPr="00C278BE">
          <w:rPr>
            <w:noProof/>
            <w:webHidden/>
          </w:rPr>
          <w:fldChar w:fldCharType="separate"/>
        </w:r>
        <w:r w:rsidR="00C278BE" w:rsidRPr="00C278BE">
          <w:rPr>
            <w:noProof/>
            <w:webHidden/>
          </w:rPr>
          <w:t>23</w:t>
        </w:r>
        <w:r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2" w:history="1">
        <w:r w:rsidR="002C5309" w:rsidRPr="00C278BE">
          <w:rPr>
            <w:rStyle w:val="Hyperlink"/>
            <w:noProof/>
          </w:rPr>
          <w:t>Tabelle 2: Entwurf BP_Search Response</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_Toc511627682 \h </w:instrText>
        </w:r>
        <w:r w:rsidR="002C5309" w:rsidRPr="00C278BE">
          <w:rPr>
            <w:noProof/>
            <w:webHidden/>
          </w:rPr>
        </w:r>
        <w:r w:rsidR="002C5309" w:rsidRPr="00C278BE">
          <w:rPr>
            <w:noProof/>
            <w:webHidden/>
          </w:rPr>
          <w:fldChar w:fldCharType="separate"/>
        </w:r>
        <w:r w:rsidR="00C278BE" w:rsidRPr="00C278BE">
          <w:rPr>
            <w:noProof/>
            <w:webHidden/>
          </w:rPr>
          <w:t>23</w:t>
        </w:r>
        <w:r w:rsidR="002C5309"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3" w:history="1">
        <w:r w:rsidR="002C5309" w:rsidRPr="00C278BE">
          <w:rPr>
            <w:rStyle w:val="Hyperlink"/>
            <w:noProof/>
          </w:rPr>
          <w:t>Tabelle 3: Entwurf BP_Details Request</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_Toc511627683 \h </w:instrText>
        </w:r>
        <w:r w:rsidR="002C5309" w:rsidRPr="00C278BE">
          <w:rPr>
            <w:noProof/>
            <w:webHidden/>
          </w:rPr>
        </w:r>
        <w:r w:rsidR="002C5309" w:rsidRPr="00C278BE">
          <w:rPr>
            <w:noProof/>
            <w:webHidden/>
          </w:rPr>
          <w:fldChar w:fldCharType="separate"/>
        </w:r>
        <w:r w:rsidR="00C278BE" w:rsidRPr="00C278BE">
          <w:rPr>
            <w:noProof/>
            <w:webHidden/>
          </w:rPr>
          <w:t>24</w:t>
        </w:r>
        <w:r w:rsidR="002C5309"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4" w:history="1">
        <w:r w:rsidR="002C5309" w:rsidRPr="00C278BE">
          <w:rPr>
            <w:rStyle w:val="Hyperlink"/>
            <w:noProof/>
          </w:rPr>
          <w:t>Tabelle 4: Entwurf BP_Details Response</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_Toc511627684 \h </w:instrText>
        </w:r>
        <w:r w:rsidR="002C5309" w:rsidRPr="00C278BE">
          <w:rPr>
            <w:noProof/>
            <w:webHidden/>
          </w:rPr>
        </w:r>
        <w:r w:rsidR="002C5309" w:rsidRPr="00C278BE">
          <w:rPr>
            <w:noProof/>
            <w:webHidden/>
          </w:rPr>
          <w:fldChar w:fldCharType="separate"/>
        </w:r>
        <w:r w:rsidR="00C278BE" w:rsidRPr="00C278BE">
          <w:rPr>
            <w:noProof/>
            <w:webHidden/>
          </w:rPr>
          <w:t>24</w:t>
        </w:r>
        <w:r w:rsidR="002C5309"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5" w:history="1">
        <w:r w:rsidR="002C5309" w:rsidRPr="00C278BE">
          <w:rPr>
            <w:rStyle w:val="Hyperlink"/>
            <w:noProof/>
          </w:rPr>
          <w:t>Tabelle 5: Entwurf BP_QMC_Products Request</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_Toc511627685 \h </w:instrText>
        </w:r>
        <w:r w:rsidR="002C5309" w:rsidRPr="00C278BE">
          <w:rPr>
            <w:noProof/>
            <w:webHidden/>
          </w:rPr>
        </w:r>
        <w:r w:rsidR="002C5309" w:rsidRPr="00C278BE">
          <w:rPr>
            <w:noProof/>
            <w:webHidden/>
          </w:rPr>
          <w:fldChar w:fldCharType="separate"/>
        </w:r>
        <w:r w:rsidR="00C278BE" w:rsidRPr="00C278BE">
          <w:rPr>
            <w:noProof/>
            <w:webHidden/>
          </w:rPr>
          <w:t>25</w:t>
        </w:r>
        <w:r w:rsidR="002C5309"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6" w:history="1">
        <w:r w:rsidR="002C5309" w:rsidRPr="00C278BE">
          <w:rPr>
            <w:rStyle w:val="Hyperlink"/>
            <w:noProof/>
          </w:rPr>
          <w:t>Tabelle 6: Entwurf BP_QMC_Products Response</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_Toc511627686 \h </w:instrText>
        </w:r>
        <w:r w:rsidR="002C5309" w:rsidRPr="00C278BE">
          <w:rPr>
            <w:noProof/>
            <w:webHidden/>
          </w:rPr>
        </w:r>
        <w:r w:rsidR="002C5309" w:rsidRPr="00C278BE">
          <w:rPr>
            <w:noProof/>
            <w:webHidden/>
          </w:rPr>
          <w:fldChar w:fldCharType="separate"/>
        </w:r>
        <w:r w:rsidR="00C278BE" w:rsidRPr="00C278BE">
          <w:rPr>
            <w:noProof/>
            <w:webHidden/>
          </w:rPr>
          <w:t>25</w:t>
        </w:r>
        <w:r w:rsidR="002C5309"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7" w:history="1">
        <w:r w:rsidR="002C5309" w:rsidRPr="00C278BE">
          <w:rPr>
            <w:rStyle w:val="Hyperlink"/>
            <w:noProof/>
          </w:rPr>
          <w:t>Tabelle 7: Entwurf BP_Update Request</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_Toc511627687 \h </w:instrText>
        </w:r>
        <w:r w:rsidR="002C5309" w:rsidRPr="00C278BE">
          <w:rPr>
            <w:noProof/>
            <w:webHidden/>
          </w:rPr>
        </w:r>
        <w:r w:rsidR="002C5309" w:rsidRPr="00C278BE">
          <w:rPr>
            <w:noProof/>
            <w:webHidden/>
          </w:rPr>
          <w:fldChar w:fldCharType="separate"/>
        </w:r>
        <w:r w:rsidR="00C278BE" w:rsidRPr="00C278BE">
          <w:rPr>
            <w:noProof/>
            <w:webHidden/>
          </w:rPr>
          <w:t>26</w:t>
        </w:r>
        <w:r w:rsidR="002C5309" w:rsidRPr="00C278BE">
          <w:rPr>
            <w:noProof/>
            <w:webHidden/>
          </w:rPr>
          <w:fldChar w:fldCharType="end"/>
        </w:r>
      </w:hyperlink>
    </w:p>
    <w:p w:rsidR="002C5309" w:rsidRPr="00C278BE" w:rsidRDefault="004F42F9">
      <w:pPr>
        <w:pStyle w:val="Abbildungsverzeichnis"/>
        <w:tabs>
          <w:tab w:val="right" w:leader="dot" w:pos="9061"/>
        </w:tabs>
        <w:rPr>
          <w:rFonts w:eastAsiaTheme="minorEastAsia" w:cstheme="minorBidi"/>
          <w:noProof/>
          <w:sz w:val="22"/>
          <w:szCs w:val="22"/>
          <w:lang w:eastAsia="de-CH"/>
        </w:rPr>
      </w:pPr>
      <w:hyperlink w:anchor="_Toc511627688" w:history="1">
        <w:r w:rsidR="002C5309" w:rsidRPr="00C278BE">
          <w:rPr>
            <w:rStyle w:val="Hyperlink"/>
            <w:noProof/>
          </w:rPr>
          <w:t>Tabelle 8: Entwurf BP_Update Response</w:t>
        </w:r>
        <w:r w:rsidR="002C5309" w:rsidRPr="00C278BE">
          <w:rPr>
            <w:noProof/>
            <w:webHidden/>
          </w:rPr>
          <w:tab/>
        </w:r>
        <w:r w:rsidR="002C5309" w:rsidRPr="00C278BE">
          <w:rPr>
            <w:noProof/>
            <w:webHidden/>
          </w:rPr>
          <w:fldChar w:fldCharType="begin"/>
        </w:r>
        <w:r w:rsidR="002C5309" w:rsidRPr="00C278BE">
          <w:rPr>
            <w:noProof/>
            <w:webHidden/>
          </w:rPr>
          <w:instrText xml:space="preserve"> PAGEREF _Toc511627688 \h </w:instrText>
        </w:r>
        <w:r w:rsidR="002C5309" w:rsidRPr="00C278BE">
          <w:rPr>
            <w:noProof/>
            <w:webHidden/>
          </w:rPr>
        </w:r>
        <w:r w:rsidR="002C5309" w:rsidRPr="00C278BE">
          <w:rPr>
            <w:noProof/>
            <w:webHidden/>
          </w:rPr>
          <w:fldChar w:fldCharType="separate"/>
        </w:r>
        <w:r w:rsidR="00C278BE" w:rsidRPr="00C278BE">
          <w:rPr>
            <w:noProof/>
            <w:webHidden/>
          </w:rPr>
          <w:t>26</w:t>
        </w:r>
        <w:r w:rsidR="002C5309" w:rsidRPr="00C278BE">
          <w:rPr>
            <w:noProof/>
            <w:webHidden/>
          </w:rPr>
          <w:fldChar w:fldCharType="end"/>
        </w:r>
      </w:hyperlink>
    </w:p>
    <w:p w:rsidR="0082363B" w:rsidRPr="00C278BE" w:rsidRDefault="002C5309" w:rsidP="002C5309">
      <w:pPr>
        <w:pStyle w:val="Grundtext"/>
      </w:pPr>
      <w:r w:rsidRPr="00C278BE">
        <w:fldChar w:fldCharType="end"/>
      </w:r>
      <w:r w:rsidR="0082363B" w:rsidRPr="00C278BE">
        <w:br w:type="page"/>
      </w:r>
    </w:p>
    <w:p w:rsidR="0082363B" w:rsidRPr="00C278BE" w:rsidRDefault="0082363B" w:rsidP="0082363B"/>
    <w:p w:rsidR="00A729CC" w:rsidRPr="00C278BE" w:rsidRDefault="0082363B" w:rsidP="0082363B">
      <w:r w:rsidRPr="00C278BE">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4F42F9" w:rsidRPr="002C257E" w:rsidRDefault="004F42F9" w:rsidP="00D71555">
                            <w:pPr>
                              <w:pStyle w:val="Titel"/>
                              <w:jc w:val="center"/>
                            </w:pPr>
                            <w:bookmarkStart w:id="170" w:name="_Toc510980220"/>
                            <w:bookmarkStart w:id="171" w:name="_Toc506290240"/>
                            <w:bookmarkStart w:id="172" w:name="_Toc506290247"/>
                            <w:bookmarkStart w:id="173" w:name="_Toc506290267"/>
                            <w:bookmarkStart w:id="174" w:name="_Toc511709102"/>
                            <w:r>
                              <w:t>Anhang</w:t>
                            </w:r>
                            <w:bookmarkEnd w:id="174"/>
                          </w:p>
                          <w:p w:rsidR="004F42F9" w:rsidRPr="002C257E" w:rsidRDefault="004F42F9" w:rsidP="00D71555">
                            <w:pPr>
                              <w:jc w:val="center"/>
                            </w:pPr>
                          </w:p>
                          <w:p w:rsidR="004F42F9" w:rsidRPr="002C257E" w:rsidRDefault="004F42F9" w:rsidP="00F11002"/>
                          <w:p w:rsidR="004F42F9" w:rsidRDefault="004F42F9"/>
                          <w:p w:rsidR="004F42F9" w:rsidRPr="002C257E" w:rsidRDefault="004F42F9" w:rsidP="00D71555">
                            <w:pPr>
                              <w:pStyle w:val="Titel"/>
                              <w:jc w:val="center"/>
                            </w:pPr>
                            <w:bookmarkStart w:id="175" w:name="_Toc511709103"/>
                            <w:r>
                              <w:t>Anhang</w:t>
                            </w:r>
                            <w:bookmarkEnd w:id="170"/>
                            <w:bookmarkEnd w:id="175"/>
                          </w:p>
                          <w:p w:rsidR="004F42F9" w:rsidRPr="002C257E" w:rsidRDefault="004F42F9" w:rsidP="00D71555">
                            <w:pPr>
                              <w:jc w:val="center"/>
                            </w:pPr>
                          </w:p>
                          <w:bookmarkEnd w:id="171"/>
                          <w:bookmarkEnd w:id="172"/>
                          <w:bookmarkEnd w:id="173"/>
                          <w:p w:rsidR="004F42F9" w:rsidRPr="002C257E" w:rsidRDefault="004F42F9"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4"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O/Te6dG&#10;AgAAgwQAAA4AAAAAAAAAAAAAAAAALgIAAGRycy9lMm9Eb2MueG1sUEsBAi0AFAAGAAgAAAAhAOh0&#10;YmXgAAAACwEAAA8AAAAAAAAAAAAAAAAAoAQAAGRycy9kb3ducmV2LnhtbFBLBQYAAAAABAAEAPMA&#10;AACtBQAAAAA=&#10;" fillcolor="white [3201]" stroked="f" strokeweight=".5pt">
                <v:textbox>
                  <w:txbxContent>
                    <w:p w:rsidR="004F42F9" w:rsidRPr="002C257E" w:rsidRDefault="004F42F9" w:rsidP="00D71555">
                      <w:pPr>
                        <w:pStyle w:val="Titel"/>
                        <w:jc w:val="center"/>
                      </w:pPr>
                      <w:bookmarkStart w:id="176" w:name="_Toc510980220"/>
                      <w:bookmarkStart w:id="177" w:name="_Toc506290240"/>
                      <w:bookmarkStart w:id="178" w:name="_Toc506290247"/>
                      <w:bookmarkStart w:id="179" w:name="_Toc506290267"/>
                      <w:bookmarkStart w:id="180" w:name="_Toc511709102"/>
                      <w:r>
                        <w:t>Anhang</w:t>
                      </w:r>
                      <w:bookmarkEnd w:id="180"/>
                    </w:p>
                    <w:p w:rsidR="004F42F9" w:rsidRPr="002C257E" w:rsidRDefault="004F42F9" w:rsidP="00D71555">
                      <w:pPr>
                        <w:jc w:val="center"/>
                      </w:pPr>
                    </w:p>
                    <w:p w:rsidR="004F42F9" w:rsidRPr="002C257E" w:rsidRDefault="004F42F9" w:rsidP="00F11002"/>
                    <w:p w:rsidR="004F42F9" w:rsidRDefault="004F42F9"/>
                    <w:p w:rsidR="004F42F9" w:rsidRPr="002C257E" w:rsidRDefault="004F42F9" w:rsidP="00D71555">
                      <w:pPr>
                        <w:pStyle w:val="Titel"/>
                        <w:jc w:val="center"/>
                      </w:pPr>
                      <w:bookmarkStart w:id="181" w:name="_Toc511709103"/>
                      <w:r>
                        <w:t>Anhang</w:t>
                      </w:r>
                      <w:bookmarkEnd w:id="176"/>
                      <w:bookmarkEnd w:id="181"/>
                    </w:p>
                    <w:p w:rsidR="004F42F9" w:rsidRPr="002C257E" w:rsidRDefault="004F42F9" w:rsidP="00D71555">
                      <w:pPr>
                        <w:jc w:val="center"/>
                      </w:pPr>
                    </w:p>
                    <w:bookmarkEnd w:id="177"/>
                    <w:bookmarkEnd w:id="178"/>
                    <w:bookmarkEnd w:id="179"/>
                    <w:p w:rsidR="004F42F9" w:rsidRPr="002C257E" w:rsidRDefault="004F42F9" w:rsidP="00F11002"/>
                  </w:txbxContent>
                </v:textbox>
                <w10:wrap type="square" anchorx="margin" anchory="margin"/>
              </v:shape>
            </w:pict>
          </mc:Fallback>
        </mc:AlternateContent>
      </w:r>
      <w:r w:rsidRPr="00C278BE">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278BE" w:rsidSect="001D1A77">
      <w:headerReference w:type="default" r:id="rId54"/>
      <w:pgSz w:w="11906" w:h="16838" w:code="9"/>
      <w:pgMar w:top="1702" w:right="1417" w:bottom="1134" w:left="1418"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2F9" w:rsidRPr="00C278BE" w:rsidRDefault="004F42F9">
      <w:r w:rsidRPr="00C278BE">
        <w:separator/>
      </w:r>
    </w:p>
  </w:endnote>
  <w:endnote w:type="continuationSeparator" w:id="0">
    <w:p w:rsidR="004F42F9" w:rsidRPr="00C278BE" w:rsidRDefault="004F42F9">
      <w:r w:rsidRPr="00C278B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4F42F9" w:rsidRPr="00C278BE" w:rsidRDefault="004F42F9" w:rsidP="00BF6C12">
            <w:pPr>
              <w:pStyle w:val="Fuzeile"/>
              <w:rPr>
                <w:sz w:val="20"/>
              </w:rPr>
            </w:pPr>
            <w:r w:rsidRPr="00C278BE">
              <w:rPr>
                <w:sz w:val="20"/>
              </w:rPr>
              <w:t>Nicole Stadelmann</w:t>
            </w:r>
            <w:r w:rsidRPr="00C278BE">
              <w:rPr>
                <w:sz w:val="20"/>
              </w:rPr>
              <w:tab/>
            </w:r>
          </w:p>
        </w:sdtContent>
      </w:sdt>
    </w:sdtContent>
  </w:sdt>
  <w:p w:rsidR="004F42F9" w:rsidRPr="00C278BE" w:rsidRDefault="004F42F9">
    <w:pPr>
      <w:pStyle w:val="Fuzeile"/>
      <w:rPr>
        <w:sz w:val="20"/>
      </w:rPr>
    </w:pPr>
    <w:r w:rsidRPr="00C278BE">
      <w:rPr>
        <w:sz w:val="20"/>
      </w:rPr>
      <w:t xml:space="preserve">Datum: </w:t>
    </w:r>
    <w:r w:rsidRPr="00C278BE">
      <w:rPr>
        <w:sz w:val="20"/>
      </w:rPr>
      <w:fldChar w:fldCharType="begin"/>
    </w:r>
    <w:r w:rsidRPr="00C278BE">
      <w:rPr>
        <w:sz w:val="20"/>
      </w:rPr>
      <w:instrText xml:space="preserve"> PRINTDATE  \@ "dd.MM.yyyy"  \* MERGEFORMAT </w:instrText>
    </w:r>
    <w:r w:rsidRPr="00C278BE">
      <w:rPr>
        <w:sz w:val="20"/>
      </w:rPr>
      <w:fldChar w:fldCharType="separate"/>
    </w:r>
    <w:r w:rsidR="00C278BE" w:rsidRPr="00C278BE">
      <w:rPr>
        <w:noProof/>
        <w:sz w:val="20"/>
      </w:rPr>
      <w:t>17.04.2018</w:t>
    </w:r>
    <w:r w:rsidRPr="00C278BE">
      <w:rPr>
        <w:sz w:val="20"/>
      </w:rPr>
      <w:fldChar w:fldCharType="end"/>
    </w:r>
    <w:r w:rsidRPr="00C278BE">
      <w:rPr>
        <w:sz w:val="20"/>
      </w:rPr>
      <w:tab/>
      <w:t xml:space="preserve">Seite </w:t>
    </w:r>
    <w:r w:rsidRPr="00C278BE">
      <w:rPr>
        <w:sz w:val="20"/>
      </w:rPr>
      <w:fldChar w:fldCharType="begin"/>
    </w:r>
    <w:r w:rsidRPr="00C278BE">
      <w:rPr>
        <w:sz w:val="20"/>
      </w:rPr>
      <w:instrText>PAGE</w:instrText>
    </w:r>
    <w:r w:rsidRPr="00C278BE">
      <w:rPr>
        <w:sz w:val="20"/>
      </w:rPr>
      <w:fldChar w:fldCharType="separate"/>
    </w:r>
    <w:r w:rsidR="00C278BE">
      <w:rPr>
        <w:noProof/>
        <w:sz w:val="20"/>
      </w:rPr>
      <w:t>15</w:t>
    </w:r>
    <w:r w:rsidRPr="00C278BE">
      <w:rPr>
        <w:sz w:val="20"/>
      </w:rPr>
      <w:fldChar w:fldCharType="end"/>
    </w:r>
    <w:r w:rsidRPr="00C278BE">
      <w:rPr>
        <w:sz w:val="20"/>
      </w:rPr>
      <w:t xml:space="preserve"> von </w:t>
    </w:r>
    <w:r w:rsidRPr="00C278BE">
      <w:rPr>
        <w:sz w:val="20"/>
      </w:rPr>
      <w:fldChar w:fldCharType="begin"/>
    </w:r>
    <w:r w:rsidRPr="00C278BE">
      <w:rPr>
        <w:sz w:val="20"/>
      </w:rPr>
      <w:instrText>NUMPAGES</w:instrText>
    </w:r>
    <w:r w:rsidRPr="00C278BE">
      <w:rPr>
        <w:sz w:val="20"/>
      </w:rPr>
      <w:fldChar w:fldCharType="separate"/>
    </w:r>
    <w:r w:rsidR="00C278BE">
      <w:rPr>
        <w:noProof/>
        <w:sz w:val="20"/>
      </w:rPr>
      <w:t>43</w:t>
    </w:r>
    <w:r w:rsidRPr="00C278BE">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4F42F9" w:rsidRPr="00E20A92" w:rsidRDefault="004F42F9" w:rsidP="00BF6C12">
            <w:pPr>
              <w:pStyle w:val="Fuzeile"/>
              <w:rPr>
                <w:sz w:val="20"/>
              </w:rPr>
            </w:pPr>
            <w:r w:rsidRPr="00E20A92">
              <w:rPr>
                <w:sz w:val="20"/>
              </w:rPr>
              <w:t>Nicole Stadelmann</w:t>
            </w:r>
            <w:r w:rsidRPr="00E20A92">
              <w:rPr>
                <w:sz w:val="20"/>
              </w:rPr>
              <w:tab/>
            </w:r>
          </w:p>
        </w:sdtContent>
      </w:sdt>
    </w:sdtContent>
  </w:sdt>
  <w:p w:rsidR="004F42F9" w:rsidRPr="00E20A92" w:rsidRDefault="004F42F9">
    <w:pPr>
      <w:pStyle w:val="Fuzeile"/>
      <w:rPr>
        <w:sz w:val="20"/>
      </w:rPr>
    </w:pPr>
    <w:r w:rsidRPr="00E20A92">
      <w:rPr>
        <w:sz w:val="20"/>
      </w:rPr>
      <w:t xml:space="preserve">Datum: </w:t>
    </w:r>
    <w:r>
      <w:rPr>
        <w:sz w:val="20"/>
      </w:rPr>
      <w:fldChar w:fldCharType="begin"/>
    </w:r>
    <w:r>
      <w:rPr>
        <w:sz w:val="20"/>
      </w:rPr>
      <w:instrText xml:space="preserve"> DATE   \* MERGEFORMAT </w:instrText>
    </w:r>
    <w:r>
      <w:rPr>
        <w:sz w:val="20"/>
      </w:rPr>
      <w:fldChar w:fldCharType="separate"/>
    </w:r>
    <w:r w:rsidR="00C278BE">
      <w:rPr>
        <w:noProof/>
        <w:sz w:val="20"/>
      </w:rPr>
      <w:t>17.04.2018</w:t>
    </w:r>
    <w:r>
      <w:rPr>
        <w:sz w:val="20"/>
      </w:rPr>
      <w:fldChar w:fldCharType="end"/>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sidR="00C278BE">
      <w:rPr>
        <w:noProof/>
        <w:sz w:val="20"/>
      </w:rPr>
      <w:t>36</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sidR="00C278BE">
      <w:rPr>
        <w:noProof/>
        <w:sz w:val="20"/>
      </w:rPr>
      <w:t>43</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2F9" w:rsidRPr="00C278BE" w:rsidRDefault="004F42F9">
      <w:r w:rsidRPr="00C278BE">
        <w:separator/>
      </w:r>
    </w:p>
  </w:footnote>
  <w:footnote w:type="continuationSeparator" w:id="0">
    <w:p w:rsidR="004F42F9" w:rsidRPr="00C278BE" w:rsidRDefault="004F42F9">
      <w:r w:rsidRPr="00C278B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F9" w:rsidRPr="00C278BE" w:rsidRDefault="004F42F9" w:rsidP="00ED7617">
    <w:pPr>
      <w:pStyle w:val="Kopfzeile"/>
      <w:jc w:val="center"/>
      <w:rPr>
        <w:rFonts w:asciiTheme="majorHAnsi" w:hAnsiTheme="majorHAnsi"/>
        <w:color w:val="005AA0"/>
        <w:sz w:val="24"/>
      </w:rPr>
    </w:pPr>
    <w:r w:rsidRPr="00C278BE">
      <w:rPr>
        <w:rFonts w:asciiTheme="majorHAnsi" w:hAnsiTheme="majorHAnsi"/>
        <w:color w:val="005AA0"/>
        <w:sz w:val="24"/>
      </w:rPr>
      <w:ptab w:relativeTo="margin" w:alignment="right" w:leader="none"/>
    </w:r>
    <w:r w:rsidRPr="00C278BE">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4F42F9" w:rsidRPr="00C278BE" w:rsidRDefault="004F42F9" w:rsidP="008A14B0">
    <w:pPr>
      <w:pStyle w:val="Kopfzeile"/>
      <w:rPr>
        <w:rFonts w:asciiTheme="majorHAnsi" w:hAnsiTheme="majorHAnsi"/>
        <w:color w:val="005AA0"/>
        <w:sz w:val="24"/>
      </w:rPr>
    </w:pPr>
    <w:r w:rsidRPr="00C278BE">
      <w:rPr>
        <w:rFonts w:asciiTheme="majorHAnsi" w:hAnsiTheme="majorHAnsi"/>
        <w:color w:val="005AA0"/>
        <w:sz w:val="24"/>
      </w:rPr>
      <w:t>Prototyp: Webanwendung für GP Stammdaten</w:t>
    </w:r>
  </w:p>
  <w:p w:rsidR="004F42F9" w:rsidRPr="00C278BE" w:rsidRDefault="004F42F9"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F9" w:rsidRPr="00C278BE" w:rsidRDefault="004F42F9"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F9" w:rsidRPr="0059712C" w:rsidRDefault="004F42F9"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4F42F9" w:rsidRPr="00C805E7" w:rsidRDefault="004F42F9" w:rsidP="005A75DE">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4F42F9" w:rsidRPr="0059712C" w:rsidRDefault="004F42F9" w:rsidP="005A75DE">
    <w:pPr>
      <w:pStyle w:val="Kopfzeile"/>
      <w:rPr>
        <w:rFonts w:asciiTheme="majorHAnsi" w:hAnsiTheme="majorHAnsi"/>
        <w:color w:val="005AA0"/>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55B1131"/>
    <w:multiLevelType w:val="hybridMultilevel"/>
    <w:tmpl w:val="69B4B18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81E101D"/>
    <w:multiLevelType w:val="hybridMultilevel"/>
    <w:tmpl w:val="670E0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1E52EB"/>
    <w:multiLevelType w:val="hybridMultilevel"/>
    <w:tmpl w:val="48C080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501748"/>
    <w:multiLevelType w:val="hybridMultilevel"/>
    <w:tmpl w:val="B824CBB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455524"/>
    <w:multiLevelType w:val="hybridMultilevel"/>
    <w:tmpl w:val="40566F3C"/>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0D2284A"/>
    <w:multiLevelType w:val="hybridMultilevel"/>
    <w:tmpl w:val="0F64DD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2C97C5C"/>
    <w:multiLevelType w:val="hybridMultilevel"/>
    <w:tmpl w:val="62DE5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A7AC6"/>
    <w:multiLevelType w:val="multilevel"/>
    <w:tmpl w:val="313E6698"/>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22" w15:restartNumberingAfterBreak="0">
    <w:nsid w:val="70E145C1"/>
    <w:multiLevelType w:val="hybridMultilevel"/>
    <w:tmpl w:val="0D389F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98C4BF6"/>
    <w:multiLevelType w:val="hybridMultilevel"/>
    <w:tmpl w:val="A4FE4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E50203C"/>
    <w:multiLevelType w:val="hybridMultilevel"/>
    <w:tmpl w:val="ABE883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4"/>
  </w:num>
  <w:num w:numId="4">
    <w:abstractNumId w:val="3"/>
  </w:num>
  <w:num w:numId="5">
    <w:abstractNumId w:val="2"/>
  </w:num>
  <w:num w:numId="6">
    <w:abstractNumId w:val="1"/>
  </w:num>
  <w:num w:numId="7">
    <w:abstractNumId w:val="5"/>
  </w:num>
  <w:num w:numId="8">
    <w:abstractNumId w:val="0"/>
  </w:num>
  <w:num w:numId="9">
    <w:abstractNumId w:val="21"/>
  </w:num>
  <w:num w:numId="10">
    <w:abstractNumId w:val="25"/>
  </w:num>
  <w:num w:numId="11">
    <w:abstractNumId w:val="16"/>
  </w:num>
  <w:num w:numId="12">
    <w:abstractNumId w:val="13"/>
  </w:num>
  <w:num w:numId="13">
    <w:abstractNumId w:val="14"/>
  </w:num>
  <w:num w:numId="14">
    <w:abstractNumId w:val="21"/>
  </w:num>
  <w:num w:numId="15">
    <w:abstractNumId w:val="18"/>
  </w:num>
  <w:num w:numId="16">
    <w:abstractNumId w:val="23"/>
  </w:num>
  <w:num w:numId="17">
    <w:abstractNumId w:val="12"/>
  </w:num>
  <w:num w:numId="18">
    <w:abstractNumId w:val="9"/>
  </w:num>
  <w:num w:numId="19">
    <w:abstractNumId w:val="19"/>
  </w:num>
  <w:num w:numId="20">
    <w:abstractNumId w:val="21"/>
  </w:num>
  <w:num w:numId="21">
    <w:abstractNumId w:val="24"/>
  </w:num>
  <w:num w:numId="22">
    <w:abstractNumId w:val="11"/>
  </w:num>
  <w:num w:numId="23">
    <w:abstractNumId w:val="7"/>
  </w:num>
  <w:num w:numId="24">
    <w:abstractNumId w:val="8"/>
  </w:num>
  <w:num w:numId="25">
    <w:abstractNumId w:val="22"/>
  </w:num>
  <w:num w:numId="26">
    <w:abstractNumId w:val="10"/>
  </w:num>
  <w:num w:numId="27">
    <w:abstractNumId w:val="26"/>
  </w:num>
  <w:num w:numId="28">
    <w:abstractNumId w:val="17"/>
  </w:num>
  <w:num w:numId="29">
    <w:abstractNumId w:val="20"/>
  </w:num>
  <w:num w:numId="30">
    <w:abstractNumId w:val="21"/>
  </w:num>
  <w:num w:numId="31">
    <w:abstractNumId w:val="21"/>
  </w:num>
  <w:num w:numId="32">
    <w:abstractNumId w:val="21"/>
  </w:num>
  <w:num w:numId="33">
    <w:abstractNumId w:val="21"/>
  </w:num>
  <w:num w:numId="34">
    <w:abstractNumId w:val="21"/>
  </w:num>
  <w:num w:numId="35">
    <w:abstractNumId w:val="21"/>
  </w:num>
  <w:num w:numId="36">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15F65"/>
    <w:rsid w:val="0002449A"/>
    <w:rsid w:val="000274A3"/>
    <w:rsid w:val="00030542"/>
    <w:rsid w:val="00031144"/>
    <w:rsid w:val="00031BD1"/>
    <w:rsid w:val="00032630"/>
    <w:rsid w:val="00032C5B"/>
    <w:rsid w:val="00034446"/>
    <w:rsid w:val="0004681B"/>
    <w:rsid w:val="00050AE0"/>
    <w:rsid w:val="00051BA1"/>
    <w:rsid w:val="00072EC2"/>
    <w:rsid w:val="00081E52"/>
    <w:rsid w:val="000838D8"/>
    <w:rsid w:val="000868AE"/>
    <w:rsid w:val="00095D1C"/>
    <w:rsid w:val="000A7D26"/>
    <w:rsid w:val="000B1277"/>
    <w:rsid w:val="000B16D1"/>
    <w:rsid w:val="000C1BEF"/>
    <w:rsid w:val="000C77FF"/>
    <w:rsid w:val="000E6FD3"/>
    <w:rsid w:val="000F219C"/>
    <w:rsid w:val="0010484A"/>
    <w:rsid w:val="00110AAD"/>
    <w:rsid w:val="00114F03"/>
    <w:rsid w:val="001302B2"/>
    <w:rsid w:val="0013081A"/>
    <w:rsid w:val="001312BD"/>
    <w:rsid w:val="001405FB"/>
    <w:rsid w:val="001440C6"/>
    <w:rsid w:val="00144E97"/>
    <w:rsid w:val="00150D08"/>
    <w:rsid w:val="00153311"/>
    <w:rsid w:val="00154A4C"/>
    <w:rsid w:val="0016180C"/>
    <w:rsid w:val="00183733"/>
    <w:rsid w:val="001877BE"/>
    <w:rsid w:val="001922D3"/>
    <w:rsid w:val="001A32EC"/>
    <w:rsid w:val="001A5988"/>
    <w:rsid w:val="001B07FA"/>
    <w:rsid w:val="001B1494"/>
    <w:rsid w:val="001B42D1"/>
    <w:rsid w:val="001B5C9B"/>
    <w:rsid w:val="001C1677"/>
    <w:rsid w:val="001D01A3"/>
    <w:rsid w:val="001D05BF"/>
    <w:rsid w:val="001D199B"/>
    <w:rsid w:val="001D1A77"/>
    <w:rsid w:val="001D6A19"/>
    <w:rsid w:val="001D6DF6"/>
    <w:rsid w:val="001E06E4"/>
    <w:rsid w:val="001E32A2"/>
    <w:rsid w:val="001F3733"/>
    <w:rsid w:val="0020269C"/>
    <w:rsid w:val="00205F0A"/>
    <w:rsid w:val="00210AA5"/>
    <w:rsid w:val="00211DCC"/>
    <w:rsid w:val="00214A82"/>
    <w:rsid w:val="00214F92"/>
    <w:rsid w:val="002256E3"/>
    <w:rsid w:val="002307D7"/>
    <w:rsid w:val="00233000"/>
    <w:rsid w:val="00237D37"/>
    <w:rsid w:val="00242864"/>
    <w:rsid w:val="00245D06"/>
    <w:rsid w:val="002464C0"/>
    <w:rsid w:val="002545B3"/>
    <w:rsid w:val="00255E5F"/>
    <w:rsid w:val="00263529"/>
    <w:rsid w:val="002637C8"/>
    <w:rsid w:val="00275DF1"/>
    <w:rsid w:val="00276FE8"/>
    <w:rsid w:val="002773D6"/>
    <w:rsid w:val="002825A6"/>
    <w:rsid w:val="00286D0D"/>
    <w:rsid w:val="00290FD3"/>
    <w:rsid w:val="002933DC"/>
    <w:rsid w:val="002B119E"/>
    <w:rsid w:val="002B1830"/>
    <w:rsid w:val="002C257E"/>
    <w:rsid w:val="002C5309"/>
    <w:rsid w:val="002C6AFF"/>
    <w:rsid w:val="002D1166"/>
    <w:rsid w:val="002D5DB4"/>
    <w:rsid w:val="002E53CC"/>
    <w:rsid w:val="002E7AEA"/>
    <w:rsid w:val="002F2AFB"/>
    <w:rsid w:val="002F6118"/>
    <w:rsid w:val="002F683D"/>
    <w:rsid w:val="00301FE8"/>
    <w:rsid w:val="003228B3"/>
    <w:rsid w:val="0032402E"/>
    <w:rsid w:val="0032527A"/>
    <w:rsid w:val="0032528E"/>
    <w:rsid w:val="00330528"/>
    <w:rsid w:val="00333945"/>
    <w:rsid w:val="00341228"/>
    <w:rsid w:val="00341FDD"/>
    <w:rsid w:val="003452DA"/>
    <w:rsid w:val="00354F4C"/>
    <w:rsid w:val="003607B0"/>
    <w:rsid w:val="00361893"/>
    <w:rsid w:val="0037003A"/>
    <w:rsid w:val="00371227"/>
    <w:rsid w:val="00374906"/>
    <w:rsid w:val="003806B3"/>
    <w:rsid w:val="00381406"/>
    <w:rsid w:val="00382B75"/>
    <w:rsid w:val="003851B1"/>
    <w:rsid w:val="0039278A"/>
    <w:rsid w:val="003A4BB7"/>
    <w:rsid w:val="003B356E"/>
    <w:rsid w:val="003C7ADB"/>
    <w:rsid w:val="003D14C7"/>
    <w:rsid w:val="003D2870"/>
    <w:rsid w:val="003D4909"/>
    <w:rsid w:val="003D50E0"/>
    <w:rsid w:val="003D58BE"/>
    <w:rsid w:val="003D76FD"/>
    <w:rsid w:val="003E3F78"/>
    <w:rsid w:val="003E4C3D"/>
    <w:rsid w:val="003E79AE"/>
    <w:rsid w:val="003F16BD"/>
    <w:rsid w:val="003F623D"/>
    <w:rsid w:val="00400B00"/>
    <w:rsid w:val="004039E1"/>
    <w:rsid w:val="0041714D"/>
    <w:rsid w:val="004250D9"/>
    <w:rsid w:val="004430A8"/>
    <w:rsid w:val="00447EA2"/>
    <w:rsid w:val="00463423"/>
    <w:rsid w:val="004634A3"/>
    <w:rsid w:val="00471286"/>
    <w:rsid w:val="00471D08"/>
    <w:rsid w:val="00474553"/>
    <w:rsid w:val="00476D63"/>
    <w:rsid w:val="00477D15"/>
    <w:rsid w:val="00480AEB"/>
    <w:rsid w:val="00496A2D"/>
    <w:rsid w:val="004A1046"/>
    <w:rsid w:val="004A1B65"/>
    <w:rsid w:val="004A3DE4"/>
    <w:rsid w:val="004D248B"/>
    <w:rsid w:val="004E62AD"/>
    <w:rsid w:val="004E6AC7"/>
    <w:rsid w:val="004E70C7"/>
    <w:rsid w:val="004F42F9"/>
    <w:rsid w:val="00505BB1"/>
    <w:rsid w:val="00525BE2"/>
    <w:rsid w:val="00543653"/>
    <w:rsid w:val="0055378F"/>
    <w:rsid w:val="0055632D"/>
    <w:rsid w:val="00556CAD"/>
    <w:rsid w:val="00557F64"/>
    <w:rsid w:val="005620D5"/>
    <w:rsid w:val="0056408D"/>
    <w:rsid w:val="00566BF8"/>
    <w:rsid w:val="00571731"/>
    <w:rsid w:val="0057421B"/>
    <w:rsid w:val="00577F5C"/>
    <w:rsid w:val="005857A1"/>
    <w:rsid w:val="0059004B"/>
    <w:rsid w:val="00595B83"/>
    <w:rsid w:val="0059712C"/>
    <w:rsid w:val="005A0798"/>
    <w:rsid w:val="005A420A"/>
    <w:rsid w:val="005A75DE"/>
    <w:rsid w:val="005B42BA"/>
    <w:rsid w:val="005B7515"/>
    <w:rsid w:val="005B7D53"/>
    <w:rsid w:val="005C089B"/>
    <w:rsid w:val="005C483B"/>
    <w:rsid w:val="005C4B55"/>
    <w:rsid w:val="005C689C"/>
    <w:rsid w:val="005D1ED7"/>
    <w:rsid w:val="005D3BFA"/>
    <w:rsid w:val="005D4DFE"/>
    <w:rsid w:val="005E7057"/>
    <w:rsid w:val="005F56A7"/>
    <w:rsid w:val="006028AC"/>
    <w:rsid w:val="00612287"/>
    <w:rsid w:val="006218AA"/>
    <w:rsid w:val="0063407B"/>
    <w:rsid w:val="00635BF1"/>
    <w:rsid w:val="00637FB8"/>
    <w:rsid w:val="00640FE3"/>
    <w:rsid w:val="0064252F"/>
    <w:rsid w:val="00646221"/>
    <w:rsid w:val="0067781B"/>
    <w:rsid w:val="00680A64"/>
    <w:rsid w:val="00685964"/>
    <w:rsid w:val="0068596A"/>
    <w:rsid w:val="006958AC"/>
    <w:rsid w:val="0069703A"/>
    <w:rsid w:val="006C1AD7"/>
    <w:rsid w:val="006C2173"/>
    <w:rsid w:val="006C4599"/>
    <w:rsid w:val="006E0587"/>
    <w:rsid w:val="006E32FD"/>
    <w:rsid w:val="006F6866"/>
    <w:rsid w:val="007022E9"/>
    <w:rsid w:val="00706786"/>
    <w:rsid w:val="007071F8"/>
    <w:rsid w:val="00710140"/>
    <w:rsid w:val="00721674"/>
    <w:rsid w:val="00722D28"/>
    <w:rsid w:val="007320CF"/>
    <w:rsid w:val="00732838"/>
    <w:rsid w:val="00732F1B"/>
    <w:rsid w:val="00766A90"/>
    <w:rsid w:val="00767899"/>
    <w:rsid w:val="00771CB4"/>
    <w:rsid w:val="00780DD5"/>
    <w:rsid w:val="00782A12"/>
    <w:rsid w:val="007840EF"/>
    <w:rsid w:val="00784E6D"/>
    <w:rsid w:val="0078667D"/>
    <w:rsid w:val="007866D8"/>
    <w:rsid w:val="007868EB"/>
    <w:rsid w:val="0079240A"/>
    <w:rsid w:val="007A223F"/>
    <w:rsid w:val="007B231E"/>
    <w:rsid w:val="007B77FF"/>
    <w:rsid w:val="007D168C"/>
    <w:rsid w:val="007D233A"/>
    <w:rsid w:val="007D6F27"/>
    <w:rsid w:val="007F104C"/>
    <w:rsid w:val="007F10DA"/>
    <w:rsid w:val="00810AFF"/>
    <w:rsid w:val="00810BC4"/>
    <w:rsid w:val="00811616"/>
    <w:rsid w:val="00821185"/>
    <w:rsid w:val="0082363B"/>
    <w:rsid w:val="008243C9"/>
    <w:rsid w:val="008302AA"/>
    <w:rsid w:val="0083560A"/>
    <w:rsid w:val="0083749D"/>
    <w:rsid w:val="00840EC6"/>
    <w:rsid w:val="00851B30"/>
    <w:rsid w:val="0085495F"/>
    <w:rsid w:val="00860C8A"/>
    <w:rsid w:val="00864FF2"/>
    <w:rsid w:val="00880A54"/>
    <w:rsid w:val="0088162A"/>
    <w:rsid w:val="00886CD3"/>
    <w:rsid w:val="00891B9E"/>
    <w:rsid w:val="00891DF0"/>
    <w:rsid w:val="00892085"/>
    <w:rsid w:val="0089560D"/>
    <w:rsid w:val="008968B9"/>
    <w:rsid w:val="008A14B0"/>
    <w:rsid w:val="008A3174"/>
    <w:rsid w:val="008C0DB1"/>
    <w:rsid w:val="008C73FA"/>
    <w:rsid w:val="008D11C9"/>
    <w:rsid w:val="008E2A73"/>
    <w:rsid w:val="008E3AAD"/>
    <w:rsid w:val="008F688B"/>
    <w:rsid w:val="00901051"/>
    <w:rsid w:val="0090160D"/>
    <w:rsid w:val="009028A6"/>
    <w:rsid w:val="00911163"/>
    <w:rsid w:val="00917E19"/>
    <w:rsid w:val="00926802"/>
    <w:rsid w:val="0092684D"/>
    <w:rsid w:val="00930F2D"/>
    <w:rsid w:val="00933100"/>
    <w:rsid w:val="009411BE"/>
    <w:rsid w:val="00951FB7"/>
    <w:rsid w:val="00954C51"/>
    <w:rsid w:val="00960600"/>
    <w:rsid w:val="00961028"/>
    <w:rsid w:val="00965B19"/>
    <w:rsid w:val="009666B6"/>
    <w:rsid w:val="00966879"/>
    <w:rsid w:val="009737E9"/>
    <w:rsid w:val="009745A6"/>
    <w:rsid w:val="00986BEF"/>
    <w:rsid w:val="00987957"/>
    <w:rsid w:val="00994468"/>
    <w:rsid w:val="009947E0"/>
    <w:rsid w:val="00997BA1"/>
    <w:rsid w:val="009A69A5"/>
    <w:rsid w:val="009B7814"/>
    <w:rsid w:val="009C253E"/>
    <w:rsid w:val="009C383E"/>
    <w:rsid w:val="009C624E"/>
    <w:rsid w:val="009D12EB"/>
    <w:rsid w:val="009D21BA"/>
    <w:rsid w:val="009E1D38"/>
    <w:rsid w:val="009E3D2F"/>
    <w:rsid w:val="00A003C0"/>
    <w:rsid w:val="00A1257C"/>
    <w:rsid w:val="00A138F3"/>
    <w:rsid w:val="00A146C0"/>
    <w:rsid w:val="00A15433"/>
    <w:rsid w:val="00A20EEB"/>
    <w:rsid w:val="00A23066"/>
    <w:rsid w:val="00A2739C"/>
    <w:rsid w:val="00A304C6"/>
    <w:rsid w:val="00A308DF"/>
    <w:rsid w:val="00A42886"/>
    <w:rsid w:val="00A45EC9"/>
    <w:rsid w:val="00A61273"/>
    <w:rsid w:val="00A62295"/>
    <w:rsid w:val="00A6403F"/>
    <w:rsid w:val="00A6483D"/>
    <w:rsid w:val="00A729CC"/>
    <w:rsid w:val="00A80C7B"/>
    <w:rsid w:val="00A83BDB"/>
    <w:rsid w:val="00A869A5"/>
    <w:rsid w:val="00A87F6D"/>
    <w:rsid w:val="00A91C6B"/>
    <w:rsid w:val="00AA4A48"/>
    <w:rsid w:val="00AA5591"/>
    <w:rsid w:val="00AB2DA6"/>
    <w:rsid w:val="00AB7C46"/>
    <w:rsid w:val="00AD5C67"/>
    <w:rsid w:val="00AF02F7"/>
    <w:rsid w:val="00AF3B89"/>
    <w:rsid w:val="00B01CA8"/>
    <w:rsid w:val="00B04D9F"/>
    <w:rsid w:val="00B063E6"/>
    <w:rsid w:val="00B12FB6"/>
    <w:rsid w:val="00B43A6E"/>
    <w:rsid w:val="00B44170"/>
    <w:rsid w:val="00B55798"/>
    <w:rsid w:val="00B56F8F"/>
    <w:rsid w:val="00B634FD"/>
    <w:rsid w:val="00B704F7"/>
    <w:rsid w:val="00B775E0"/>
    <w:rsid w:val="00B77B20"/>
    <w:rsid w:val="00B81552"/>
    <w:rsid w:val="00B81D69"/>
    <w:rsid w:val="00B830D1"/>
    <w:rsid w:val="00B841F7"/>
    <w:rsid w:val="00B85154"/>
    <w:rsid w:val="00B92335"/>
    <w:rsid w:val="00B93461"/>
    <w:rsid w:val="00B952BE"/>
    <w:rsid w:val="00BB1D69"/>
    <w:rsid w:val="00BB1DDC"/>
    <w:rsid w:val="00BB4F0F"/>
    <w:rsid w:val="00BB7F41"/>
    <w:rsid w:val="00BC0173"/>
    <w:rsid w:val="00BC1882"/>
    <w:rsid w:val="00BC2C49"/>
    <w:rsid w:val="00BD1E1D"/>
    <w:rsid w:val="00BD7888"/>
    <w:rsid w:val="00BE0D3C"/>
    <w:rsid w:val="00BE40C2"/>
    <w:rsid w:val="00BF3907"/>
    <w:rsid w:val="00BF5CC4"/>
    <w:rsid w:val="00BF6C12"/>
    <w:rsid w:val="00C04016"/>
    <w:rsid w:val="00C04487"/>
    <w:rsid w:val="00C066D4"/>
    <w:rsid w:val="00C10E03"/>
    <w:rsid w:val="00C17CD7"/>
    <w:rsid w:val="00C21DCE"/>
    <w:rsid w:val="00C2260D"/>
    <w:rsid w:val="00C23DDC"/>
    <w:rsid w:val="00C269C2"/>
    <w:rsid w:val="00C278BE"/>
    <w:rsid w:val="00C331EC"/>
    <w:rsid w:val="00C34160"/>
    <w:rsid w:val="00C37314"/>
    <w:rsid w:val="00C46604"/>
    <w:rsid w:val="00C62184"/>
    <w:rsid w:val="00C7072F"/>
    <w:rsid w:val="00C72DF6"/>
    <w:rsid w:val="00C772AA"/>
    <w:rsid w:val="00C805E7"/>
    <w:rsid w:val="00C94997"/>
    <w:rsid w:val="00CA4FD6"/>
    <w:rsid w:val="00CB1CB5"/>
    <w:rsid w:val="00CB3ACD"/>
    <w:rsid w:val="00CC025B"/>
    <w:rsid w:val="00CC3582"/>
    <w:rsid w:val="00CC3B26"/>
    <w:rsid w:val="00CD2916"/>
    <w:rsid w:val="00CE7132"/>
    <w:rsid w:val="00CF14E3"/>
    <w:rsid w:val="00CF387E"/>
    <w:rsid w:val="00CF5481"/>
    <w:rsid w:val="00CF63EE"/>
    <w:rsid w:val="00CF6991"/>
    <w:rsid w:val="00CF7E22"/>
    <w:rsid w:val="00D0085C"/>
    <w:rsid w:val="00D0451E"/>
    <w:rsid w:val="00D102E0"/>
    <w:rsid w:val="00D221E8"/>
    <w:rsid w:val="00D2495E"/>
    <w:rsid w:val="00D26DA9"/>
    <w:rsid w:val="00D26FB5"/>
    <w:rsid w:val="00D3173E"/>
    <w:rsid w:val="00D332E8"/>
    <w:rsid w:val="00D338F0"/>
    <w:rsid w:val="00D37921"/>
    <w:rsid w:val="00D426FB"/>
    <w:rsid w:val="00D637F6"/>
    <w:rsid w:val="00D63E65"/>
    <w:rsid w:val="00D71555"/>
    <w:rsid w:val="00D77E9D"/>
    <w:rsid w:val="00D87687"/>
    <w:rsid w:val="00D87957"/>
    <w:rsid w:val="00D966FA"/>
    <w:rsid w:val="00DA110B"/>
    <w:rsid w:val="00DA1709"/>
    <w:rsid w:val="00DA5602"/>
    <w:rsid w:val="00DB3DDC"/>
    <w:rsid w:val="00DB4882"/>
    <w:rsid w:val="00DC2D53"/>
    <w:rsid w:val="00DC624E"/>
    <w:rsid w:val="00DD4FD0"/>
    <w:rsid w:val="00E00F67"/>
    <w:rsid w:val="00E01E6D"/>
    <w:rsid w:val="00E03B82"/>
    <w:rsid w:val="00E17751"/>
    <w:rsid w:val="00E17973"/>
    <w:rsid w:val="00E20A92"/>
    <w:rsid w:val="00E23B9D"/>
    <w:rsid w:val="00E2405E"/>
    <w:rsid w:val="00E37385"/>
    <w:rsid w:val="00E37BF3"/>
    <w:rsid w:val="00E427E1"/>
    <w:rsid w:val="00E47D86"/>
    <w:rsid w:val="00E521EE"/>
    <w:rsid w:val="00E67B0C"/>
    <w:rsid w:val="00E772C0"/>
    <w:rsid w:val="00E77783"/>
    <w:rsid w:val="00E77BC6"/>
    <w:rsid w:val="00E77CB1"/>
    <w:rsid w:val="00E912AF"/>
    <w:rsid w:val="00E93FA4"/>
    <w:rsid w:val="00E975B2"/>
    <w:rsid w:val="00EB14CF"/>
    <w:rsid w:val="00EC4928"/>
    <w:rsid w:val="00EC5E57"/>
    <w:rsid w:val="00EC7E36"/>
    <w:rsid w:val="00ED0818"/>
    <w:rsid w:val="00ED7617"/>
    <w:rsid w:val="00EE5AE0"/>
    <w:rsid w:val="00EF408F"/>
    <w:rsid w:val="00EF532D"/>
    <w:rsid w:val="00EF6F1E"/>
    <w:rsid w:val="00F00F84"/>
    <w:rsid w:val="00F01421"/>
    <w:rsid w:val="00F03E11"/>
    <w:rsid w:val="00F03EC4"/>
    <w:rsid w:val="00F11002"/>
    <w:rsid w:val="00F245E4"/>
    <w:rsid w:val="00F26CE4"/>
    <w:rsid w:val="00F279A4"/>
    <w:rsid w:val="00F379B7"/>
    <w:rsid w:val="00F447E9"/>
    <w:rsid w:val="00F44D4E"/>
    <w:rsid w:val="00F530FB"/>
    <w:rsid w:val="00F53C0F"/>
    <w:rsid w:val="00F5467E"/>
    <w:rsid w:val="00F54BFB"/>
    <w:rsid w:val="00F569D0"/>
    <w:rsid w:val="00F72639"/>
    <w:rsid w:val="00F75605"/>
    <w:rsid w:val="00F83622"/>
    <w:rsid w:val="00F838A8"/>
    <w:rsid w:val="00F8795E"/>
    <w:rsid w:val="00F9145C"/>
    <w:rsid w:val="00F95908"/>
    <w:rsid w:val="00F95EAF"/>
    <w:rsid w:val="00FA4696"/>
    <w:rsid w:val="00FA5CB8"/>
    <w:rsid w:val="00FB3E49"/>
    <w:rsid w:val="00FB4612"/>
    <w:rsid w:val="00FC4360"/>
    <w:rsid w:val="00FC5FE4"/>
    <w:rsid w:val="00FD16CF"/>
    <w:rsid w:val="00FD63E6"/>
    <w:rsid w:val="00FD7D03"/>
    <w:rsid w:val="00FE07D1"/>
    <w:rsid w:val="00FE0998"/>
    <w:rsid w:val="00FE531F"/>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D8DBA5E"/>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B04D9F"/>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rPr>
      <w:lang w:val="de-CH"/>
    </w:rPr>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B04D9F"/>
    <w:rPr>
      <w:rFonts w:asciiTheme="minorHAnsi" w:eastAsiaTheme="majorEastAsia" w:hAnsiTheme="minorHAnsi" w:cs="Arial"/>
      <w:bCs/>
      <w:iCs/>
      <w:color w:val="005AA0"/>
      <w:sz w:val="28"/>
      <w:szCs w:val="28"/>
      <w:lang w:eastAsia="en-US"/>
    </w:rPr>
  </w:style>
  <w:style w:type="paragraph" w:styleId="Listenabsatz">
    <w:name w:val="List Paragraph"/>
    <w:basedOn w:val="Standard"/>
    <w:uiPriority w:val="34"/>
    <w:qFormat/>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character" w:styleId="NichtaufgelsteErwhnung">
    <w:name w:val="Unresolved Mention"/>
    <w:basedOn w:val="Absatz-Standardschriftart"/>
    <w:uiPriority w:val="99"/>
    <w:semiHidden/>
    <w:unhideWhenUsed/>
    <w:rsid w:val="00AF02F7"/>
    <w:rPr>
      <w:color w:val="808080"/>
      <w:shd w:val="clear" w:color="auto" w:fill="E6E6E6"/>
      <w:lang w:val="de-CH"/>
    </w:rPr>
  </w:style>
  <w:style w:type="paragraph" w:styleId="Abbildungsverzeichnis">
    <w:name w:val="table of figures"/>
    <w:basedOn w:val="Standard"/>
    <w:next w:val="Standard"/>
    <w:uiPriority w:val="99"/>
    <w:unhideWhenUsed/>
    <w:rsid w:val="00786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539">
      <w:bodyDiv w:val="1"/>
      <w:marLeft w:val="0"/>
      <w:marRight w:val="0"/>
      <w:marTop w:val="0"/>
      <w:marBottom w:val="0"/>
      <w:divBdr>
        <w:top w:val="none" w:sz="0" w:space="0" w:color="auto"/>
        <w:left w:val="none" w:sz="0" w:space="0" w:color="auto"/>
        <w:bottom w:val="none" w:sz="0" w:space="0" w:color="auto"/>
        <w:right w:val="none" w:sz="0" w:space="0" w:color="auto"/>
      </w:divBdr>
      <w:divsChild>
        <w:div w:id="1318458034">
          <w:marLeft w:val="0"/>
          <w:marRight w:val="0"/>
          <w:marTop w:val="0"/>
          <w:marBottom w:val="0"/>
          <w:divBdr>
            <w:top w:val="none" w:sz="0" w:space="0" w:color="auto"/>
            <w:left w:val="none" w:sz="0" w:space="0" w:color="auto"/>
            <w:bottom w:val="none" w:sz="0" w:space="0" w:color="auto"/>
            <w:right w:val="none" w:sz="0" w:space="0" w:color="auto"/>
          </w:divBdr>
        </w:div>
        <w:div w:id="1367947729">
          <w:marLeft w:val="0"/>
          <w:marRight w:val="0"/>
          <w:marTop w:val="0"/>
          <w:marBottom w:val="0"/>
          <w:divBdr>
            <w:top w:val="none" w:sz="0" w:space="0" w:color="auto"/>
            <w:left w:val="none" w:sz="0" w:space="0" w:color="auto"/>
            <w:bottom w:val="none" w:sz="0" w:space="0" w:color="auto"/>
            <w:right w:val="none" w:sz="0" w:space="0" w:color="auto"/>
          </w:divBdr>
        </w:div>
        <w:div w:id="807625641">
          <w:marLeft w:val="0"/>
          <w:marRight w:val="0"/>
          <w:marTop w:val="0"/>
          <w:marBottom w:val="0"/>
          <w:divBdr>
            <w:top w:val="none" w:sz="0" w:space="0" w:color="auto"/>
            <w:left w:val="none" w:sz="0" w:space="0" w:color="auto"/>
            <w:bottom w:val="none" w:sz="0" w:space="0" w:color="auto"/>
            <w:right w:val="none" w:sz="0" w:space="0" w:color="auto"/>
          </w:divBdr>
        </w:div>
        <w:div w:id="14501879">
          <w:marLeft w:val="0"/>
          <w:marRight w:val="0"/>
          <w:marTop w:val="0"/>
          <w:marBottom w:val="0"/>
          <w:divBdr>
            <w:top w:val="none" w:sz="0" w:space="0" w:color="auto"/>
            <w:left w:val="none" w:sz="0" w:space="0" w:color="auto"/>
            <w:bottom w:val="none" w:sz="0" w:space="0" w:color="auto"/>
            <w:right w:val="none" w:sz="0" w:space="0" w:color="auto"/>
          </w:divBdr>
        </w:div>
        <w:div w:id="1738357857">
          <w:marLeft w:val="0"/>
          <w:marRight w:val="0"/>
          <w:marTop w:val="0"/>
          <w:marBottom w:val="0"/>
          <w:divBdr>
            <w:top w:val="none" w:sz="0" w:space="0" w:color="auto"/>
            <w:left w:val="none" w:sz="0" w:space="0" w:color="auto"/>
            <w:bottom w:val="none" w:sz="0" w:space="0" w:color="auto"/>
            <w:right w:val="none" w:sz="0" w:space="0" w:color="auto"/>
          </w:divBdr>
        </w:div>
        <w:div w:id="1856379410">
          <w:marLeft w:val="0"/>
          <w:marRight w:val="0"/>
          <w:marTop w:val="0"/>
          <w:marBottom w:val="0"/>
          <w:divBdr>
            <w:top w:val="none" w:sz="0" w:space="0" w:color="auto"/>
            <w:left w:val="none" w:sz="0" w:space="0" w:color="auto"/>
            <w:bottom w:val="none" w:sz="0" w:space="0" w:color="auto"/>
            <w:right w:val="none" w:sz="0" w:space="0" w:color="auto"/>
          </w:divBdr>
        </w:div>
        <w:div w:id="631904317">
          <w:marLeft w:val="0"/>
          <w:marRight w:val="0"/>
          <w:marTop w:val="0"/>
          <w:marBottom w:val="0"/>
          <w:divBdr>
            <w:top w:val="none" w:sz="0" w:space="0" w:color="auto"/>
            <w:left w:val="none" w:sz="0" w:space="0" w:color="auto"/>
            <w:bottom w:val="none" w:sz="0" w:space="0" w:color="auto"/>
            <w:right w:val="none" w:sz="0" w:space="0" w:color="auto"/>
          </w:divBdr>
        </w:div>
        <w:div w:id="1655449667">
          <w:marLeft w:val="0"/>
          <w:marRight w:val="0"/>
          <w:marTop w:val="0"/>
          <w:marBottom w:val="0"/>
          <w:divBdr>
            <w:top w:val="none" w:sz="0" w:space="0" w:color="auto"/>
            <w:left w:val="none" w:sz="0" w:space="0" w:color="auto"/>
            <w:bottom w:val="none" w:sz="0" w:space="0" w:color="auto"/>
            <w:right w:val="none" w:sz="0" w:space="0" w:color="auto"/>
          </w:divBdr>
        </w:div>
        <w:div w:id="686831773">
          <w:marLeft w:val="0"/>
          <w:marRight w:val="0"/>
          <w:marTop w:val="0"/>
          <w:marBottom w:val="0"/>
          <w:divBdr>
            <w:top w:val="none" w:sz="0" w:space="0" w:color="auto"/>
            <w:left w:val="none" w:sz="0" w:space="0" w:color="auto"/>
            <w:bottom w:val="none" w:sz="0" w:space="0" w:color="auto"/>
            <w:right w:val="none" w:sz="0" w:space="0" w:color="auto"/>
          </w:divBdr>
        </w:div>
        <w:div w:id="1810706292">
          <w:marLeft w:val="0"/>
          <w:marRight w:val="0"/>
          <w:marTop w:val="0"/>
          <w:marBottom w:val="0"/>
          <w:divBdr>
            <w:top w:val="none" w:sz="0" w:space="0" w:color="auto"/>
            <w:left w:val="none" w:sz="0" w:space="0" w:color="auto"/>
            <w:bottom w:val="none" w:sz="0" w:space="0" w:color="auto"/>
            <w:right w:val="none" w:sz="0" w:space="0" w:color="auto"/>
          </w:divBdr>
        </w:div>
      </w:divsChild>
    </w:div>
    <w:div w:id="76098376">
      <w:bodyDiv w:val="1"/>
      <w:marLeft w:val="0"/>
      <w:marRight w:val="0"/>
      <w:marTop w:val="0"/>
      <w:marBottom w:val="0"/>
      <w:divBdr>
        <w:top w:val="none" w:sz="0" w:space="0" w:color="auto"/>
        <w:left w:val="none" w:sz="0" w:space="0" w:color="auto"/>
        <w:bottom w:val="none" w:sz="0" w:space="0" w:color="auto"/>
        <w:right w:val="none" w:sz="0" w:space="0" w:color="auto"/>
      </w:divBdr>
    </w:div>
    <w:div w:id="424956934">
      <w:bodyDiv w:val="1"/>
      <w:marLeft w:val="0"/>
      <w:marRight w:val="0"/>
      <w:marTop w:val="0"/>
      <w:marBottom w:val="0"/>
      <w:divBdr>
        <w:top w:val="none" w:sz="0" w:space="0" w:color="auto"/>
        <w:left w:val="none" w:sz="0" w:space="0" w:color="auto"/>
        <w:bottom w:val="none" w:sz="0" w:space="0" w:color="auto"/>
        <w:right w:val="none" w:sz="0" w:space="0" w:color="auto"/>
      </w:divBdr>
      <w:divsChild>
        <w:div w:id="492063169">
          <w:marLeft w:val="0"/>
          <w:marRight w:val="0"/>
          <w:marTop w:val="0"/>
          <w:marBottom w:val="0"/>
          <w:divBdr>
            <w:top w:val="none" w:sz="0" w:space="0" w:color="auto"/>
            <w:left w:val="none" w:sz="0" w:space="0" w:color="auto"/>
            <w:bottom w:val="none" w:sz="0" w:space="0" w:color="auto"/>
            <w:right w:val="none" w:sz="0" w:space="0" w:color="auto"/>
          </w:divBdr>
        </w:div>
      </w:divsChild>
    </w:div>
    <w:div w:id="875852912">
      <w:bodyDiv w:val="1"/>
      <w:marLeft w:val="0"/>
      <w:marRight w:val="0"/>
      <w:marTop w:val="0"/>
      <w:marBottom w:val="0"/>
      <w:divBdr>
        <w:top w:val="none" w:sz="0" w:space="0" w:color="auto"/>
        <w:left w:val="none" w:sz="0" w:space="0" w:color="auto"/>
        <w:bottom w:val="none" w:sz="0" w:space="0" w:color="auto"/>
        <w:right w:val="none" w:sz="0" w:space="0" w:color="auto"/>
      </w:divBdr>
    </w:div>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C:\Users\stadni\Desktop\IPA\IPA%20Bericht.docx" TargetMode="External"/><Relationship Id="rId26" Type="http://schemas.openxmlformats.org/officeDocument/2006/relationships/footer" Target="footer2.xml"/><Relationship Id="rId39" Type="http://schemas.openxmlformats.org/officeDocument/2006/relationships/image" Target="media/image20.png"/><Relationship Id="rId21" Type="http://schemas.openxmlformats.org/officeDocument/2006/relationships/image" Target="media/image5.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package" Target="embeddings/Microsoft_Visio_Drawing1.vsdx"/><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file:///C:\Users\stadni\Desktop\IPA\IPA%20Bericht.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file:///C:\Users\stadni\Desktop\IPA\IPA%20Bericht.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file:///C:\Users\stadni\Desktop\IPA\IPA%20Bericht.docx"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emf"/><Relationship Id="rId10" Type="http://schemas.openxmlformats.org/officeDocument/2006/relationships/webSettings" Target="webSettings.xml"/><Relationship Id="rId19" Type="http://schemas.openxmlformats.org/officeDocument/2006/relationships/hyperlink" Target="file:///C:\Users\stadni\Desktop\IPA\IPA%20Bericht.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file:///C:\Users\stadni\Desktop\IPA\IPA%20Bericht.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package" Target="embeddings/Microsoft_Visio_Drawing.vsdx"/><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file:///C:\Users\stadni\Desktop\IPA\IPA%20Bericht.docx"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Formulas">eNp7v3u/jVt+UW5pTmKxgr4dAD33Bnw=</officeatwork>
</file>

<file path=customXml/item4.xml><?xml version="1.0" encoding="utf-8"?>
<officeatwork xmlns="http://schemas.officeatwork.com/CustomXMLPart"/>
</file>

<file path=customXml/item5.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A6AB0-3B49-40CD-BB00-2064416FFE7E}">
  <ds:schemaRefs>
    <ds:schemaRef ds:uri="http://schemas.officeatwork.com/Media"/>
  </ds:schemaRefs>
</ds:datastoreItem>
</file>

<file path=customXml/itemProps2.xml><?xml version="1.0" encoding="utf-8"?>
<ds:datastoreItem xmlns:ds="http://schemas.openxmlformats.org/officeDocument/2006/customXml" ds:itemID="{7ED2F0A3-F69C-4EC5-9B42-545702B06655}">
  <ds:schemaRefs>
    <ds:schemaRef ds:uri="http://schemas.officeatwork.com/Document"/>
  </ds:schemaRefs>
</ds:datastoreItem>
</file>

<file path=customXml/itemProps3.xml><?xml version="1.0" encoding="utf-8"?>
<ds:datastoreItem xmlns:ds="http://schemas.openxmlformats.org/officeDocument/2006/customXml" ds:itemID="{AFE4119D-280D-46BE-A997-EEC53A2A361F}">
  <ds:schemaRefs>
    <ds:schemaRef ds:uri="http://schemas.officeatwork.com/Formulas"/>
  </ds:schemaRefs>
</ds:datastoreItem>
</file>

<file path=customXml/itemProps4.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5.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6.xml><?xml version="1.0" encoding="utf-8"?>
<ds:datastoreItem xmlns:ds="http://schemas.openxmlformats.org/officeDocument/2006/customXml" ds:itemID="{88D7EC0F-A12E-4E39-B482-EFC5F394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43</Pages>
  <Words>7556</Words>
  <Characters>47606</Characters>
  <Application>Microsoft Office Word</Application>
  <DocSecurity>0</DocSecurity>
  <Lines>396</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Stadelmann Nicole</cp:lastModifiedBy>
  <cp:revision>12</cp:revision>
  <cp:lastPrinted>2018-04-17T06:26:00Z</cp:lastPrinted>
  <dcterms:created xsi:type="dcterms:W3CDTF">2018-04-08T18:16:00Z</dcterms:created>
  <dcterms:modified xsi:type="dcterms:W3CDTF">2018-04-17T06:29:00Z</dcterms:modified>
</cp:coreProperties>
</file>