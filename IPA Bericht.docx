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173" w:rsidRPr="00C6623D" w:rsidRDefault="005A420A" w:rsidP="002933DC">
      <w:pPr>
        <w:pStyle w:val="Grundtext"/>
      </w:pPr>
      <w:r w:rsidRPr="00C6623D">
        <w:rPr>
          <w:noProof/>
        </w:rPr>
        <w:drawing>
          <wp:anchor distT="0" distB="0" distL="114300" distR="114300" simplePos="0" relativeHeight="251721216" behindDoc="0" locked="0" layoutInCell="1" allowOverlap="1" wp14:anchorId="393D6835" wp14:editId="03D37AAC">
            <wp:simplePos x="0" y="0"/>
            <wp:positionH relativeFrom="margin">
              <wp:posOffset>-36830</wp:posOffset>
            </wp:positionH>
            <wp:positionV relativeFrom="margin">
              <wp:posOffset>-1076708</wp:posOffset>
            </wp:positionV>
            <wp:extent cx="1932305" cy="2188845"/>
            <wp:effectExtent l="0" t="0" r="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2305" cy="2188845"/>
                    </a:xfrm>
                    <a:prstGeom prst="rect">
                      <a:avLst/>
                    </a:prstGeom>
                    <a:noFill/>
                  </pic:spPr>
                </pic:pic>
              </a:graphicData>
            </a:graphic>
          </wp:anchor>
        </w:drawing>
      </w:r>
      <w:r w:rsidR="00A15433" w:rsidRPr="00C6623D">
        <w:rPr>
          <w:noProof/>
        </w:rPr>
        <w:drawing>
          <wp:anchor distT="0" distB="0" distL="114300" distR="114300" simplePos="0" relativeHeight="251723264" behindDoc="0" locked="0" layoutInCell="1" allowOverlap="1" wp14:anchorId="55E70FAD" wp14:editId="1C515078">
            <wp:simplePos x="0" y="0"/>
            <wp:positionH relativeFrom="margin">
              <wp:posOffset>4640580</wp:posOffset>
            </wp:positionH>
            <wp:positionV relativeFrom="margin">
              <wp:posOffset>-549910</wp:posOffset>
            </wp:positionV>
            <wp:extent cx="1728000" cy="864000"/>
            <wp:effectExtent l="0" t="0" r="571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be_mit_Log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8000" cy="864000"/>
                    </a:xfrm>
                    <a:prstGeom prst="rect">
                      <a:avLst/>
                    </a:prstGeom>
                  </pic:spPr>
                </pic:pic>
              </a:graphicData>
            </a:graphic>
            <wp14:sizeRelH relativeFrom="margin">
              <wp14:pctWidth>0</wp14:pctWidth>
            </wp14:sizeRelH>
            <wp14:sizeRelV relativeFrom="margin">
              <wp14:pctHeight>0</wp14:pctHeight>
            </wp14:sizeRelV>
          </wp:anchor>
        </w:drawing>
      </w:r>
      <w:r w:rsidR="00954C51" w:rsidRPr="00C6623D">
        <w:rPr>
          <w:noProof/>
        </w:rPr>
        <mc:AlternateContent>
          <mc:Choice Requires="wps">
            <w:drawing>
              <wp:anchor distT="0" distB="0" distL="114300" distR="114300" simplePos="0" relativeHeight="251633152" behindDoc="0" locked="0" layoutInCell="1" allowOverlap="1" wp14:anchorId="78954547" wp14:editId="118FA5F0">
                <wp:simplePos x="0" y="0"/>
                <wp:positionH relativeFrom="margin">
                  <wp:posOffset>1346835</wp:posOffset>
                </wp:positionH>
                <wp:positionV relativeFrom="margin">
                  <wp:posOffset>4507230</wp:posOffset>
                </wp:positionV>
                <wp:extent cx="3067050" cy="1590675"/>
                <wp:effectExtent l="0" t="0" r="0" b="9525"/>
                <wp:wrapSquare wrapText="bothSides"/>
                <wp:docPr id="4" name="Textfeld 4"/>
                <wp:cNvGraphicFramePr/>
                <a:graphic xmlns:a="http://schemas.openxmlformats.org/drawingml/2006/main">
                  <a:graphicData uri="http://schemas.microsoft.com/office/word/2010/wordprocessingShape">
                    <wps:wsp>
                      <wps:cNvSpPr txBox="1"/>
                      <wps:spPr>
                        <a:xfrm>
                          <a:off x="0" y="0"/>
                          <a:ext cx="3067050" cy="1590675"/>
                        </a:xfrm>
                        <a:prstGeom prst="rect">
                          <a:avLst/>
                        </a:prstGeom>
                        <a:solidFill>
                          <a:schemeClr val="lt1"/>
                        </a:solidFill>
                        <a:ln w="6350">
                          <a:noFill/>
                        </a:ln>
                      </wps:spPr>
                      <wps:txbx>
                        <w:txbxContent>
                          <w:p w:rsidR="00AC5A1F" w:rsidRPr="00C6623D" w:rsidRDefault="00AC5A1F" w:rsidP="00840EC6">
                            <w:pPr>
                              <w:pStyle w:val="Untertitel"/>
                              <w:jc w:val="center"/>
                              <w:rPr>
                                <w:rFonts w:ascii="Segoe UI" w:hAnsi="Segoe UI" w:cs="Segoe UI"/>
                              </w:rPr>
                            </w:pPr>
                            <w:r w:rsidRPr="00C6623D">
                              <w:rPr>
                                <w:rFonts w:ascii="Segoe UI" w:hAnsi="Segoe UI" w:cs="Segoe UI"/>
                              </w:rPr>
                              <w:t>Prüfungskandidatin: Nicole Stadelmann</w:t>
                            </w:r>
                          </w:p>
                          <w:p w:rsidR="00AC5A1F" w:rsidRPr="00C6623D" w:rsidRDefault="00AC5A1F" w:rsidP="00840EC6">
                            <w:pPr>
                              <w:pStyle w:val="Untertitel"/>
                              <w:jc w:val="center"/>
                              <w:rPr>
                                <w:rFonts w:ascii="Segoe UI" w:hAnsi="Segoe UI" w:cs="Segoe UI"/>
                              </w:rPr>
                            </w:pPr>
                            <w:r w:rsidRPr="00C6623D">
                              <w:rPr>
                                <w:rFonts w:ascii="Segoe UI" w:hAnsi="Segoe UI" w:cs="Segoe UI"/>
                              </w:rPr>
                              <w:t>Fachvorgesetzter: Benjamin Stettler</w:t>
                            </w:r>
                          </w:p>
                          <w:p w:rsidR="00AC5A1F" w:rsidRPr="00C6623D" w:rsidRDefault="00AC5A1F" w:rsidP="00840EC6">
                            <w:pPr>
                              <w:pStyle w:val="Untertitel"/>
                              <w:jc w:val="center"/>
                              <w:rPr>
                                <w:rFonts w:ascii="Segoe UI" w:hAnsi="Segoe UI" w:cs="Segoe UI"/>
                              </w:rPr>
                            </w:pPr>
                            <w:r w:rsidRPr="00C6623D">
                              <w:rPr>
                                <w:rFonts w:ascii="Segoe UI" w:hAnsi="Segoe UI" w:cs="Segoe UI"/>
                              </w:rPr>
                              <w:t>Berufsbildner: Sandra Walzer</w:t>
                            </w:r>
                          </w:p>
                          <w:p w:rsidR="00AC5A1F" w:rsidRPr="00C6623D" w:rsidRDefault="00AC5A1F" w:rsidP="00840EC6">
                            <w:pPr>
                              <w:pStyle w:val="Untertitel"/>
                              <w:jc w:val="center"/>
                              <w:rPr>
                                <w:rFonts w:ascii="Segoe UI" w:hAnsi="Segoe UI" w:cs="Segoe UI"/>
                              </w:rPr>
                            </w:pPr>
                            <w:r w:rsidRPr="00C6623D">
                              <w:rPr>
                                <w:rFonts w:ascii="Segoe UI" w:hAnsi="Segoe UI" w:cs="Segoe UI"/>
                              </w:rPr>
                              <w:t>Erstexperte: Andreas Auer</w:t>
                            </w:r>
                          </w:p>
                          <w:p w:rsidR="00AC5A1F" w:rsidRPr="00C6623D" w:rsidRDefault="00AC5A1F" w:rsidP="00706786">
                            <w:pPr>
                              <w:pStyle w:val="TextSpeziell"/>
                            </w:pPr>
                            <w:r w:rsidRPr="00C6623D">
                              <w:t>Zweitexperte: Kurt Flury</w:t>
                            </w:r>
                          </w:p>
                          <w:p w:rsidR="00AC5A1F" w:rsidRPr="00C6623D" w:rsidRDefault="00AC5A1F" w:rsidP="00954C51"/>
                          <w:p w:rsidR="00AC5A1F" w:rsidRPr="00C6623D" w:rsidRDefault="00AC5A1F" w:rsidP="00954C51"/>
                          <w:p w:rsidR="00AC5A1F" w:rsidRPr="00C6623D" w:rsidRDefault="00AC5A1F" w:rsidP="00954C51"/>
                          <w:p w:rsidR="00AC5A1F" w:rsidRPr="00C6623D" w:rsidRDefault="00AC5A1F" w:rsidP="00954C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54547" id="_x0000_t202" coordsize="21600,21600" o:spt="202" path="m,l,21600r21600,l21600,xe">
                <v:stroke joinstyle="miter"/>
                <v:path gradientshapeok="t" o:connecttype="rect"/>
              </v:shapetype>
              <v:shape id="Textfeld 4" o:spid="_x0000_s1026" type="#_x0000_t202" style="position:absolute;margin-left:106.05pt;margin-top:354.9pt;width:241.5pt;height:125.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" fillcolor="white [3201]" stroked="f" strokeweight=".5pt">
                <v:textbox>
                  <w:txbxContent>
                    <w:p w:rsidR="00AC5A1F" w:rsidRPr="00C6623D" w:rsidRDefault="00AC5A1F" w:rsidP="00840EC6">
                      <w:pPr>
                        <w:pStyle w:val="Untertitel"/>
                        <w:jc w:val="center"/>
                        <w:rPr>
                          <w:rFonts w:ascii="Segoe UI" w:hAnsi="Segoe UI" w:cs="Segoe UI"/>
                        </w:rPr>
                      </w:pPr>
                      <w:r w:rsidRPr="00C6623D">
                        <w:rPr>
                          <w:rFonts w:ascii="Segoe UI" w:hAnsi="Segoe UI" w:cs="Segoe UI"/>
                        </w:rPr>
                        <w:t>Prüfungskandidatin: Nicole Stadelmann</w:t>
                      </w:r>
                    </w:p>
                    <w:p w:rsidR="00AC5A1F" w:rsidRPr="00C6623D" w:rsidRDefault="00AC5A1F" w:rsidP="00840EC6">
                      <w:pPr>
                        <w:pStyle w:val="Untertitel"/>
                        <w:jc w:val="center"/>
                        <w:rPr>
                          <w:rFonts w:ascii="Segoe UI" w:hAnsi="Segoe UI" w:cs="Segoe UI"/>
                        </w:rPr>
                      </w:pPr>
                      <w:r w:rsidRPr="00C6623D">
                        <w:rPr>
                          <w:rFonts w:ascii="Segoe UI" w:hAnsi="Segoe UI" w:cs="Segoe UI"/>
                        </w:rPr>
                        <w:t>Fachvorgesetzter: Benjamin Stettler</w:t>
                      </w:r>
                    </w:p>
                    <w:p w:rsidR="00AC5A1F" w:rsidRPr="00C6623D" w:rsidRDefault="00AC5A1F" w:rsidP="00840EC6">
                      <w:pPr>
                        <w:pStyle w:val="Untertitel"/>
                        <w:jc w:val="center"/>
                        <w:rPr>
                          <w:rFonts w:ascii="Segoe UI" w:hAnsi="Segoe UI" w:cs="Segoe UI"/>
                        </w:rPr>
                      </w:pPr>
                      <w:r w:rsidRPr="00C6623D">
                        <w:rPr>
                          <w:rFonts w:ascii="Segoe UI" w:hAnsi="Segoe UI" w:cs="Segoe UI"/>
                        </w:rPr>
                        <w:t>Berufsbildner: Sandra Walzer</w:t>
                      </w:r>
                    </w:p>
                    <w:p w:rsidR="00AC5A1F" w:rsidRPr="00C6623D" w:rsidRDefault="00AC5A1F" w:rsidP="00840EC6">
                      <w:pPr>
                        <w:pStyle w:val="Untertitel"/>
                        <w:jc w:val="center"/>
                        <w:rPr>
                          <w:rFonts w:ascii="Segoe UI" w:hAnsi="Segoe UI" w:cs="Segoe UI"/>
                        </w:rPr>
                      </w:pPr>
                      <w:r w:rsidRPr="00C6623D">
                        <w:rPr>
                          <w:rFonts w:ascii="Segoe UI" w:hAnsi="Segoe UI" w:cs="Segoe UI"/>
                        </w:rPr>
                        <w:t>Erstexperte: Andreas Auer</w:t>
                      </w:r>
                    </w:p>
                    <w:p w:rsidR="00AC5A1F" w:rsidRPr="00C6623D" w:rsidRDefault="00AC5A1F" w:rsidP="00706786">
                      <w:pPr>
                        <w:pStyle w:val="TextSpeziell"/>
                      </w:pPr>
                      <w:r w:rsidRPr="00C6623D">
                        <w:t>Zweitexperte: Kurt Flury</w:t>
                      </w:r>
                    </w:p>
                    <w:p w:rsidR="00AC5A1F" w:rsidRPr="00C6623D" w:rsidRDefault="00AC5A1F" w:rsidP="00954C51"/>
                    <w:p w:rsidR="00AC5A1F" w:rsidRPr="00C6623D" w:rsidRDefault="00AC5A1F" w:rsidP="00954C51"/>
                    <w:p w:rsidR="00AC5A1F" w:rsidRPr="00C6623D" w:rsidRDefault="00AC5A1F" w:rsidP="00954C51"/>
                    <w:p w:rsidR="00AC5A1F" w:rsidRPr="00C6623D" w:rsidRDefault="00AC5A1F" w:rsidP="00954C51"/>
                  </w:txbxContent>
                </v:textbox>
                <w10:wrap type="square" anchorx="margin" anchory="margin"/>
              </v:shape>
            </w:pict>
          </mc:Fallback>
        </mc:AlternateContent>
      </w:r>
    </w:p>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2933DC" w:rsidP="00BC0173">
      <w:r w:rsidRPr="00C6623D">
        <w:rPr>
          <w:noProof/>
        </w:rPr>
        <mc:AlternateContent>
          <mc:Choice Requires="wps">
            <w:drawing>
              <wp:anchor distT="0" distB="0" distL="114300" distR="114300" simplePos="0" relativeHeight="251616768" behindDoc="0" locked="0" layoutInCell="1" allowOverlap="1">
                <wp:simplePos x="0" y="0"/>
                <wp:positionH relativeFrom="margin">
                  <wp:posOffset>149225</wp:posOffset>
                </wp:positionH>
                <wp:positionV relativeFrom="margin">
                  <wp:posOffset>1892935</wp:posOffset>
                </wp:positionV>
                <wp:extent cx="5695950" cy="217805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5695950" cy="2178050"/>
                        </a:xfrm>
                        <a:prstGeom prst="rect">
                          <a:avLst/>
                        </a:prstGeom>
                        <a:solidFill>
                          <a:schemeClr val="lt1"/>
                        </a:solidFill>
                        <a:ln w="6350">
                          <a:noFill/>
                        </a:ln>
                      </wps:spPr>
                      <wps:txbx>
                        <w:txbxContent>
                          <w:p w:rsidR="00AC5A1F" w:rsidRPr="0092684D" w:rsidRDefault="00AC5A1F" w:rsidP="002933DC">
                            <w:pPr>
                              <w:pStyle w:val="IPABerichtTitel"/>
                              <w:jc w:val="center"/>
                            </w:pPr>
                            <w:bookmarkStart w:id="0" w:name="_Hlk510531305"/>
                            <w:bookmarkStart w:id="1" w:name="_Toc506285624"/>
                            <w:bookmarkStart w:id="2" w:name="_Toc506285690"/>
                            <w:bookmarkStart w:id="3" w:name="_Toc506282603"/>
                            <w:bookmarkStart w:id="4" w:name="_Toc506285652"/>
                            <w:bookmarkStart w:id="5" w:name="_Hlk506283580"/>
                            <w:r>
                              <w:t>Prototyp: Webanwendung für GP Stammdaten</w:t>
                            </w:r>
                          </w:p>
                          <w:bookmarkEnd w:id="0"/>
                          <w:p w:rsidR="00AC5A1F" w:rsidRPr="0092684D" w:rsidRDefault="00AC5A1F" w:rsidP="002933DC">
                            <w:pPr>
                              <w:pStyle w:val="Grundtext"/>
                            </w:pPr>
                          </w:p>
                          <w:bookmarkEnd w:id="1"/>
                          <w:bookmarkEnd w:id="2"/>
                          <w:p w:rsidR="00AC5A1F" w:rsidRPr="0092684D" w:rsidRDefault="00AC5A1F" w:rsidP="002933DC">
                            <w:pPr>
                              <w:pStyle w:val="UntertitelWWZ"/>
                              <w:jc w:val="center"/>
                            </w:pPr>
                            <w:r>
                              <w:t>Individuelle Praktische Arbeit</w:t>
                            </w:r>
                          </w:p>
                          <w:bookmarkEnd w:id="3"/>
                          <w:bookmarkEnd w:id="4"/>
                          <w:bookmarkEnd w:i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 o:spid="_x0000_s1027" type="#_x0000_t202" style="position:absolute;margin-left:11.75pt;margin-top:149.05pt;width:448.5pt;height:171.5pt;z-index:2516167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" fillcolor="white [3201]" stroked="f" strokeweight=".5pt">
                <v:textbox>
                  <w:txbxContent>
                    <w:p w:rsidR="00AC5A1F" w:rsidRPr="0092684D" w:rsidRDefault="00AC5A1F" w:rsidP="002933DC">
                      <w:pPr>
                        <w:pStyle w:val="IPABerichtTitel"/>
                        <w:jc w:val="center"/>
                      </w:pPr>
                      <w:bookmarkStart w:id="6" w:name="_Hlk510531305"/>
                      <w:bookmarkStart w:id="7" w:name="_Toc506285624"/>
                      <w:bookmarkStart w:id="8" w:name="_Toc506285690"/>
                      <w:bookmarkStart w:id="9" w:name="_Toc506282603"/>
                      <w:bookmarkStart w:id="10" w:name="_Toc506285652"/>
                      <w:bookmarkStart w:id="11" w:name="_Hlk506283580"/>
                      <w:r>
                        <w:t>Prototyp: Webanwendung für GP Stammdaten</w:t>
                      </w:r>
                    </w:p>
                    <w:bookmarkEnd w:id="6"/>
                    <w:p w:rsidR="00AC5A1F" w:rsidRPr="0092684D" w:rsidRDefault="00AC5A1F" w:rsidP="002933DC">
                      <w:pPr>
                        <w:pStyle w:val="Grundtext"/>
                      </w:pPr>
                    </w:p>
                    <w:bookmarkEnd w:id="7"/>
                    <w:bookmarkEnd w:id="8"/>
                    <w:p w:rsidR="00AC5A1F" w:rsidRPr="0092684D" w:rsidRDefault="00AC5A1F" w:rsidP="002933DC">
                      <w:pPr>
                        <w:pStyle w:val="UntertitelWWZ"/>
                        <w:jc w:val="center"/>
                      </w:pPr>
                      <w:r>
                        <w:t>Individuelle Praktische Arbeit</w:t>
                      </w:r>
                    </w:p>
                    <w:bookmarkEnd w:id="9"/>
                    <w:bookmarkEnd w:id="10"/>
                    <w:bookmarkEnd w:id="11"/>
                  </w:txbxContent>
                </v:textbox>
                <w10:wrap type="square" anchorx="margin" anchory="margin"/>
              </v:shape>
            </w:pict>
          </mc:Fallback>
        </mc:AlternateContent>
      </w:r>
    </w:p>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BC0173" w:rsidP="00BC0173"/>
    <w:p w:rsidR="00BC0173" w:rsidRPr="00C6623D" w:rsidRDefault="00F11002" w:rsidP="00CB3ACD">
      <w:pPr>
        <w:pStyle w:val="Untertitel"/>
      </w:pPr>
      <w:r w:rsidRPr="00C6623D">
        <w:rPr>
          <w:noProof/>
        </w:rPr>
        <mc:AlternateContent>
          <mc:Choice Requires="wps">
            <w:drawing>
              <wp:anchor distT="0" distB="0" distL="114300" distR="114300" simplePos="0" relativeHeight="251709952" behindDoc="0" locked="0" layoutInCell="1" allowOverlap="1">
                <wp:simplePos x="0" y="0"/>
                <wp:positionH relativeFrom="margin">
                  <wp:posOffset>1784985</wp:posOffset>
                </wp:positionH>
                <wp:positionV relativeFrom="margin">
                  <wp:posOffset>7360009</wp:posOffset>
                </wp:positionV>
                <wp:extent cx="2191385" cy="70485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191385" cy="704850"/>
                        </a:xfrm>
                        <a:prstGeom prst="rect">
                          <a:avLst/>
                        </a:prstGeom>
                        <a:solidFill>
                          <a:schemeClr val="lt1"/>
                        </a:solidFill>
                        <a:ln w="6350">
                          <a:noFill/>
                        </a:ln>
                      </wps:spPr>
                      <wps:txbx>
                        <w:txbxContent>
                          <w:p w:rsidR="00AC5A1F" w:rsidRPr="00680A64" w:rsidRDefault="00AC5A1F"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AC5A1F" w:rsidRPr="00680A64" w:rsidRDefault="00AC5A1F"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28" type="#_x0000_t202" style="position:absolute;margin-left:140.55pt;margin-top:579.55pt;width:172.55pt;height:55.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" fillcolor="white [3201]" stroked="f" strokeweight=".5pt">
                <v:textbox>
                  <w:txbxContent>
                    <w:p w:rsidR="00AC5A1F" w:rsidRPr="00680A64" w:rsidRDefault="00AC5A1F"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AC5A1F" w:rsidRPr="00680A64" w:rsidRDefault="00AC5A1F"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v:textbox>
                <w10:wrap type="square" anchorx="margin" anchory="margin"/>
              </v:shape>
            </w:pict>
          </mc:Fallback>
        </mc:AlternateContent>
      </w:r>
      <w:r w:rsidR="00A15433" w:rsidRPr="00C6623D">
        <w:rPr>
          <w:noProof/>
        </w:rPr>
        <w:drawing>
          <wp:anchor distT="0" distB="0" distL="114300" distR="114300" simplePos="0" relativeHeight="251725312" behindDoc="0" locked="0" layoutInCell="1" allowOverlap="1" wp14:anchorId="5E96FCB0" wp14:editId="6168C4A7">
            <wp:simplePos x="0" y="0"/>
            <wp:positionH relativeFrom="margin">
              <wp:posOffset>4759325</wp:posOffset>
            </wp:positionH>
            <wp:positionV relativeFrom="margin">
              <wp:posOffset>6779260</wp:posOffset>
            </wp:positionV>
            <wp:extent cx="1932305" cy="18897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anchor>
        </w:drawing>
      </w:r>
      <w:r w:rsidR="00BC0173" w:rsidRPr="00C6623D">
        <w:br w:type="page"/>
      </w:r>
    </w:p>
    <w:p w:rsidR="00BC0173" w:rsidRPr="00C6623D" w:rsidRDefault="00BC0173" w:rsidP="00BC0173"/>
    <w:sdt>
      <w:sdtPr>
        <w:rPr>
          <w:rFonts w:eastAsia="Times New Roman" w:cs="Times New Roman"/>
          <w:b w:val="0"/>
          <w:color w:val="auto"/>
          <w:sz w:val="20"/>
          <w:szCs w:val="20"/>
          <w:lang w:eastAsia="en-US"/>
        </w:rPr>
        <w:id w:val="-938668517"/>
        <w:docPartObj>
          <w:docPartGallery w:val="Table of Contents"/>
          <w:docPartUnique/>
        </w:docPartObj>
      </w:sdtPr>
      <w:sdtEndPr>
        <w:rPr>
          <w:bCs/>
        </w:rPr>
      </w:sdtEndPr>
      <w:sdtContent>
        <w:p w:rsidR="00144E97" w:rsidRPr="00C6623D" w:rsidRDefault="00144E97" w:rsidP="00CB3ACD">
          <w:pPr>
            <w:pStyle w:val="Inhaltsverzeichnisberschrift"/>
            <w:rPr>
              <w:rStyle w:val="UntertitelWWZZchn"/>
            </w:rPr>
          </w:pPr>
          <w:r w:rsidRPr="00C6623D">
            <w:rPr>
              <w:rStyle w:val="UntertitelWWZZchn"/>
            </w:rPr>
            <w:t>Inhaltsverzeichnis</w:t>
          </w:r>
        </w:p>
        <w:p w:rsidR="004F42F9" w:rsidRPr="00C6623D" w:rsidRDefault="00144E97">
          <w:pPr>
            <w:pStyle w:val="Verzeichnis1"/>
            <w:rPr>
              <w:rFonts w:eastAsiaTheme="minorEastAsia" w:cstheme="minorBidi"/>
              <w:noProof/>
              <w:sz w:val="22"/>
              <w:szCs w:val="22"/>
              <w:lang w:eastAsia="de-CH"/>
            </w:rPr>
          </w:pPr>
          <w:r w:rsidRPr="00C6623D">
            <w:fldChar w:fldCharType="begin"/>
          </w:r>
          <w:r w:rsidRPr="00C6623D">
            <w:instrText xml:space="preserve"> TOC \o "1-3" \h \z \u </w:instrText>
          </w:r>
          <w:r w:rsidRPr="00C6623D">
            <w:fldChar w:fldCharType="separate"/>
          </w:r>
          <w:hyperlink r:id="rId16" w:anchor="_Toc511709026" w:history="1">
            <w:r w:rsidR="004F42F9" w:rsidRPr="00C6623D">
              <w:rPr>
                <w:rStyle w:val="Hyperlink"/>
                <w:noProof/>
              </w:rPr>
              <w:t>Teil 1</w:t>
            </w:r>
            <w:r w:rsidR="004F42F9" w:rsidRPr="00C6623D">
              <w:rPr>
                <w:noProof/>
                <w:webHidden/>
              </w:rPr>
              <w:tab/>
            </w:r>
            <w:r w:rsidR="004F42F9" w:rsidRPr="00C6623D">
              <w:rPr>
                <w:noProof/>
                <w:webHidden/>
              </w:rPr>
              <w:fldChar w:fldCharType="begin"/>
            </w:r>
            <w:r w:rsidR="004F42F9" w:rsidRPr="00C6623D">
              <w:rPr>
                <w:noProof/>
                <w:webHidden/>
              </w:rPr>
              <w:instrText xml:space="preserve"> PAGEREF _Toc511709026 \h </w:instrText>
            </w:r>
            <w:r w:rsidR="004F42F9" w:rsidRPr="00C6623D">
              <w:rPr>
                <w:noProof/>
                <w:webHidden/>
              </w:rPr>
            </w:r>
            <w:r w:rsidR="004F42F9" w:rsidRPr="00C6623D">
              <w:rPr>
                <w:noProof/>
                <w:webHidden/>
              </w:rPr>
              <w:fldChar w:fldCharType="separate"/>
            </w:r>
            <w:r w:rsidR="00C278BE" w:rsidRPr="00C6623D">
              <w:rPr>
                <w:noProof/>
                <w:webHidden/>
              </w:rPr>
              <w:t>4</w:t>
            </w:r>
            <w:r w:rsidR="004F42F9"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27" w:history="1">
            <w:r w:rsidRPr="00C6623D">
              <w:rPr>
                <w:rStyle w:val="Hyperlink"/>
                <w:noProof/>
              </w:rPr>
              <w:t>1</w:t>
            </w:r>
            <w:r w:rsidRPr="00C6623D">
              <w:rPr>
                <w:rFonts w:eastAsiaTheme="minorEastAsia" w:cstheme="minorBidi"/>
                <w:noProof/>
                <w:sz w:val="22"/>
                <w:szCs w:val="22"/>
                <w:lang w:eastAsia="de-CH"/>
              </w:rPr>
              <w:tab/>
            </w:r>
            <w:r w:rsidRPr="00C6623D">
              <w:rPr>
                <w:rStyle w:val="Hyperlink"/>
                <w:noProof/>
              </w:rPr>
              <w:t>Aufgabestellung</w:t>
            </w:r>
            <w:r w:rsidRPr="00C6623D">
              <w:rPr>
                <w:noProof/>
                <w:webHidden/>
              </w:rPr>
              <w:tab/>
            </w:r>
            <w:r w:rsidRPr="00C6623D">
              <w:rPr>
                <w:noProof/>
                <w:webHidden/>
              </w:rPr>
              <w:fldChar w:fldCharType="begin"/>
            </w:r>
            <w:r w:rsidRPr="00C6623D">
              <w:rPr>
                <w:noProof/>
                <w:webHidden/>
              </w:rPr>
              <w:instrText xml:space="preserve"> PAGEREF _Toc511709027 \h </w:instrText>
            </w:r>
            <w:r w:rsidRPr="00C6623D">
              <w:rPr>
                <w:noProof/>
                <w:webHidden/>
              </w:rPr>
            </w:r>
            <w:r w:rsidRPr="00C6623D">
              <w:rPr>
                <w:noProof/>
                <w:webHidden/>
              </w:rPr>
              <w:fldChar w:fldCharType="separate"/>
            </w:r>
            <w:r w:rsidR="00C278BE" w:rsidRPr="00C6623D">
              <w:rPr>
                <w:noProof/>
                <w:webHidden/>
              </w:rPr>
              <w:t>5</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28" w:history="1">
            <w:r w:rsidRPr="00C6623D">
              <w:rPr>
                <w:rStyle w:val="Hyperlink"/>
                <w:noProof/>
                <w14:scene3d>
                  <w14:camera w14:prst="orthographicFront"/>
                  <w14:lightRig w14:rig="threePt" w14:dir="t">
                    <w14:rot w14:lat="0" w14:lon="0" w14:rev="0"/>
                  </w14:lightRig>
                </w14:scene3d>
              </w:rPr>
              <w:t>1.1</w:t>
            </w:r>
            <w:r w:rsidRPr="00C6623D">
              <w:rPr>
                <w:rFonts w:eastAsiaTheme="minorEastAsia" w:cstheme="minorBidi"/>
                <w:noProof/>
                <w:sz w:val="22"/>
                <w:szCs w:val="22"/>
                <w:lang w:eastAsia="de-CH"/>
              </w:rPr>
              <w:tab/>
            </w:r>
            <w:r w:rsidRPr="00C6623D">
              <w:rPr>
                <w:rStyle w:val="Hyperlink"/>
                <w:noProof/>
              </w:rPr>
              <w:t>Ausgangslage</w:t>
            </w:r>
            <w:r w:rsidRPr="00C6623D">
              <w:rPr>
                <w:noProof/>
                <w:webHidden/>
              </w:rPr>
              <w:tab/>
            </w:r>
            <w:r w:rsidRPr="00C6623D">
              <w:rPr>
                <w:noProof/>
                <w:webHidden/>
              </w:rPr>
              <w:fldChar w:fldCharType="begin"/>
            </w:r>
            <w:r w:rsidRPr="00C6623D">
              <w:rPr>
                <w:noProof/>
                <w:webHidden/>
              </w:rPr>
              <w:instrText xml:space="preserve"> PAGEREF _Toc511709028 \h </w:instrText>
            </w:r>
            <w:r w:rsidRPr="00C6623D">
              <w:rPr>
                <w:noProof/>
                <w:webHidden/>
              </w:rPr>
            </w:r>
            <w:r w:rsidRPr="00C6623D">
              <w:rPr>
                <w:noProof/>
                <w:webHidden/>
              </w:rPr>
              <w:fldChar w:fldCharType="separate"/>
            </w:r>
            <w:r w:rsidR="00C278BE" w:rsidRPr="00C6623D">
              <w:rPr>
                <w:noProof/>
                <w:webHidden/>
              </w:rPr>
              <w:t>5</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29" w:history="1">
            <w:r w:rsidRPr="00C6623D">
              <w:rPr>
                <w:rStyle w:val="Hyperlink"/>
                <w:noProof/>
                <w14:scene3d>
                  <w14:camera w14:prst="orthographicFront"/>
                  <w14:lightRig w14:rig="threePt" w14:dir="t">
                    <w14:rot w14:lat="0" w14:lon="0" w14:rev="0"/>
                  </w14:lightRig>
                </w14:scene3d>
              </w:rPr>
              <w:t>1.2</w:t>
            </w:r>
            <w:r w:rsidRPr="00C6623D">
              <w:rPr>
                <w:rFonts w:eastAsiaTheme="minorEastAsia" w:cstheme="minorBidi"/>
                <w:noProof/>
                <w:sz w:val="22"/>
                <w:szCs w:val="22"/>
                <w:lang w:eastAsia="de-CH"/>
              </w:rPr>
              <w:tab/>
            </w:r>
            <w:r w:rsidRPr="00C6623D">
              <w:rPr>
                <w:rStyle w:val="Hyperlink"/>
                <w:noProof/>
              </w:rPr>
              <w:t>Detaillierte Aufgabenstellung</w:t>
            </w:r>
            <w:r w:rsidRPr="00C6623D">
              <w:rPr>
                <w:noProof/>
                <w:webHidden/>
              </w:rPr>
              <w:tab/>
            </w:r>
            <w:r w:rsidRPr="00C6623D">
              <w:rPr>
                <w:noProof/>
                <w:webHidden/>
              </w:rPr>
              <w:fldChar w:fldCharType="begin"/>
            </w:r>
            <w:r w:rsidRPr="00C6623D">
              <w:rPr>
                <w:noProof/>
                <w:webHidden/>
              </w:rPr>
              <w:instrText xml:space="preserve"> PAGEREF _Toc511709029 \h </w:instrText>
            </w:r>
            <w:r w:rsidRPr="00C6623D">
              <w:rPr>
                <w:noProof/>
                <w:webHidden/>
              </w:rPr>
            </w:r>
            <w:r w:rsidRPr="00C6623D">
              <w:rPr>
                <w:noProof/>
                <w:webHidden/>
              </w:rPr>
              <w:fldChar w:fldCharType="separate"/>
            </w:r>
            <w:r w:rsidR="00C278BE" w:rsidRPr="00C6623D">
              <w:rPr>
                <w:noProof/>
                <w:webHidden/>
              </w:rPr>
              <w:t>5</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30" w:history="1">
            <w:r w:rsidRPr="00C6623D">
              <w:rPr>
                <w:rStyle w:val="Hyperlink"/>
                <w:noProof/>
                <w14:scene3d>
                  <w14:camera w14:prst="orthographicFront"/>
                  <w14:lightRig w14:rig="threePt" w14:dir="t">
                    <w14:rot w14:lat="0" w14:lon="0" w14:rev="0"/>
                  </w14:lightRig>
                </w14:scene3d>
              </w:rPr>
              <w:t>1.2.1</w:t>
            </w:r>
            <w:r w:rsidRPr="00C6623D">
              <w:rPr>
                <w:rFonts w:eastAsiaTheme="minorEastAsia" w:cstheme="minorBidi"/>
                <w:noProof/>
                <w:sz w:val="22"/>
                <w:szCs w:val="22"/>
                <w:lang w:eastAsia="de-CH"/>
              </w:rPr>
              <w:tab/>
            </w:r>
            <w:r w:rsidRPr="00C6623D">
              <w:rPr>
                <w:rStyle w:val="Hyperlink"/>
                <w:noProof/>
              </w:rPr>
              <w:t>Ursprung des Prototyps</w:t>
            </w:r>
            <w:r w:rsidRPr="00C6623D">
              <w:rPr>
                <w:noProof/>
                <w:webHidden/>
              </w:rPr>
              <w:tab/>
            </w:r>
            <w:r w:rsidRPr="00C6623D">
              <w:rPr>
                <w:noProof/>
                <w:webHidden/>
              </w:rPr>
              <w:fldChar w:fldCharType="begin"/>
            </w:r>
            <w:r w:rsidRPr="00C6623D">
              <w:rPr>
                <w:noProof/>
                <w:webHidden/>
              </w:rPr>
              <w:instrText xml:space="preserve"> PAGEREF _Toc511709030 \h </w:instrText>
            </w:r>
            <w:r w:rsidRPr="00C6623D">
              <w:rPr>
                <w:noProof/>
                <w:webHidden/>
              </w:rPr>
            </w:r>
            <w:r w:rsidRPr="00C6623D">
              <w:rPr>
                <w:noProof/>
                <w:webHidden/>
              </w:rPr>
              <w:fldChar w:fldCharType="separate"/>
            </w:r>
            <w:r w:rsidR="00C278BE" w:rsidRPr="00C6623D">
              <w:rPr>
                <w:noProof/>
                <w:webHidden/>
              </w:rPr>
              <w:t>5</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31" w:history="1">
            <w:r w:rsidRPr="00C6623D">
              <w:rPr>
                <w:rStyle w:val="Hyperlink"/>
                <w:noProof/>
                <w14:scene3d>
                  <w14:camera w14:prst="orthographicFront"/>
                  <w14:lightRig w14:rig="threePt" w14:dir="t">
                    <w14:rot w14:lat="0" w14:lon="0" w14:rev="0"/>
                  </w14:lightRig>
                </w14:scene3d>
              </w:rPr>
              <w:t>1.2.2</w:t>
            </w:r>
            <w:r w:rsidRPr="00C6623D">
              <w:rPr>
                <w:rFonts w:eastAsiaTheme="minorEastAsia" w:cstheme="minorBidi"/>
                <w:noProof/>
                <w:sz w:val="22"/>
                <w:szCs w:val="22"/>
                <w:lang w:eastAsia="de-CH"/>
              </w:rPr>
              <w:tab/>
            </w:r>
            <w:r w:rsidRPr="00C6623D">
              <w:rPr>
                <w:rStyle w:val="Hyperlink"/>
                <w:noProof/>
              </w:rPr>
              <w:t>Systemarchitektur</w:t>
            </w:r>
            <w:r w:rsidRPr="00C6623D">
              <w:rPr>
                <w:noProof/>
                <w:webHidden/>
              </w:rPr>
              <w:tab/>
            </w:r>
            <w:r w:rsidRPr="00C6623D">
              <w:rPr>
                <w:noProof/>
                <w:webHidden/>
              </w:rPr>
              <w:fldChar w:fldCharType="begin"/>
            </w:r>
            <w:r w:rsidRPr="00C6623D">
              <w:rPr>
                <w:noProof/>
                <w:webHidden/>
              </w:rPr>
              <w:instrText xml:space="preserve"> PAGEREF _Toc511709031 \h </w:instrText>
            </w:r>
            <w:r w:rsidRPr="00C6623D">
              <w:rPr>
                <w:noProof/>
                <w:webHidden/>
              </w:rPr>
            </w:r>
            <w:r w:rsidRPr="00C6623D">
              <w:rPr>
                <w:noProof/>
                <w:webHidden/>
              </w:rPr>
              <w:fldChar w:fldCharType="separate"/>
            </w:r>
            <w:r w:rsidR="00C278BE" w:rsidRPr="00C6623D">
              <w:rPr>
                <w:noProof/>
                <w:webHidden/>
              </w:rPr>
              <w:t>5</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32" w:history="1">
            <w:r w:rsidRPr="00C6623D">
              <w:rPr>
                <w:rStyle w:val="Hyperlink"/>
                <w:noProof/>
                <w14:scene3d>
                  <w14:camera w14:prst="orthographicFront"/>
                  <w14:lightRig w14:rig="threePt" w14:dir="t">
                    <w14:rot w14:lat="0" w14:lon="0" w14:rev="0"/>
                  </w14:lightRig>
                </w14:scene3d>
              </w:rPr>
              <w:t>1.2.3</w:t>
            </w:r>
            <w:r w:rsidRPr="00C6623D">
              <w:rPr>
                <w:rFonts w:eastAsiaTheme="minorEastAsia" w:cstheme="minorBidi"/>
                <w:noProof/>
                <w:sz w:val="22"/>
                <w:szCs w:val="22"/>
                <w:lang w:eastAsia="de-CH"/>
              </w:rPr>
              <w:tab/>
            </w:r>
            <w:r w:rsidRPr="00C6623D">
              <w:rPr>
                <w:rStyle w:val="Hyperlink"/>
                <w:noProof/>
              </w:rPr>
              <w:t>Musskriterien</w:t>
            </w:r>
            <w:r w:rsidRPr="00C6623D">
              <w:rPr>
                <w:noProof/>
                <w:webHidden/>
              </w:rPr>
              <w:tab/>
            </w:r>
            <w:r w:rsidRPr="00C6623D">
              <w:rPr>
                <w:noProof/>
                <w:webHidden/>
              </w:rPr>
              <w:fldChar w:fldCharType="begin"/>
            </w:r>
            <w:r w:rsidRPr="00C6623D">
              <w:rPr>
                <w:noProof/>
                <w:webHidden/>
              </w:rPr>
              <w:instrText xml:space="preserve"> PAGEREF _Toc511709032 \h </w:instrText>
            </w:r>
            <w:r w:rsidRPr="00C6623D">
              <w:rPr>
                <w:noProof/>
                <w:webHidden/>
              </w:rPr>
            </w:r>
            <w:r w:rsidRPr="00C6623D">
              <w:rPr>
                <w:noProof/>
                <w:webHidden/>
              </w:rPr>
              <w:fldChar w:fldCharType="separate"/>
            </w:r>
            <w:r w:rsidR="00C278BE" w:rsidRPr="00C6623D">
              <w:rPr>
                <w:noProof/>
                <w:webHidden/>
              </w:rPr>
              <w:t>6</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33" w:history="1">
            <w:r w:rsidRPr="00C6623D">
              <w:rPr>
                <w:rStyle w:val="Hyperlink"/>
                <w:noProof/>
                <w14:scene3d>
                  <w14:camera w14:prst="orthographicFront"/>
                  <w14:lightRig w14:rig="threePt" w14:dir="t">
                    <w14:rot w14:lat="0" w14:lon="0" w14:rev="0"/>
                  </w14:lightRig>
                </w14:scene3d>
              </w:rPr>
              <w:t>1.2.4</w:t>
            </w:r>
            <w:r w:rsidRPr="00C6623D">
              <w:rPr>
                <w:rFonts w:eastAsiaTheme="minorEastAsia" w:cstheme="minorBidi"/>
                <w:noProof/>
                <w:sz w:val="22"/>
                <w:szCs w:val="22"/>
                <w:lang w:eastAsia="de-CH"/>
              </w:rPr>
              <w:tab/>
            </w:r>
            <w:r w:rsidRPr="00C6623D">
              <w:rPr>
                <w:rStyle w:val="Hyperlink"/>
                <w:noProof/>
              </w:rPr>
              <w:t>Technische Vorgaben</w:t>
            </w:r>
            <w:r w:rsidRPr="00C6623D">
              <w:rPr>
                <w:noProof/>
                <w:webHidden/>
              </w:rPr>
              <w:tab/>
            </w:r>
            <w:r w:rsidRPr="00C6623D">
              <w:rPr>
                <w:noProof/>
                <w:webHidden/>
              </w:rPr>
              <w:fldChar w:fldCharType="begin"/>
            </w:r>
            <w:r w:rsidRPr="00C6623D">
              <w:rPr>
                <w:noProof/>
                <w:webHidden/>
              </w:rPr>
              <w:instrText xml:space="preserve"> PAGEREF _Toc511709033 \h </w:instrText>
            </w:r>
            <w:r w:rsidRPr="00C6623D">
              <w:rPr>
                <w:noProof/>
                <w:webHidden/>
              </w:rPr>
            </w:r>
            <w:r w:rsidRPr="00C6623D">
              <w:rPr>
                <w:noProof/>
                <w:webHidden/>
              </w:rPr>
              <w:fldChar w:fldCharType="separate"/>
            </w:r>
            <w:r w:rsidR="00C278BE" w:rsidRPr="00C6623D">
              <w:rPr>
                <w:noProof/>
                <w:webHidden/>
              </w:rPr>
              <w:t>6</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34" w:history="1">
            <w:r w:rsidRPr="00C6623D">
              <w:rPr>
                <w:rStyle w:val="Hyperlink"/>
                <w:noProof/>
                <w14:scene3d>
                  <w14:camera w14:prst="orthographicFront"/>
                  <w14:lightRig w14:rig="threePt" w14:dir="t">
                    <w14:rot w14:lat="0" w14:lon="0" w14:rev="0"/>
                  </w14:lightRig>
                </w14:scene3d>
              </w:rPr>
              <w:t>1.2.5</w:t>
            </w:r>
            <w:r w:rsidRPr="00C6623D">
              <w:rPr>
                <w:rFonts w:eastAsiaTheme="minorEastAsia" w:cstheme="minorBidi"/>
                <w:noProof/>
                <w:sz w:val="22"/>
                <w:szCs w:val="22"/>
                <w:lang w:eastAsia="de-CH"/>
              </w:rPr>
              <w:tab/>
            </w:r>
            <w:r w:rsidRPr="00C6623D">
              <w:rPr>
                <w:rStyle w:val="Hyperlink"/>
                <w:noProof/>
              </w:rPr>
              <w:t>Abgrenzungskriterien</w:t>
            </w:r>
            <w:r w:rsidRPr="00C6623D">
              <w:rPr>
                <w:noProof/>
                <w:webHidden/>
              </w:rPr>
              <w:tab/>
            </w:r>
            <w:r w:rsidRPr="00C6623D">
              <w:rPr>
                <w:noProof/>
                <w:webHidden/>
              </w:rPr>
              <w:fldChar w:fldCharType="begin"/>
            </w:r>
            <w:r w:rsidRPr="00C6623D">
              <w:rPr>
                <w:noProof/>
                <w:webHidden/>
              </w:rPr>
              <w:instrText xml:space="preserve"> PAGEREF _Toc511709034 \h </w:instrText>
            </w:r>
            <w:r w:rsidRPr="00C6623D">
              <w:rPr>
                <w:noProof/>
                <w:webHidden/>
              </w:rPr>
            </w:r>
            <w:r w:rsidRPr="00C6623D">
              <w:rPr>
                <w:noProof/>
                <w:webHidden/>
              </w:rPr>
              <w:fldChar w:fldCharType="separate"/>
            </w:r>
            <w:r w:rsidR="00C278BE" w:rsidRPr="00C6623D">
              <w:rPr>
                <w:noProof/>
                <w:webHidden/>
              </w:rPr>
              <w:t>7</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35" w:history="1">
            <w:r w:rsidRPr="00C6623D">
              <w:rPr>
                <w:rStyle w:val="Hyperlink"/>
                <w:noProof/>
                <w14:scene3d>
                  <w14:camera w14:prst="orthographicFront"/>
                  <w14:lightRig w14:rig="threePt" w14:dir="t">
                    <w14:rot w14:lat="0" w14:lon="0" w14:rev="0"/>
                  </w14:lightRig>
                </w14:scene3d>
              </w:rPr>
              <w:t>1.2.6</w:t>
            </w:r>
            <w:r w:rsidRPr="00C6623D">
              <w:rPr>
                <w:rFonts w:eastAsiaTheme="minorEastAsia" w:cstheme="minorBidi"/>
                <w:noProof/>
                <w:sz w:val="22"/>
                <w:szCs w:val="22"/>
                <w:lang w:eastAsia="de-CH"/>
              </w:rPr>
              <w:tab/>
            </w:r>
            <w:r w:rsidRPr="00C6623D">
              <w:rPr>
                <w:rStyle w:val="Hyperlink"/>
                <w:noProof/>
              </w:rPr>
              <w:t>Zielgruppen</w:t>
            </w:r>
            <w:r w:rsidRPr="00C6623D">
              <w:rPr>
                <w:noProof/>
                <w:webHidden/>
              </w:rPr>
              <w:tab/>
            </w:r>
            <w:r w:rsidRPr="00C6623D">
              <w:rPr>
                <w:noProof/>
                <w:webHidden/>
              </w:rPr>
              <w:fldChar w:fldCharType="begin"/>
            </w:r>
            <w:r w:rsidRPr="00C6623D">
              <w:rPr>
                <w:noProof/>
                <w:webHidden/>
              </w:rPr>
              <w:instrText xml:space="preserve"> PAGEREF _Toc511709035 \h </w:instrText>
            </w:r>
            <w:r w:rsidRPr="00C6623D">
              <w:rPr>
                <w:noProof/>
                <w:webHidden/>
              </w:rPr>
            </w:r>
            <w:r w:rsidRPr="00C6623D">
              <w:rPr>
                <w:noProof/>
                <w:webHidden/>
              </w:rPr>
              <w:fldChar w:fldCharType="separate"/>
            </w:r>
            <w:r w:rsidR="00C278BE" w:rsidRPr="00C6623D">
              <w:rPr>
                <w:noProof/>
                <w:webHidden/>
              </w:rPr>
              <w:t>7</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36" w:history="1">
            <w:r w:rsidRPr="00C6623D">
              <w:rPr>
                <w:rStyle w:val="Hyperlink"/>
                <w:noProof/>
                <w14:scene3d>
                  <w14:camera w14:prst="orthographicFront"/>
                  <w14:lightRig w14:rig="threePt" w14:dir="t">
                    <w14:rot w14:lat="0" w14:lon="0" w14:rev="0"/>
                  </w14:lightRig>
                </w14:scene3d>
              </w:rPr>
              <w:t>1.2.7</w:t>
            </w:r>
            <w:r w:rsidRPr="00C6623D">
              <w:rPr>
                <w:rFonts w:eastAsiaTheme="minorEastAsia" w:cstheme="minorBidi"/>
                <w:noProof/>
                <w:sz w:val="22"/>
                <w:szCs w:val="22"/>
                <w:lang w:eastAsia="de-CH"/>
              </w:rPr>
              <w:tab/>
            </w:r>
            <w:r w:rsidRPr="00C6623D">
              <w:rPr>
                <w:rStyle w:val="Hyperlink"/>
                <w:noProof/>
              </w:rPr>
              <w:t>Betriebsbedingungen</w:t>
            </w:r>
            <w:r w:rsidRPr="00C6623D">
              <w:rPr>
                <w:noProof/>
                <w:webHidden/>
              </w:rPr>
              <w:tab/>
            </w:r>
            <w:r w:rsidRPr="00C6623D">
              <w:rPr>
                <w:noProof/>
                <w:webHidden/>
              </w:rPr>
              <w:fldChar w:fldCharType="begin"/>
            </w:r>
            <w:r w:rsidRPr="00C6623D">
              <w:rPr>
                <w:noProof/>
                <w:webHidden/>
              </w:rPr>
              <w:instrText xml:space="preserve"> PAGEREF _Toc511709036 \h </w:instrText>
            </w:r>
            <w:r w:rsidRPr="00C6623D">
              <w:rPr>
                <w:noProof/>
                <w:webHidden/>
              </w:rPr>
            </w:r>
            <w:r w:rsidRPr="00C6623D">
              <w:rPr>
                <w:noProof/>
                <w:webHidden/>
              </w:rPr>
              <w:fldChar w:fldCharType="separate"/>
            </w:r>
            <w:r w:rsidR="00C278BE" w:rsidRPr="00C6623D">
              <w:rPr>
                <w:noProof/>
                <w:webHidden/>
              </w:rPr>
              <w:t>7</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37" w:history="1">
            <w:r w:rsidRPr="00C6623D">
              <w:rPr>
                <w:rStyle w:val="Hyperlink"/>
                <w:noProof/>
                <w14:scene3d>
                  <w14:camera w14:prst="orthographicFront"/>
                  <w14:lightRig w14:rig="threePt" w14:dir="t">
                    <w14:rot w14:lat="0" w14:lon="0" w14:rev="0"/>
                  </w14:lightRig>
                </w14:scene3d>
              </w:rPr>
              <w:t>1.2.8</w:t>
            </w:r>
            <w:r w:rsidRPr="00C6623D">
              <w:rPr>
                <w:rFonts w:eastAsiaTheme="minorEastAsia" w:cstheme="minorBidi"/>
                <w:noProof/>
                <w:sz w:val="22"/>
                <w:szCs w:val="22"/>
                <w:lang w:eastAsia="de-CH"/>
              </w:rPr>
              <w:tab/>
            </w:r>
            <w:r w:rsidRPr="00C6623D">
              <w:rPr>
                <w:rStyle w:val="Hyperlink"/>
                <w:noProof/>
              </w:rPr>
              <w:t>Testumfang</w:t>
            </w:r>
            <w:r w:rsidRPr="00C6623D">
              <w:rPr>
                <w:noProof/>
                <w:webHidden/>
              </w:rPr>
              <w:tab/>
            </w:r>
            <w:r w:rsidRPr="00C6623D">
              <w:rPr>
                <w:noProof/>
                <w:webHidden/>
              </w:rPr>
              <w:fldChar w:fldCharType="begin"/>
            </w:r>
            <w:r w:rsidRPr="00C6623D">
              <w:rPr>
                <w:noProof/>
                <w:webHidden/>
              </w:rPr>
              <w:instrText xml:space="preserve"> PAGEREF _Toc511709037 \h </w:instrText>
            </w:r>
            <w:r w:rsidRPr="00C6623D">
              <w:rPr>
                <w:noProof/>
                <w:webHidden/>
              </w:rPr>
            </w:r>
            <w:r w:rsidRPr="00C6623D">
              <w:rPr>
                <w:noProof/>
                <w:webHidden/>
              </w:rPr>
              <w:fldChar w:fldCharType="separate"/>
            </w:r>
            <w:r w:rsidR="00C278BE" w:rsidRPr="00C6623D">
              <w:rPr>
                <w:noProof/>
                <w:webHidden/>
              </w:rPr>
              <w:t>10</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38" w:history="1">
            <w:r w:rsidRPr="00C6623D">
              <w:rPr>
                <w:rStyle w:val="Hyperlink"/>
                <w:noProof/>
                <w14:scene3d>
                  <w14:camera w14:prst="orthographicFront"/>
                  <w14:lightRig w14:rig="threePt" w14:dir="t">
                    <w14:rot w14:lat="0" w14:lon="0" w14:rev="0"/>
                  </w14:lightRig>
                </w14:scene3d>
              </w:rPr>
              <w:t>1.2.9</w:t>
            </w:r>
            <w:r w:rsidRPr="00C6623D">
              <w:rPr>
                <w:rFonts w:eastAsiaTheme="minorEastAsia" w:cstheme="minorBidi"/>
                <w:noProof/>
                <w:sz w:val="22"/>
                <w:szCs w:val="22"/>
                <w:lang w:eastAsia="de-CH"/>
              </w:rPr>
              <w:tab/>
            </w:r>
            <w:r w:rsidRPr="00C6623D">
              <w:rPr>
                <w:rStyle w:val="Hyperlink"/>
                <w:noProof/>
              </w:rPr>
              <w:t>Dokumentation</w:t>
            </w:r>
            <w:r w:rsidRPr="00C6623D">
              <w:rPr>
                <w:noProof/>
                <w:webHidden/>
              </w:rPr>
              <w:tab/>
            </w:r>
            <w:r w:rsidRPr="00C6623D">
              <w:rPr>
                <w:noProof/>
                <w:webHidden/>
              </w:rPr>
              <w:fldChar w:fldCharType="begin"/>
            </w:r>
            <w:r w:rsidRPr="00C6623D">
              <w:rPr>
                <w:noProof/>
                <w:webHidden/>
              </w:rPr>
              <w:instrText xml:space="preserve"> PAGEREF _Toc511709038 \h </w:instrText>
            </w:r>
            <w:r w:rsidRPr="00C6623D">
              <w:rPr>
                <w:noProof/>
                <w:webHidden/>
              </w:rPr>
            </w:r>
            <w:r w:rsidRPr="00C6623D">
              <w:rPr>
                <w:noProof/>
                <w:webHidden/>
              </w:rPr>
              <w:fldChar w:fldCharType="separate"/>
            </w:r>
            <w:r w:rsidR="00C278BE" w:rsidRPr="00C6623D">
              <w:rPr>
                <w:noProof/>
                <w:webHidden/>
              </w:rPr>
              <w:t>10</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39" w:history="1">
            <w:r w:rsidRPr="00C6623D">
              <w:rPr>
                <w:rStyle w:val="Hyperlink"/>
                <w:noProof/>
                <w14:scene3d>
                  <w14:camera w14:prst="orthographicFront"/>
                  <w14:lightRig w14:rig="threePt" w14:dir="t">
                    <w14:rot w14:lat="0" w14:lon="0" w14:rev="0"/>
                  </w14:lightRig>
                </w14:scene3d>
              </w:rPr>
              <w:t>1.3</w:t>
            </w:r>
            <w:r w:rsidRPr="00C6623D">
              <w:rPr>
                <w:rFonts w:eastAsiaTheme="minorEastAsia" w:cstheme="minorBidi"/>
                <w:noProof/>
                <w:sz w:val="22"/>
                <w:szCs w:val="22"/>
                <w:lang w:eastAsia="de-CH"/>
              </w:rPr>
              <w:tab/>
            </w:r>
            <w:r w:rsidRPr="00C6623D">
              <w:rPr>
                <w:rStyle w:val="Hyperlink"/>
                <w:noProof/>
              </w:rPr>
              <w:t>Mittel und Methoden</w:t>
            </w:r>
            <w:r w:rsidRPr="00C6623D">
              <w:rPr>
                <w:noProof/>
                <w:webHidden/>
              </w:rPr>
              <w:tab/>
            </w:r>
            <w:r w:rsidRPr="00C6623D">
              <w:rPr>
                <w:noProof/>
                <w:webHidden/>
              </w:rPr>
              <w:fldChar w:fldCharType="begin"/>
            </w:r>
            <w:r w:rsidRPr="00C6623D">
              <w:rPr>
                <w:noProof/>
                <w:webHidden/>
              </w:rPr>
              <w:instrText xml:space="preserve"> PAGEREF _Toc511709039 \h </w:instrText>
            </w:r>
            <w:r w:rsidRPr="00C6623D">
              <w:rPr>
                <w:noProof/>
                <w:webHidden/>
              </w:rPr>
            </w:r>
            <w:r w:rsidRPr="00C6623D">
              <w:rPr>
                <w:noProof/>
                <w:webHidden/>
              </w:rPr>
              <w:fldChar w:fldCharType="separate"/>
            </w:r>
            <w:r w:rsidR="00C278BE" w:rsidRPr="00C6623D">
              <w:rPr>
                <w:noProof/>
                <w:webHidden/>
              </w:rPr>
              <w:t>11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40" w:history="1">
            <w:r w:rsidRPr="00C6623D">
              <w:rPr>
                <w:rStyle w:val="Hyperlink"/>
                <w:noProof/>
                <w14:scene3d>
                  <w14:camera w14:prst="orthographicFront"/>
                  <w14:lightRig w14:rig="threePt" w14:dir="t">
                    <w14:rot w14:lat="0" w14:lon="0" w14:rev="0"/>
                  </w14:lightRig>
                </w14:scene3d>
              </w:rPr>
              <w:t>1.4</w:t>
            </w:r>
            <w:r w:rsidRPr="00C6623D">
              <w:rPr>
                <w:rFonts w:eastAsiaTheme="minorEastAsia" w:cstheme="minorBidi"/>
                <w:noProof/>
                <w:sz w:val="22"/>
                <w:szCs w:val="22"/>
                <w:lang w:eastAsia="de-CH"/>
              </w:rPr>
              <w:tab/>
            </w:r>
            <w:r w:rsidRPr="00C6623D">
              <w:rPr>
                <w:rStyle w:val="Hyperlink"/>
                <w:noProof/>
              </w:rPr>
              <w:t>Vorkenntnisse</w:t>
            </w:r>
            <w:r w:rsidRPr="00C6623D">
              <w:rPr>
                <w:noProof/>
                <w:webHidden/>
              </w:rPr>
              <w:tab/>
            </w:r>
            <w:r w:rsidRPr="00C6623D">
              <w:rPr>
                <w:noProof/>
                <w:webHidden/>
              </w:rPr>
              <w:fldChar w:fldCharType="begin"/>
            </w:r>
            <w:r w:rsidRPr="00C6623D">
              <w:rPr>
                <w:noProof/>
                <w:webHidden/>
              </w:rPr>
              <w:instrText xml:space="preserve"> PAGEREF _Toc511709040 \h </w:instrText>
            </w:r>
            <w:r w:rsidRPr="00C6623D">
              <w:rPr>
                <w:noProof/>
                <w:webHidden/>
              </w:rPr>
            </w:r>
            <w:r w:rsidRPr="00C6623D">
              <w:rPr>
                <w:noProof/>
                <w:webHidden/>
              </w:rPr>
              <w:fldChar w:fldCharType="separate"/>
            </w:r>
            <w:r w:rsidR="00C278BE" w:rsidRPr="00C6623D">
              <w:rPr>
                <w:noProof/>
                <w:webHidden/>
              </w:rPr>
              <w:t>11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41" w:history="1">
            <w:r w:rsidRPr="00C6623D">
              <w:rPr>
                <w:rStyle w:val="Hyperlink"/>
                <w:noProof/>
                <w14:scene3d>
                  <w14:camera w14:prst="orthographicFront"/>
                  <w14:lightRig w14:rig="threePt" w14:dir="t">
                    <w14:rot w14:lat="0" w14:lon="0" w14:rev="0"/>
                  </w14:lightRig>
                </w14:scene3d>
              </w:rPr>
              <w:t>1.5</w:t>
            </w:r>
            <w:r w:rsidRPr="00C6623D">
              <w:rPr>
                <w:rFonts w:eastAsiaTheme="minorEastAsia" w:cstheme="minorBidi"/>
                <w:noProof/>
                <w:sz w:val="22"/>
                <w:szCs w:val="22"/>
                <w:lang w:eastAsia="de-CH"/>
              </w:rPr>
              <w:tab/>
            </w:r>
            <w:r w:rsidRPr="00C6623D">
              <w:rPr>
                <w:rStyle w:val="Hyperlink"/>
                <w:noProof/>
              </w:rPr>
              <w:t>Vorarbeiten</w:t>
            </w:r>
            <w:r w:rsidRPr="00C6623D">
              <w:rPr>
                <w:noProof/>
                <w:webHidden/>
              </w:rPr>
              <w:tab/>
            </w:r>
            <w:r w:rsidRPr="00C6623D">
              <w:rPr>
                <w:noProof/>
                <w:webHidden/>
              </w:rPr>
              <w:fldChar w:fldCharType="begin"/>
            </w:r>
            <w:r w:rsidRPr="00C6623D">
              <w:rPr>
                <w:noProof/>
                <w:webHidden/>
              </w:rPr>
              <w:instrText xml:space="preserve"> PAGEREF _Toc511709041 \h </w:instrText>
            </w:r>
            <w:r w:rsidRPr="00C6623D">
              <w:rPr>
                <w:noProof/>
                <w:webHidden/>
              </w:rPr>
            </w:r>
            <w:r w:rsidRPr="00C6623D">
              <w:rPr>
                <w:noProof/>
                <w:webHidden/>
              </w:rPr>
              <w:fldChar w:fldCharType="separate"/>
            </w:r>
            <w:r w:rsidR="00C278BE" w:rsidRPr="00C6623D">
              <w:rPr>
                <w:noProof/>
                <w:webHidden/>
              </w:rPr>
              <w:t>11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42" w:history="1">
            <w:r w:rsidRPr="00C6623D">
              <w:rPr>
                <w:rStyle w:val="Hyperlink"/>
                <w:noProof/>
                <w14:scene3d>
                  <w14:camera w14:prst="orthographicFront"/>
                  <w14:lightRig w14:rig="threePt" w14:dir="t">
                    <w14:rot w14:lat="0" w14:lon="0" w14:rev="0"/>
                  </w14:lightRig>
                </w14:scene3d>
              </w:rPr>
              <w:t>1.6</w:t>
            </w:r>
            <w:r w:rsidRPr="00C6623D">
              <w:rPr>
                <w:rFonts w:eastAsiaTheme="minorEastAsia" w:cstheme="minorBidi"/>
                <w:noProof/>
                <w:sz w:val="22"/>
                <w:szCs w:val="22"/>
                <w:lang w:eastAsia="de-CH"/>
              </w:rPr>
              <w:tab/>
            </w:r>
            <w:r w:rsidRPr="00C6623D">
              <w:rPr>
                <w:rStyle w:val="Hyperlink"/>
                <w:noProof/>
              </w:rPr>
              <w:t>Neue Lerninhalte</w:t>
            </w:r>
            <w:r w:rsidRPr="00C6623D">
              <w:rPr>
                <w:noProof/>
                <w:webHidden/>
              </w:rPr>
              <w:tab/>
            </w:r>
            <w:r w:rsidRPr="00C6623D">
              <w:rPr>
                <w:noProof/>
                <w:webHidden/>
              </w:rPr>
              <w:fldChar w:fldCharType="begin"/>
            </w:r>
            <w:r w:rsidRPr="00C6623D">
              <w:rPr>
                <w:noProof/>
                <w:webHidden/>
              </w:rPr>
              <w:instrText xml:space="preserve"> PAGEREF _Toc511709042 \h </w:instrText>
            </w:r>
            <w:r w:rsidRPr="00C6623D">
              <w:rPr>
                <w:noProof/>
                <w:webHidden/>
              </w:rPr>
            </w:r>
            <w:r w:rsidRPr="00C6623D">
              <w:rPr>
                <w:noProof/>
                <w:webHidden/>
              </w:rPr>
              <w:fldChar w:fldCharType="separate"/>
            </w:r>
            <w:r w:rsidR="00C278BE" w:rsidRPr="00C6623D">
              <w:rPr>
                <w:noProof/>
                <w:webHidden/>
              </w:rPr>
              <w:t>11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43" w:history="1">
            <w:r w:rsidRPr="00C6623D">
              <w:rPr>
                <w:rStyle w:val="Hyperlink"/>
                <w:noProof/>
                <w14:scene3d>
                  <w14:camera w14:prst="orthographicFront"/>
                  <w14:lightRig w14:rig="threePt" w14:dir="t">
                    <w14:rot w14:lat="0" w14:lon="0" w14:rev="0"/>
                  </w14:lightRig>
                </w14:scene3d>
              </w:rPr>
              <w:t>1.7</w:t>
            </w:r>
            <w:r w:rsidRPr="00C6623D">
              <w:rPr>
                <w:rFonts w:eastAsiaTheme="minorEastAsia" w:cstheme="minorBidi"/>
                <w:noProof/>
                <w:sz w:val="22"/>
                <w:szCs w:val="22"/>
                <w:lang w:eastAsia="de-CH"/>
              </w:rPr>
              <w:tab/>
            </w:r>
            <w:r w:rsidRPr="00C6623D">
              <w:rPr>
                <w:rStyle w:val="Hyperlink"/>
                <w:noProof/>
              </w:rPr>
              <w:t>Arbeiten in den letzten 6 Monaten</w:t>
            </w:r>
            <w:r w:rsidRPr="00C6623D">
              <w:rPr>
                <w:noProof/>
                <w:webHidden/>
              </w:rPr>
              <w:tab/>
            </w:r>
            <w:r w:rsidRPr="00C6623D">
              <w:rPr>
                <w:noProof/>
                <w:webHidden/>
              </w:rPr>
              <w:fldChar w:fldCharType="begin"/>
            </w:r>
            <w:r w:rsidRPr="00C6623D">
              <w:rPr>
                <w:noProof/>
                <w:webHidden/>
              </w:rPr>
              <w:instrText xml:space="preserve"> PAGEREF _Toc511709043 \h </w:instrText>
            </w:r>
            <w:r w:rsidRPr="00C6623D">
              <w:rPr>
                <w:noProof/>
                <w:webHidden/>
              </w:rPr>
            </w:r>
            <w:r w:rsidRPr="00C6623D">
              <w:rPr>
                <w:noProof/>
                <w:webHidden/>
              </w:rPr>
              <w:fldChar w:fldCharType="separate"/>
            </w:r>
            <w:r w:rsidR="00C278BE" w:rsidRPr="00C6623D">
              <w:rPr>
                <w:noProof/>
                <w:webHidden/>
              </w:rPr>
              <w:t>12</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44" w:history="1">
            <w:r w:rsidRPr="00C6623D">
              <w:rPr>
                <w:rStyle w:val="Hyperlink"/>
                <w:noProof/>
              </w:rPr>
              <w:t>2</w:t>
            </w:r>
            <w:r w:rsidRPr="00C6623D">
              <w:rPr>
                <w:rFonts w:eastAsiaTheme="minorEastAsia" w:cstheme="minorBidi"/>
                <w:noProof/>
                <w:sz w:val="22"/>
                <w:szCs w:val="22"/>
                <w:lang w:eastAsia="de-CH"/>
              </w:rPr>
              <w:tab/>
            </w:r>
            <w:r w:rsidRPr="00C6623D">
              <w:rPr>
                <w:rStyle w:val="Hyperlink"/>
                <w:noProof/>
              </w:rPr>
              <w:t>Projektorganisation</w:t>
            </w:r>
            <w:r w:rsidRPr="00C6623D">
              <w:rPr>
                <w:noProof/>
                <w:webHidden/>
              </w:rPr>
              <w:tab/>
            </w:r>
            <w:r w:rsidRPr="00C6623D">
              <w:rPr>
                <w:noProof/>
                <w:webHidden/>
              </w:rPr>
              <w:fldChar w:fldCharType="begin"/>
            </w:r>
            <w:r w:rsidRPr="00C6623D">
              <w:rPr>
                <w:noProof/>
                <w:webHidden/>
              </w:rPr>
              <w:instrText xml:space="preserve"> PAGEREF _Toc511709044 \h </w:instrText>
            </w:r>
            <w:r w:rsidRPr="00C6623D">
              <w:rPr>
                <w:noProof/>
                <w:webHidden/>
              </w:rPr>
            </w:r>
            <w:r w:rsidRPr="00C6623D">
              <w:rPr>
                <w:noProof/>
                <w:webHidden/>
              </w:rPr>
              <w:fldChar w:fldCharType="separate"/>
            </w:r>
            <w:r w:rsidR="00C278BE" w:rsidRPr="00C6623D">
              <w:rPr>
                <w:noProof/>
                <w:webHidden/>
              </w:rPr>
              <w:t>13</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45" w:history="1">
            <w:r w:rsidRPr="00C6623D">
              <w:rPr>
                <w:rStyle w:val="Hyperlink"/>
                <w:noProof/>
                <w14:scene3d>
                  <w14:camera w14:prst="orthographicFront"/>
                  <w14:lightRig w14:rig="threePt" w14:dir="t">
                    <w14:rot w14:lat="0" w14:lon="0" w14:rev="0"/>
                  </w14:lightRig>
                </w14:scene3d>
              </w:rPr>
              <w:t>2.1</w:t>
            </w:r>
            <w:r w:rsidRPr="00C6623D">
              <w:rPr>
                <w:rFonts w:eastAsiaTheme="minorEastAsia" w:cstheme="minorBidi"/>
                <w:noProof/>
                <w:sz w:val="22"/>
                <w:szCs w:val="22"/>
                <w:lang w:eastAsia="de-CH"/>
              </w:rPr>
              <w:tab/>
            </w:r>
            <w:r w:rsidRPr="00C6623D">
              <w:rPr>
                <w:rStyle w:val="Hyperlink"/>
                <w:noProof/>
              </w:rPr>
              <w:t>Projektrollen</w:t>
            </w:r>
            <w:r w:rsidRPr="00C6623D">
              <w:rPr>
                <w:noProof/>
                <w:webHidden/>
              </w:rPr>
              <w:tab/>
            </w:r>
            <w:r w:rsidRPr="00C6623D">
              <w:rPr>
                <w:noProof/>
                <w:webHidden/>
              </w:rPr>
              <w:fldChar w:fldCharType="begin"/>
            </w:r>
            <w:r w:rsidRPr="00C6623D">
              <w:rPr>
                <w:noProof/>
                <w:webHidden/>
              </w:rPr>
              <w:instrText xml:space="preserve"> PAGEREF _Toc511709045 \h </w:instrText>
            </w:r>
            <w:r w:rsidRPr="00C6623D">
              <w:rPr>
                <w:noProof/>
                <w:webHidden/>
              </w:rPr>
            </w:r>
            <w:r w:rsidRPr="00C6623D">
              <w:rPr>
                <w:noProof/>
                <w:webHidden/>
              </w:rPr>
              <w:fldChar w:fldCharType="separate"/>
            </w:r>
            <w:r w:rsidR="00C278BE" w:rsidRPr="00C6623D">
              <w:rPr>
                <w:noProof/>
                <w:webHidden/>
              </w:rPr>
              <w:t>13</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46" w:history="1">
            <w:r w:rsidRPr="00C6623D">
              <w:rPr>
                <w:rStyle w:val="Hyperlink"/>
                <w:noProof/>
                <w14:scene3d>
                  <w14:camera w14:prst="orthographicFront"/>
                  <w14:lightRig w14:rig="threePt" w14:dir="t">
                    <w14:rot w14:lat="0" w14:lon="0" w14:rev="0"/>
                  </w14:lightRig>
                </w14:scene3d>
              </w:rPr>
              <w:t>2.2</w:t>
            </w:r>
            <w:r w:rsidRPr="00C6623D">
              <w:rPr>
                <w:rFonts w:eastAsiaTheme="minorEastAsia" w:cstheme="minorBidi"/>
                <w:noProof/>
                <w:sz w:val="22"/>
                <w:szCs w:val="22"/>
                <w:lang w:eastAsia="de-CH"/>
              </w:rPr>
              <w:tab/>
            </w:r>
            <w:r w:rsidRPr="00C6623D">
              <w:rPr>
                <w:rStyle w:val="Hyperlink"/>
                <w:noProof/>
              </w:rPr>
              <w:t>Projektmethode</w:t>
            </w:r>
            <w:r w:rsidRPr="00C6623D">
              <w:rPr>
                <w:noProof/>
                <w:webHidden/>
              </w:rPr>
              <w:tab/>
            </w:r>
            <w:r w:rsidRPr="00C6623D">
              <w:rPr>
                <w:noProof/>
                <w:webHidden/>
              </w:rPr>
              <w:fldChar w:fldCharType="begin"/>
            </w:r>
            <w:r w:rsidRPr="00C6623D">
              <w:rPr>
                <w:noProof/>
                <w:webHidden/>
              </w:rPr>
              <w:instrText xml:space="preserve"> PAGEREF _Toc511709046 \h </w:instrText>
            </w:r>
            <w:r w:rsidRPr="00C6623D">
              <w:rPr>
                <w:noProof/>
                <w:webHidden/>
              </w:rPr>
            </w:r>
            <w:r w:rsidRPr="00C6623D">
              <w:rPr>
                <w:noProof/>
                <w:webHidden/>
              </w:rPr>
              <w:fldChar w:fldCharType="separate"/>
            </w:r>
            <w:r w:rsidR="00C278BE" w:rsidRPr="00C6623D">
              <w:rPr>
                <w:noProof/>
                <w:webHidden/>
              </w:rPr>
              <w:t>14</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47" w:history="1">
            <w:r w:rsidRPr="00C6623D">
              <w:rPr>
                <w:rStyle w:val="Hyperlink"/>
                <w:noProof/>
                <w14:scene3d>
                  <w14:camera w14:prst="orthographicFront"/>
                  <w14:lightRig w14:rig="threePt" w14:dir="t">
                    <w14:rot w14:lat="0" w14:lon="0" w14:rev="0"/>
                  </w14:lightRig>
                </w14:scene3d>
              </w:rPr>
              <w:t>2.2.1</w:t>
            </w:r>
            <w:r w:rsidRPr="00C6623D">
              <w:rPr>
                <w:rFonts w:eastAsiaTheme="minorEastAsia" w:cstheme="minorBidi"/>
                <w:noProof/>
                <w:sz w:val="22"/>
                <w:szCs w:val="22"/>
                <w:lang w:eastAsia="de-CH"/>
              </w:rPr>
              <w:tab/>
            </w:r>
            <w:r w:rsidRPr="00C6623D">
              <w:rPr>
                <w:rStyle w:val="Hyperlink"/>
                <w:noProof/>
              </w:rPr>
              <w:t>Umsetzung der Projektmethode</w:t>
            </w:r>
            <w:r w:rsidRPr="00C6623D">
              <w:rPr>
                <w:noProof/>
                <w:webHidden/>
              </w:rPr>
              <w:tab/>
            </w:r>
            <w:r w:rsidRPr="00C6623D">
              <w:rPr>
                <w:noProof/>
                <w:webHidden/>
              </w:rPr>
              <w:fldChar w:fldCharType="begin"/>
            </w:r>
            <w:r w:rsidRPr="00C6623D">
              <w:rPr>
                <w:noProof/>
                <w:webHidden/>
              </w:rPr>
              <w:instrText xml:space="preserve"> PAGEREF _Toc511709047 \h </w:instrText>
            </w:r>
            <w:r w:rsidRPr="00C6623D">
              <w:rPr>
                <w:noProof/>
                <w:webHidden/>
              </w:rPr>
            </w:r>
            <w:r w:rsidRPr="00C6623D">
              <w:rPr>
                <w:noProof/>
                <w:webHidden/>
              </w:rPr>
              <w:fldChar w:fldCharType="separate"/>
            </w:r>
            <w:r w:rsidR="00C278BE" w:rsidRPr="00C6623D">
              <w:rPr>
                <w:noProof/>
                <w:webHidden/>
              </w:rPr>
              <w:t>15</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48" w:history="1">
            <w:r w:rsidRPr="00C6623D">
              <w:rPr>
                <w:rStyle w:val="Hyperlink"/>
                <w:noProof/>
              </w:rPr>
              <w:t>3</w:t>
            </w:r>
            <w:r w:rsidRPr="00C6623D">
              <w:rPr>
                <w:rFonts w:eastAsiaTheme="minorEastAsia" w:cstheme="minorBidi"/>
                <w:noProof/>
                <w:sz w:val="22"/>
                <w:szCs w:val="22"/>
                <w:lang w:eastAsia="de-CH"/>
              </w:rPr>
              <w:tab/>
            </w:r>
            <w:r w:rsidRPr="00C6623D">
              <w:rPr>
                <w:rStyle w:val="Hyperlink"/>
                <w:noProof/>
              </w:rPr>
              <w:t>Zeitplan</w:t>
            </w:r>
            <w:r w:rsidRPr="00C6623D">
              <w:rPr>
                <w:noProof/>
                <w:webHidden/>
              </w:rPr>
              <w:tab/>
            </w:r>
            <w:r w:rsidRPr="00C6623D">
              <w:rPr>
                <w:noProof/>
                <w:webHidden/>
              </w:rPr>
              <w:fldChar w:fldCharType="begin"/>
            </w:r>
            <w:r w:rsidRPr="00C6623D">
              <w:rPr>
                <w:noProof/>
                <w:webHidden/>
              </w:rPr>
              <w:instrText xml:space="preserve"> PAGEREF _Toc511709048 \h </w:instrText>
            </w:r>
            <w:r w:rsidRPr="00C6623D">
              <w:rPr>
                <w:noProof/>
                <w:webHidden/>
              </w:rPr>
            </w:r>
            <w:r w:rsidRPr="00C6623D">
              <w:rPr>
                <w:noProof/>
                <w:webHidden/>
              </w:rPr>
              <w:fldChar w:fldCharType="separate"/>
            </w:r>
            <w:r w:rsidR="00C278BE" w:rsidRPr="00C6623D">
              <w:rPr>
                <w:noProof/>
                <w:webHidden/>
              </w:rPr>
              <w:t>16</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49" w:history="1">
            <w:r w:rsidRPr="00C6623D">
              <w:rPr>
                <w:rStyle w:val="Hyperlink"/>
                <w:noProof/>
              </w:rPr>
              <w:t>4</w:t>
            </w:r>
            <w:r w:rsidRPr="00C6623D">
              <w:rPr>
                <w:rFonts w:eastAsiaTheme="minorEastAsia" w:cstheme="minorBidi"/>
                <w:noProof/>
                <w:sz w:val="22"/>
                <w:szCs w:val="22"/>
                <w:lang w:eastAsia="de-CH"/>
              </w:rPr>
              <w:tab/>
            </w:r>
            <w:r w:rsidRPr="00C6623D">
              <w:rPr>
                <w:rStyle w:val="Hyperlink"/>
                <w:noProof/>
              </w:rPr>
              <w:t>Arbeitsjournal</w:t>
            </w:r>
            <w:r w:rsidRPr="00C6623D">
              <w:rPr>
                <w:noProof/>
                <w:webHidden/>
              </w:rPr>
              <w:tab/>
            </w:r>
            <w:r w:rsidRPr="00C6623D">
              <w:rPr>
                <w:noProof/>
                <w:webHidden/>
              </w:rPr>
              <w:fldChar w:fldCharType="begin"/>
            </w:r>
            <w:r w:rsidRPr="00C6623D">
              <w:rPr>
                <w:noProof/>
                <w:webHidden/>
              </w:rPr>
              <w:instrText xml:space="preserve"> PAGEREF _Toc511709049 \h </w:instrText>
            </w:r>
            <w:r w:rsidRPr="00C6623D">
              <w:rPr>
                <w:noProof/>
                <w:webHidden/>
              </w:rPr>
            </w:r>
            <w:r w:rsidRPr="00C6623D">
              <w:rPr>
                <w:noProof/>
                <w:webHidden/>
              </w:rPr>
              <w:fldChar w:fldCharType="separate"/>
            </w:r>
            <w:r w:rsidR="00C278BE" w:rsidRPr="00C6623D">
              <w:rPr>
                <w:noProof/>
                <w:webHidden/>
              </w:rPr>
              <w:t>17</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r:id="rId17" w:anchor="_Toc511709050" w:history="1">
            <w:r w:rsidRPr="00C6623D">
              <w:rPr>
                <w:rStyle w:val="Hyperlink"/>
                <w:noProof/>
              </w:rPr>
              <w:t>Teil 2</w:t>
            </w:r>
            <w:r w:rsidRPr="00C6623D">
              <w:rPr>
                <w:noProof/>
                <w:webHidden/>
              </w:rPr>
              <w:tab/>
            </w:r>
            <w:r w:rsidRPr="00C6623D">
              <w:rPr>
                <w:noProof/>
                <w:webHidden/>
              </w:rPr>
              <w:fldChar w:fldCharType="begin"/>
            </w:r>
            <w:r w:rsidRPr="00C6623D">
              <w:rPr>
                <w:noProof/>
                <w:webHidden/>
              </w:rPr>
              <w:instrText xml:space="preserve"> PAGEREF _Toc511709050 \h </w:instrText>
            </w:r>
            <w:r w:rsidRPr="00C6623D">
              <w:rPr>
                <w:noProof/>
                <w:webHidden/>
              </w:rPr>
            </w:r>
            <w:r w:rsidRPr="00C6623D">
              <w:rPr>
                <w:noProof/>
                <w:webHidden/>
              </w:rPr>
              <w:fldChar w:fldCharType="separate"/>
            </w:r>
            <w:r w:rsidR="00C278BE" w:rsidRPr="00C6623D">
              <w:rPr>
                <w:noProof/>
                <w:webHidden/>
              </w:rPr>
              <w:t>18</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51" w:history="1">
            <w:r w:rsidRPr="00C6623D">
              <w:rPr>
                <w:rStyle w:val="Hyperlink"/>
                <w:noProof/>
              </w:rPr>
              <w:t>5</w:t>
            </w:r>
            <w:r w:rsidRPr="00C6623D">
              <w:rPr>
                <w:rFonts w:eastAsiaTheme="minorEastAsia" w:cstheme="minorBidi"/>
                <w:noProof/>
                <w:sz w:val="22"/>
                <w:szCs w:val="22"/>
                <w:lang w:eastAsia="de-CH"/>
              </w:rPr>
              <w:tab/>
            </w:r>
            <w:r w:rsidRPr="00C6623D">
              <w:rPr>
                <w:rStyle w:val="Hyperlink"/>
                <w:noProof/>
              </w:rPr>
              <w:t>Kurzfassung des IPA Berichts (Management Summary)</w:t>
            </w:r>
            <w:r w:rsidRPr="00C6623D">
              <w:rPr>
                <w:noProof/>
                <w:webHidden/>
              </w:rPr>
              <w:tab/>
            </w:r>
            <w:r w:rsidRPr="00C6623D">
              <w:rPr>
                <w:noProof/>
                <w:webHidden/>
              </w:rPr>
              <w:fldChar w:fldCharType="begin"/>
            </w:r>
            <w:r w:rsidRPr="00C6623D">
              <w:rPr>
                <w:noProof/>
                <w:webHidden/>
              </w:rPr>
              <w:instrText xml:space="preserve"> PAGEREF _Toc511709051 \h </w:instrText>
            </w:r>
            <w:r w:rsidRPr="00C6623D">
              <w:rPr>
                <w:noProof/>
                <w:webHidden/>
              </w:rPr>
            </w:r>
            <w:r w:rsidRPr="00C6623D">
              <w:rPr>
                <w:noProof/>
                <w:webHidden/>
              </w:rPr>
              <w:fldChar w:fldCharType="separate"/>
            </w:r>
            <w:r w:rsidR="00C278BE" w:rsidRPr="00C6623D">
              <w:rPr>
                <w:noProof/>
                <w:webHidden/>
              </w:rPr>
              <w:t>19</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52" w:history="1">
            <w:r w:rsidRPr="00C6623D">
              <w:rPr>
                <w:rStyle w:val="Hyperlink"/>
                <w:noProof/>
              </w:rPr>
              <w:t>6</w:t>
            </w:r>
            <w:r w:rsidRPr="00C6623D">
              <w:rPr>
                <w:rFonts w:eastAsiaTheme="minorEastAsia" w:cstheme="minorBidi"/>
                <w:noProof/>
                <w:sz w:val="22"/>
                <w:szCs w:val="22"/>
                <w:lang w:eastAsia="de-CH"/>
              </w:rPr>
              <w:tab/>
            </w:r>
            <w:r w:rsidRPr="00C6623D">
              <w:rPr>
                <w:rStyle w:val="Hyperlink"/>
                <w:noProof/>
              </w:rPr>
              <w:t>Vorbereitung</w:t>
            </w:r>
            <w:r w:rsidRPr="00C6623D">
              <w:rPr>
                <w:noProof/>
                <w:webHidden/>
              </w:rPr>
              <w:tab/>
            </w:r>
            <w:r w:rsidRPr="00C6623D">
              <w:rPr>
                <w:noProof/>
                <w:webHidden/>
              </w:rPr>
              <w:fldChar w:fldCharType="begin"/>
            </w:r>
            <w:r w:rsidRPr="00C6623D">
              <w:rPr>
                <w:noProof/>
                <w:webHidden/>
              </w:rPr>
              <w:instrText xml:space="preserve"> PAGEREF _Toc511709052 \h </w:instrText>
            </w:r>
            <w:r w:rsidRPr="00C6623D">
              <w:rPr>
                <w:noProof/>
                <w:webHidden/>
              </w:rPr>
            </w:r>
            <w:r w:rsidRPr="00C6623D">
              <w:rPr>
                <w:noProof/>
                <w:webHidden/>
              </w:rPr>
              <w:fldChar w:fldCharType="separate"/>
            </w:r>
            <w:r w:rsidR="00C278BE" w:rsidRPr="00C6623D">
              <w:rPr>
                <w:noProof/>
                <w:webHidden/>
              </w:rPr>
              <w:t>20</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53" w:history="1">
            <w:r w:rsidRPr="00C6623D">
              <w:rPr>
                <w:rStyle w:val="Hyperlink"/>
                <w:noProof/>
                <w14:scene3d>
                  <w14:camera w14:prst="orthographicFront"/>
                  <w14:lightRig w14:rig="threePt" w14:dir="t">
                    <w14:rot w14:lat="0" w14:lon="0" w14:rev="0"/>
                  </w14:lightRig>
                </w14:scene3d>
              </w:rPr>
              <w:t>6.1</w:t>
            </w:r>
            <w:r w:rsidRPr="00C6623D">
              <w:rPr>
                <w:rFonts w:eastAsiaTheme="minorEastAsia" w:cstheme="minorBidi"/>
                <w:noProof/>
                <w:sz w:val="22"/>
                <w:szCs w:val="22"/>
                <w:lang w:eastAsia="de-CH"/>
              </w:rPr>
              <w:tab/>
            </w:r>
            <w:r w:rsidRPr="00C6623D">
              <w:rPr>
                <w:rStyle w:val="Hyperlink"/>
                <w:noProof/>
              </w:rPr>
              <w:t>Infrastruktur und Organisatorisches</w:t>
            </w:r>
            <w:r w:rsidRPr="00C6623D">
              <w:rPr>
                <w:noProof/>
                <w:webHidden/>
              </w:rPr>
              <w:tab/>
            </w:r>
            <w:r w:rsidRPr="00C6623D">
              <w:rPr>
                <w:noProof/>
                <w:webHidden/>
              </w:rPr>
              <w:fldChar w:fldCharType="begin"/>
            </w:r>
            <w:r w:rsidRPr="00C6623D">
              <w:rPr>
                <w:noProof/>
                <w:webHidden/>
              </w:rPr>
              <w:instrText xml:space="preserve"> PAGEREF _Toc511709053 \h </w:instrText>
            </w:r>
            <w:r w:rsidRPr="00C6623D">
              <w:rPr>
                <w:noProof/>
                <w:webHidden/>
              </w:rPr>
            </w:r>
            <w:r w:rsidRPr="00C6623D">
              <w:rPr>
                <w:noProof/>
                <w:webHidden/>
              </w:rPr>
              <w:fldChar w:fldCharType="separate"/>
            </w:r>
            <w:r w:rsidR="00C278BE" w:rsidRPr="00C6623D">
              <w:rPr>
                <w:noProof/>
                <w:webHidden/>
              </w:rPr>
              <w:t>20</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54" w:history="1">
            <w:r w:rsidRPr="00C6623D">
              <w:rPr>
                <w:rStyle w:val="Hyperlink"/>
                <w:noProof/>
                <w14:scene3d>
                  <w14:camera w14:prst="orthographicFront"/>
                  <w14:lightRig w14:rig="threePt" w14:dir="t">
                    <w14:rot w14:lat="0" w14:lon="0" w14:rev="0"/>
                  </w14:lightRig>
                </w14:scene3d>
              </w:rPr>
              <w:t>6.2</w:t>
            </w:r>
            <w:r w:rsidRPr="00C6623D">
              <w:rPr>
                <w:rFonts w:eastAsiaTheme="minorEastAsia" w:cstheme="minorBidi"/>
                <w:noProof/>
                <w:sz w:val="22"/>
                <w:szCs w:val="22"/>
                <w:lang w:eastAsia="de-CH"/>
              </w:rPr>
              <w:tab/>
            </w:r>
            <w:r w:rsidRPr="00C6623D">
              <w:rPr>
                <w:rStyle w:val="Hyperlink"/>
                <w:noProof/>
              </w:rPr>
              <w:t>Risikomanagement</w:t>
            </w:r>
            <w:r w:rsidRPr="00C6623D">
              <w:rPr>
                <w:noProof/>
                <w:webHidden/>
              </w:rPr>
              <w:tab/>
            </w:r>
            <w:r w:rsidRPr="00C6623D">
              <w:rPr>
                <w:noProof/>
                <w:webHidden/>
              </w:rPr>
              <w:fldChar w:fldCharType="begin"/>
            </w:r>
            <w:r w:rsidRPr="00C6623D">
              <w:rPr>
                <w:noProof/>
                <w:webHidden/>
              </w:rPr>
              <w:instrText xml:space="preserve"> PAGEREF _Toc511709054 \h </w:instrText>
            </w:r>
            <w:r w:rsidRPr="00C6623D">
              <w:rPr>
                <w:noProof/>
                <w:webHidden/>
              </w:rPr>
            </w:r>
            <w:r w:rsidRPr="00C6623D">
              <w:rPr>
                <w:noProof/>
                <w:webHidden/>
              </w:rPr>
              <w:fldChar w:fldCharType="separate"/>
            </w:r>
            <w:r w:rsidR="00C278BE" w:rsidRPr="00C6623D">
              <w:rPr>
                <w:noProof/>
                <w:webHidden/>
              </w:rPr>
              <w:t>20</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55" w:history="1">
            <w:r w:rsidRPr="00C6623D">
              <w:rPr>
                <w:rStyle w:val="Hyperlink"/>
                <w:noProof/>
                <w14:scene3d>
                  <w14:camera w14:prst="orthographicFront"/>
                  <w14:lightRig w14:rig="threePt" w14:dir="t">
                    <w14:rot w14:lat="0" w14:lon="0" w14:rev="0"/>
                  </w14:lightRig>
                </w14:scene3d>
              </w:rPr>
              <w:t>6.3</w:t>
            </w:r>
            <w:r w:rsidRPr="00C6623D">
              <w:rPr>
                <w:rFonts w:eastAsiaTheme="minorEastAsia" w:cstheme="minorBidi"/>
                <w:noProof/>
                <w:sz w:val="22"/>
                <w:szCs w:val="22"/>
                <w:lang w:eastAsia="de-CH"/>
              </w:rPr>
              <w:tab/>
            </w:r>
            <w:r w:rsidRPr="00C6623D">
              <w:rPr>
                <w:rStyle w:val="Hyperlink"/>
                <w:noProof/>
              </w:rPr>
              <w:t>Analyse des Projektauftrags</w:t>
            </w:r>
            <w:r w:rsidRPr="00C6623D">
              <w:rPr>
                <w:noProof/>
                <w:webHidden/>
              </w:rPr>
              <w:tab/>
            </w:r>
            <w:r w:rsidRPr="00C6623D">
              <w:rPr>
                <w:noProof/>
                <w:webHidden/>
              </w:rPr>
              <w:fldChar w:fldCharType="begin"/>
            </w:r>
            <w:r w:rsidRPr="00C6623D">
              <w:rPr>
                <w:noProof/>
                <w:webHidden/>
              </w:rPr>
              <w:instrText xml:space="preserve"> PAGEREF _Toc511709055 \h </w:instrText>
            </w:r>
            <w:r w:rsidRPr="00C6623D">
              <w:rPr>
                <w:noProof/>
                <w:webHidden/>
              </w:rPr>
            </w:r>
            <w:r w:rsidRPr="00C6623D">
              <w:rPr>
                <w:noProof/>
                <w:webHidden/>
              </w:rPr>
              <w:fldChar w:fldCharType="separate"/>
            </w:r>
            <w:r w:rsidR="00C278BE" w:rsidRPr="00C6623D">
              <w:rPr>
                <w:noProof/>
                <w:webHidden/>
              </w:rPr>
              <w:t>20</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56" w:history="1">
            <w:r w:rsidRPr="00C6623D">
              <w:rPr>
                <w:rStyle w:val="Hyperlink"/>
                <w:noProof/>
              </w:rPr>
              <w:t>7</w:t>
            </w:r>
            <w:r w:rsidRPr="00C6623D">
              <w:rPr>
                <w:rFonts w:eastAsiaTheme="minorEastAsia" w:cstheme="minorBidi"/>
                <w:noProof/>
                <w:sz w:val="22"/>
                <w:szCs w:val="22"/>
                <w:lang w:eastAsia="de-CH"/>
              </w:rPr>
              <w:tab/>
            </w:r>
            <w:r w:rsidRPr="00C6623D">
              <w:rPr>
                <w:rStyle w:val="Hyperlink"/>
                <w:noProof/>
              </w:rPr>
              <w:t>Entwurf Webservice</w:t>
            </w:r>
            <w:r w:rsidRPr="00C6623D">
              <w:rPr>
                <w:noProof/>
                <w:webHidden/>
              </w:rPr>
              <w:tab/>
            </w:r>
            <w:r w:rsidRPr="00C6623D">
              <w:rPr>
                <w:noProof/>
                <w:webHidden/>
              </w:rPr>
              <w:fldChar w:fldCharType="begin"/>
            </w:r>
            <w:r w:rsidRPr="00C6623D">
              <w:rPr>
                <w:noProof/>
                <w:webHidden/>
              </w:rPr>
              <w:instrText xml:space="preserve"> PAGEREF _Toc511709056 \h </w:instrText>
            </w:r>
            <w:r w:rsidRPr="00C6623D">
              <w:rPr>
                <w:noProof/>
                <w:webHidden/>
              </w:rPr>
            </w:r>
            <w:r w:rsidRPr="00C6623D">
              <w:rPr>
                <w:noProof/>
                <w:webHidden/>
              </w:rPr>
              <w:fldChar w:fldCharType="separate"/>
            </w:r>
            <w:r w:rsidR="00C278BE" w:rsidRPr="00C6623D">
              <w:rPr>
                <w:noProof/>
                <w:webHidden/>
              </w:rPr>
              <w:t>21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57" w:history="1">
            <w:r w:rsidRPr="00C6623D">
              <w:rPr>
                <w:rStyle w:val="Hyperlink"/>
                <w:noProof/>
                <w14:scene3d>
                  <w14:camera w14:prst="orthographicFront"/>
                  <w14:lightRig w14:rig="threePt" w14:dir="t">
                    <w14:rot w14:lat="0" w14:lon="0" w14:rev="0"/>
                  </w14:lightRig>
                </w14:scene3d>
              </w:rPr>
              <w:t>7.1</w:t>
            </w:r>
            <w:r w:rsidRPr="00C6623D">
              <w:rPr>
                <w:rFonts w:eastAsiaTheme="minorEastAsia" w:cstheme="minorBidi"/>
                <w:noProof/>
                <w:sz w:val="22"/>
                <w:szCs w:val="22"/>
                <w:lang w:eastAsia="de-CH"/>
              </w:rPr>
              <w:tab/>
            </w:r>
            <w:r w:rsidRPr="00C6623D">
              <w:rPr>
                <w:rStyle w:val="Hyperlink"/>
                <w:noProof/>
              </w:rPr>
              <w:t>Überlegungen</w:t>
            </w:r>
            <w:r w:rsidRPr="00C6623D">
              <w:rPr>
                <w:noProof/>
                <w:webHidden/>
              </w:rPr>
              <w:tab/>
            </w:r>
            <w:r w:rsidRPr="00C6623D">
              <w:rPr>
                <w:noProof/>
                <w:webHidden/>
              </w:rPr>
              <w:fldChar w:fldCharType="begin"/>
            </w:r>
            <w:r w:rsidRPr="00C6623D">
              <w:rPr>
                <w:noProof/>
                <w:webHidden/>
              </w:rPr>
              <w:instrText xml:space="preserve"> PAGEREF _Toc511709057 \h </w:instrText>
            </w:r>
            <w:r w:rsidRPr="00C6623D">
              <w:rPr>
                <w:noProof/>
                <w:webHidden/>
              </w:rPr>
            </w:r>
            <w:r w:rsidRPr="00C6623D">
              <w:rPr>
                <w:noProof/>
                <w:webHidden/>
              </w:rPr>
              <w:fldChar w:fldCharType="separate"/>
            </w:r>
            <w:r w:rsidR="00C278BE" w:rsidRPr="00C6623D">
              <w:rPr>
                <w:noProof/>
                <w:webHidden/>
              </w:rPr>
              <w:t>21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58" w:history="1">
            <w:r w:rsidRPr="00C6623D">
              <w:rPr>
                <w:rStyle w:val="Hyperlink"/>
                <w:noProof/>
                <w14:scene3d>
                  <w14:camera w14:prst="orthographicFront"/>
                  <w14:lightRig w14:rig="threePt" w14:dir="t">
                    <w14:rot w14:lat="0" w14:lon="0" w14:rev="0"/>
                  </w14:lightRig>
                </w14:scene3d>
              </w:rPr>
              <w:t>7.2</w:t>
            </w:r>
            <w:r w:rsidRPr="00C6623D">
              <w:rPr>
                <w:rFonts w:eastAsiaTheme="minorEastAsia" w:cstheme="minorBidi"/>
                <w:noProof/>
                <w:sz w:val="22"/>
                <w:szCs w:val="22"/>
                <w:lang w:eastAsia="de-CH"/>
              </w:rPr>
              <w:tab/>
            </w:r>
            <w:r w:rsidRPr="00C6623D">
              <w:rPr>
                <w:rStyle w:val="Hyperlink"/>
                <w:noProof/>
              </w:rPr>
              <w:t>Benötigte Funktionsbausteine und Tabellen</w:t>
            </w:r>
            <w:r w:rsidRPr="00C6623D">
              <w:rPr>
                <w:noProof/>
                <w:webHidden/>
              </w:rPr>
              <w:tab/>
            </w:r>
            <w:r w:rsidRPr="00C6623D">
              <w:rPr>
                <w:noProof/>
                <w:webHidden/>
              </w:rPr>
              <w:fldChar w:fldCharType="begin"/>
            </w:r>
            <w:r w:rsidRPr="00C6623D">
              <w:rPr>
                <w:noProof/>
                <w:webHidden/>
              </w:rPr>
              <w:instrText xml:space="preserve"> PAGEREF _Toc511709058 \h </w:instrText>
            </w:r>
            <w:r w:rsidRPr="00C6623D">
              <w:rPr>
                <w:noProof/>
                <w:webHidden/>
              </w:rPr>
            </w:r>
            <w:r w:rsidRPr="00C6623D">
              <w:rPr>
                <w:noProof/>
                <w:webHidden/>
              </w:rPr>
              <w:fldChar w:fldCharType="separate"/>
            </w:r>
            <w:r w:rsidR="00C278BE" w:rsidRPr="00C6623D">
              <w:rPr>
                <w:noProof/>
                <w:webHidden/>
              </w:rPr>
              <w:t>21</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59" w:history="1">
            <w:r w:rsidRPr="00C6623D">
              <w:rPr>
                <w:rStyle w:val="Hyperlink"/>
                <w:noProof/>
                <w14:scene3d>
                  <w14:camera w14:prst="orthographicFront"/>
                  <w14:lightRig w14:rig="threePt" w14:dir="t">
                    <w14:rot w14:lat="0" w14:lon="0" w14:rev="0"/>
                  </w14:lightRig>
                </w14:scene3d>
              </w:rPr>
              <w:t>7.2.1</w:t>
            </w:r>
            <w:r w:rsidRPr="00C6623D">
              <w:rPr>
                <w:rFonts w:eastAsiaTheme="minorEastAsia" w:cstheme="minorBidi"/>
                <w:noProof/>
                <w:sz w:val="22"/>
                <w:szCs w:val="22"/>
                <w:lang w:eastAsia="de-CH"/>
              </w:rPr>
              <w:tab/>
            </w:r>
            <w:r w:rsidRPr="00C6623D">
              <w:rPr>
                <w:rStyle w:val="Hyperlink"/>
                <w:noProof/>
              </w:rPr>
              <w:t>Funktionsbauseine</w:t>
            </w:r>
            <w:r w:rsidRPr="00C6623D">
              <w:rPr>
                <w:noProof/>
                <w:webHidden/>
              </w:rPr>
              <w:tab/>
            </w:r>
            <w:r w:rsidRPr="00C6623D">
              <w:rPr>
                <w:noProof/>
                <w:webHidden/>
              </w:rPr>
              <w:fldChar w:fldCharType="begin"/>
            </w:r>
            <w:r w:rsidRPr="00C6623D">
              <w:rPr>
                <w:noProof/>
                <w:webHidden/>
              </w:rPr>
              <w:instrText xml:space="preserve"> PAGEREF _Toc511709059 \h </w:instrText>
            </w:r>
            <w:r w:rsidRPr="00C6623D">
              <w:rPr>
                <w:noProof/>
                <w:webHidden/>
              </w:rPr>
            </w:r>
            <w:r w:rsidRPr="00C6623D">
              <w:rPr>
                <w:noProof/>
                <w:webHidden/>
              </w:rPr>
              <w:fldChar w:fldCharType="separate"/>
            </w:r>
            <w:r w:rsidR="00C278BE" w:rsidRPr="00C6623D">
              <w:rPr>
                <w:noProof/>
                <w:webHidden/>
              </w:rPr>
              <w:t>21</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60" w:history="1">
            <w:r w:rsidRPr="00C6623D">
              <w:rPr>
                <w:rStyle w:val="Hyperlink"/>
                <w:noProof/>
                <w14:scene3d>
                  <w14:camera w14:prst="orthographicFront"/>
                  <w14:lightRig w14:rig="threePt" w14:dir="t">
                    <w14:rot w14:lat="0" w14:lon="0" w14:rev="0"/>
                  </w14:lightRig>
                </w14:scene3d>
              </w:rPr>
              <w:t>7.2.2</w:t>
            </w:r>
            <w:r w:rsidRPr="00C6623D">
              <w:rPr>
                <w:rFonts w:eastAsiaTheme="minorEastAsia" w:cstheme="minorBidi"/>
                <w:noProof/>
                <w:sz w:val="22"/>
                <w:szCs w:val="22"/>
                <w:lang w:eastAsia="de-CH"/>
              </w:rPr>
              <w:tab/>
            </w:r>
            <w:r w:rsidRPr="00C6623D">
              <w:rPr>
                <w:rStyle w:val="Hyperlink"/>
                <w:noProof/>
              </w:rPr>
              <w:t>SAP Tabellen</w:t>
            </w:r>
            <w:r w:rsidRPr="00C6623D">
              <w:rPr>
                <w:noProof/>
                <w:webHidden/>
              </w:rPr>
              <w:tab/>
            </w:r>
            <w:r w:rsidRPr="00C6623D">
              <w:rPr>
                <w:noProof/>
                <w:webHidden/>
              </w:rPr>
              <w:fldChar w:fldCharType="begin"/>
            </w:r>
            <w:r w:rsidRPr="00C6623D">
              <w:rPr>
                <w:noProof/>
                <w:webHidden/>
              </w:rPr>
              <w:instrText xml:space="preserve"> PAGEREF _Toc511709060 \h </w:instrText>
            </w:r>
            <w:r w:rsidRPr="00C6623D">
              <w:rPr>
                <w:noProof/>
                <w:webHidden/>
              </w:rPr>
            </w:r>
            <w:r w:rsidRPr="00C6623D">
              <w:rPr>
                <w:noProof/>
                <w:webHidden/>
              </w:rPr>
              <w:fldChar w:fldCharType="separate"/>
            </w:r>
            <w:r w:rsidR="00C278BE" w:rsidRPr="00C6623D">
              <w:rPr>
                <w:noProof/>
                <w:webHidden/>
              </w:rPr>
              <w:t>22</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61" w:history="1">
            <w:r w:rsidRPr="00C6623D">
              <w:rPr>
                <w:rStyle w:val="Hyperlink"/>
                <w:noProof/>
                <w14:scene3d>
                  <w14:camera w14:prst="orthographicFront"/>
                  <w14:lightRig w14:rig="threePt" w14:dir="t">
                    <w14:rot w14:lat="0" w14:lon="0" w14:rev="0"/>
                  </w14:lightRig>
                </w14:scene3d>
              </w:rPr>
              <w:t>7.3</w:t>
            </w:r>
            <w:r w:rsidRPr="00C6623D">
              <w:rPr>
                <w:rFonts w:eastAsiaTheme="minorEastAsia" w:cstheme="minorBidi"/>
                <w:noProof/>
                <w:sz w:val="22"/>
                <w:szCs w:val="22"/>
                <w:lang w:eastAsia="de-CH"/>
              </w:rPr>
              <w:tab/>
            </w:r>
            <w:r w:rsidRPr="00C6623D">
              <w:rPr>
                <w:rStyle w:val="Hyperlink"/>
                <w:noProof/>
              </w:rPr>
              <w:t>Entwurf Webservice 1: Kunden suche</w:t>
            </w:r>
            <w:r w:rsidRPr="00C6623D">
              <w:rPr>
                <w:noProof/>
                <w:webHidden/>
              </w:rPr>
              <w:tab/>
            </w:r>
            <w:r w:rsidRPr="00C6623D">
              <w:rPr>
                <w:noProof/>
                <w:webHidden/>
              </w:rPr>
              <w:fldChar w:fldCharType="begin"/>
            </w:r>
            <w:r w:rsidRPr="00C6623D">
              <w:rPr>
                <w:noProof/>
                <w:webHidden/>
              </w:rPr>
              <w:instrText xml:space="preserve"> PAGEREF _Toc511709061 \h </w:instrText>
            </w:r>
            <w:r w:rsidRPr="00C6623D">
              <w:rPr>
                <w:noProof/>
                <w:webHidden/>
              </w:rPr>
            </w:r>
            <w:r w:rsidRPr="00C6623D">
              <w:rPr>
                <w:noProof/>
                <w:webHidden/>
              </w:rPr>
              <w:fldChar w:fldCharType="separate"/>
            </w:r>
            <w:r w:rsidR="00C278BE" w:rsidRPr="00C6623D">
              <w:rPr>
                <w:noProof/>
                <w:webHidden/>
              </w:rPr>
              <w:t>23</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62" w:history="1">
            <w:r w:rsidRPr="00C6623D">
              <w:rPr>
                <w:rStyle w:val="Hyperlink"/>
                <w:noProof/>
                <w14:scene3d>
                  <w14:camera w14:prst="orthographicFront"/>
                  <w14:lightRig w14:rig="threePt" w14:dir="t">
                    <w14:rot w14:lat="0" w14:lon="0" w14:rev="0"/>
                  </w14:lightRig>
                </w14:scene3d>
              </w:rPr>
              <w:t>7.4</w:t>
            </w:r>
            <w:r w:rsidRPr="00C6623D">
              <w:rPr>
                <w:rFonts w:eastAsiaTheme="minorEastAsia" w:cstheme="minorBidi"/>
                <w:noProof/>
                <w:sz w:val="22"/>
                <w:szCs w:val="22"/>
                <w:lang w:eastAsia="de-CH"/>
              </w:rPr>
              <w:tab/>
            </w:r>
            <w:r w:rsidRPr="00C6623D">
              <w:rPr>
                <w:rStyle w:val="Hyperlink"/>
                <w:noProof/>
              </w:rPr>
              <w:t>Entwurf Webservice 2: Kundendaten auslesen</w:t>
            </w:r>
            <w:r w:rsidRPr="00C6623D">
              <w:rPr>
                <w:noProof/>
                <w:webHidden/>
              </w:rPr>
              <w:tab/>
            </w:r>
            <w:r w:rsidRPr="00C6623D">
              <w:rPr>
                <w:noProof/>
                <w:webHidden/>
              </w:rPr>
              <w:fldChar w:fldCharType="begin"/>
            </w:r>
            <w:r w:rsidRPr="00C6623D">
              <w:rPr>
                <w:noProof/>
                <w:webHidden/>
              </w:rPr>
              <w:instrText xml:space="preserve"> PAGEREF _Toc511709062 \h </w:instrText>
            </w:r>
            <w:r w:rsidRPr="00C6623D">
              <w:rPr>
                <w:noProof/>
                <w:webHidden/>
              </w:rPr>
            </w:r>
            <w:r w:rsidRPr="00C6623D">
              <w:rPr>
                <w:noProof/>
                <w:webHidden/>
              </w:rPr>
              <w:fldChar w:fldCharType="separate"/>
            </w:r>
            <w:r w:rsidR="00C278BE" w:rsidRPr="00C6623D">
              <w:rPr>
                <w:noProof/>
                <w:webHidden/>
              </w:rPr>
              <w:t>24</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63" w:history="1">
            <w:r w:rsidRPr="00C6623D">
              <w:rPr>
                <w:rStyle w:val="Hyperlink"/>
                <w:noProof/>
                <w14:scene3d>
                  <w14:camera w14:prst="orthographicFront"/>
                  <w14:lightRig w14:rig="threePt" w14:dir="t">
                    <w14:rot w14:lat="0" w14:lon="0" w14:rev="0"/>
                  </w14:lightRig>
                </w14:scene3d>
              </w:rPr>
              <w:t>7.5</w:t>
            </w:r>
            <w:r w:rsidRPr="00C6623D">
              <w:rPr>
                <w:rFonts w:eastAsiaTheme="minorEastAsia" w:cstheme="minorBidi"/>
                <w:noProof/>
                <w:sz w:val="22"/>
                <w:szCs w:val="22"/>
                <w:lang w:eastAsia="de-CH"/>
              </w:rPr>
              <w:tab/>
            </w:r>
            <w:r w:rsidRPr="00C6623D">
              <w:rPr>
                <w:rStyle w:val="Hyperlink"/>
                <w:noProof/>
              </w:rPr>
              <w:t>Entwurf Webservice 3: QMC Produkte auslesen</w:t>
            </w:r>
            <w:r w:rsidRPr="00C6623D">
              <w:rPr>
                <w:noProof/>
                <w:webHidden/>
              </w:rPr>
              <w:tab/>
            </w:r>
            <w:r w:rsidRPr="00C6623D">
              <w:rPr>
                <w:noProof/>
                <w:webHidden/>
              </w:rPr>
              <w:fldChar w:fldCharType="begin"/>
            </w:r>
            <w:r w:rsidRPr="00C6623D">
              <w:rPr>
                <w:noProof/>
                <w:webHidden/>
              </w:rPr>
              <w:instrText xml:space="preserve"> PAGEREF _Toc511709063 \h </w:instrText>
            </w:r>
            <w:r w:rsidRPr="00C6623D">
              <w:rPr>
                <w:noProof/>
                <w:webHidden/>
              </w:rPr>
            </w:r>
            <w:r w:rsidRPr="00C6623D">
              <w:rPr>
                <w:noProof/>
                <w:webHidden/>
              </w:rPr>
              <w:fldChar w:fldCharType="separate"/>
            </w:r>
            <w:r w:rsidR="00C278BE" w:rsidRPr="00C6623D">
              <w:rPr>
                <w:noProof/>
                <w:webHidden/>
              </w:rPr>
              <w:t>25</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64" w:history="1">
            <w:r w:rsidRPr="00C6623D">
              <w:rPr>
                <w:rStyle w:val="Hyperlink"/>
                <w:noProof/>
                <w14:scene3d>
                  <w14:camera w14:prst="orthographicFront"/>
                  <w14:lightRig w14:rig="threePt" w14:dir="t">
                    <w14:rot w14:lat="0" w14:lon="0" w14:rev="0"/>
                  </w14:lightRig>
                </w14:scene3d>
              </w:rPr>
              <w:t>7.6</w:t>
            </w:r>
            <w:r w:rsidRPr="00C6623D">
              <w:rPr>
                <w:rFonts w:eastAsiaTheme="minorEastAsia" w:cstheme="minorBidi"/>
                <w:noProof/>
                <w:sz w:val="22"/>
                <w:szCs w:val="22"/>
                <w:lang w:eastAsia="de-CH"/>
              </w:rPr>
              <w:tab/>
            </w:r>
            <w:r w:rsidRPr="00C6623D">
              <w:rPr>
                <w:rStyle w:val="Hyperlink"/>
                <w:noProof/>
              </w:rPr>
              <w:t>Entwurf Webservice 4: Kundendaten ändern</w:t>
            </w:r>
            <w:r w:rsidRPr="00C6623D">
              <w:rPr>
                <w:noProof/>
                <w:webHidden/>
              </w:rPr>
              <w:tab/>
            </w:r>
            <w:r w:rsidRPr="00C6623D">
              <w:rPr>
                <w:noProof/>
                <w:webHidden/>
              </w:rPr>
              <w:fldChar w:fldCharType="begin"/>
            </w:r>
            <w:r w:rsidRPr="00C6623D">
              <w:rPr>
                <w:noProof/>
                <w:webHidden/>
              </w:rPr>
              <w:instrText xml:space="preserve"> PAGEREF _Toc511709064 \h </w:instrText>
            </w:r>
            <w:r w:rsidRPr="00C6623D">
              <w:rPr>
                <w:noProof/>
                <w:webHidden/>
              </w:rPr>
            </w:r>
            <w:r w:rsidRPr="00C6623D">
              <w:rPr>
                <w:noProof/>
                <w:webHidden/>
              </w:rPr>
              <w:fldChar w:fldCharType="separate"/>
            </w:r>
            <w:r w:rsidR="00C278BE" w:rsidRPr="00C6623D">
              <w:rPr>
                <w:noProof/>
                <w:webHidden/>
              </w:rPr>
              <w:t>26</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65" w:history="1">
            <w:r w:rsidRPr="00C6623D">
              <w:rPr>
                <w:rStyle w:val="Hyperlink"/>
                <w:noProof/>
                <w14:scene3d>
                  <w14:camera w14:prst="orthographicFront"/>
                  <w14:lightRig w14:rig="threePt" w14:dir="t">
                    <w14:rot w14:lat="0" w14:lon="0" w14:rev="0"/>
                  </w14:lightRig>
                </w14:scene3d>
              </w:rPr>
              <w:t>7.7</w:t>
            </w:r>
            <w:r w:rsidRPr="00C6623D">
              <w:rPr>
                <w:rFonts w:eastAsiaTheme="minorEastAsia" w:cstheme="minorBidi"/>
                <w:noProof/>
                <w:sz w:val="22"/>
                <w:szCs w:val="22"/>
                <w:lang w:eastAsia="de-CH"/>
              </w:rPr>
              <w:tab/>
            </w:r>
            <w:r w:rsidRPr="00C6623D">
              <w:rPr>
                <w:rStyle w:val="Hyperlink"/>
                <w:noProof/>
              </w:rPr>
              <w:t>Entscheidungen</w:t>
            </w:r>
            <w:r w:rsidRPr="00C6623D">
              <w:rPr>
                <w:noProof/>
                <w:webHidden/>
              </w:rPr>
              <w:tab/>
            </w:r>
            <w:r w:rsidRPr="00C6623D">
              <w:rPr>
                <w:noProof/>
                <w:webHidden/>
              </w:rPr>
              <w:fldChar w:fldCharType="begin"/>
            </w:r>
            <w:r w:rsidRPr="00C6623D">
              <w:rPr>
                <w:noProof/>
                <w:webHidden/>
              </w:rPr>
              <w:instrText xml:space="preserve"> PAGEREF _Toc511709065 \h </w:instrText>
            </w:r>
            <w:r w:rsidRPr="00C6623D">
              <w:rPr>
                <w:noProof/>
                <w:webHidden/>
              </w:rPr>
            </w:r>
            <w:r w:rsidRPr="00C6623D">
              <w:rPr>
                <w:noProof/>
                <w:webHidden/>
              </w:rPr>
              <w:fldChar w:fldCharType="separate"/>
            </w:r>
            <w:r w:rsidR="00C278BE" w:rsidRPr="00C6623D">
              <w:rPr>
                <w:noProof/>
                <w:webHidden/>
              </w:rPr>
              <w:t>26</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66" w:history="1">
            <w:r w:rsidRPr="00C6623D">
              <w:rPr>
                <w:rStyle w:val="Hyperlink"/>
                <w:noProof/>
              </w:rPr>
              <w:t>8</w:t>
            </w:r>
            <w:r w:rsidRPr="00C6623D">
              <w:rPr>
                <w:rFonts w:eastAsiaTheme="minorEastAsia" w:cstheme="minorBidi"/>
                <w:noProof/>
                <w:sz w:val="22"/>
                <w:szCs w:val="22"/>
                <w:lang w:eastAsia="de-CH"/>
              </w:rPr>
              <w:tab/>
            </w:r>
            <w:r w:rsidRPr="00C6623D">
              <w:rPr>
                <w:rStyle w:val="Hyperlink"/>
                <w:noProof/>
              </w:rPr>
              <w:t>Realisierung Webservice</w:t>
            </w:r>
            <w:r w:rsidRPr="00C6623D">
              <w:rPr>
                <w:noProof/>
                <w:webHidden/>
              </w:rPr>
              <w:tab/>
            </w:r>
            <w:r w:rsidRPr="00C6623D">
              <w:rPr>
                <w:noProof/>
                <w:webHidden/>
              </w:rPr>
              <w:fldChar w:fldCharType="begin"/>
            </w:r>
            <w:r w:rsidRPr="00C6623D">
              <w:rPr>
                <w:noProof/>
                <w:webHidden/>
              </w:rPr>
              <w:instrText xml:space="preserve"> PAGEREF _Toc511709066 \h </w:instrText>
            </w:r>
            <w:r w:rsidRPr="00C6623D">
              <w:rPr>
                <w:noProof/>
                <w:webHidden/>
              </w:rPr>
            </w:r>
            <w:r w:rsidRPr="00C6623D">
              <w:rPr>
                <w:noProof/>
                <w:webHidden/>
              </w:rPr>
              <w:fldChar w:fldCharType="separate"/>
            </w:r>
            <w:r w:rsidR="00C278BE" w:rsidRPr="00C6623D">
              <w:rPr>
                <w:noProof/>
                <w:webHidden/>
              </w:rPr>
              <w:t>27</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67" w:history="1">
            <w:r w:rsidRPr="00C6623D">
              <w:rPr>
                <w:rStyle w:val="Hyperlink"/>
                <w:noProof/>
                <w14:scene3d>
                  <w14:camera w14:prst="orthographicFront"/>
                  <w14:lightRig w14:rig="threePt" w14:dir="t">
                    <w14:rot w14:lat="0" w14:lon="0" w14:rev="0"/>
                  </w14:lightRig>
                </w14:scene3d>
              </w:rPr>
              <w:t>8.1</w:t>
            </w:r>
            <w:r w:rsidRPr="00C6623D">
              <w:rPr>
                <w:rFonts w:eastAsiaTheme="minorEastAsia" w:cstheme="minorBidi"/>
                <w:noProof/>
                <w:sz w:val="22"/>
                <w:szCs w:val="22"/>
                <w:lang w:eastAsia="de-CH"/>
              </w:rPr>
              <w:tab/>
            </w:r>
            <w:r w:rsidRPr="00C6623D">
              <w:rPr>
                <w:rStyle w:val="Hyperlink"/>
                <w:noProof/>
              </w:rPr>
              <w:t>Enterprise Services Builder</w:t>
            </w:r>
            <w:r w:rsidRPr="00C6623D">
              <w:rPr>
                <w:noProof/>
                <w:webHidden/>
              </w:rPr>
              <w:tab/>
            </w:r>
            <w:r w:rsidRPr="00C6623D">
              <w:rPr>
                <w:noProof/>
                <w:webHidden/>
              </w:rPr>
              <w:fldChar w:fldCharType="begin"/>
            </w:r>
            <w:r w:rsidRPr="00C6623D">
              <w:rPr>
                <w:noProof/>
                <w:webHidden/>
              </w:rPr>
              <w:instrText xml:space="preserve"> PAGEREF _Toc511709067 \h </w:instrText>
            </w:r>
            <w:r w:rsidRPr="00C6623D">
              <w:rPr>
                <w:noProof/>
                <w:webHidden/>
              </w:rPr>
            </w:r>
            <w:r w:rsidRPr="00C6623D">
              <w:rPr>
                <w:noProof/>
                <w:webHidden/>
              </w:rPr>
              <w:fldChar w:fldCharType="separate"/>
            </w:r>
            <w:r w:rsidR="00C278BE" w:rsidRPr="00C6623D">
              <w:rPr>
                <w:noProof/>
                <w:webHidden/>
              </w:rPr>
              <w:t>27</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68" w:history="1">
            <w:r w:rsidRPr="00C6623D">
              <w:rPr>
                <w:rStyle w:val="Hyperlink"/>
                <w:noProof/>
                <w14:scene3d>
                  <w14:camera w14:prst="orthographicFront"/>
                  <w14:lightRig w14:rig="threePt" w14:dir="t">
                    <w14:rot w14:lat="0" w14:lon="0" w14:rev="0"/>
                  </w14:lightRig>
                </w14:scene3d>
              </w:rPr>
              <w:t>8.1.1</w:t>
            </w:r>
            <w:r w:rsidRPr="00C6623D">
              <w:rPr>
                <w:rFonts w:eastAsiaTheme="minorEastAsia" w:cstheme="minorBidi"/>
                <w:noProof/>
                <w:sz w:val="22"/>
                <w:szCs w:val="22"/>
                <w:lang w:eastAsia="de-CH"/>
              </w:rPr>
              <w:tab/>
            </w:r>
            <w:r w:rsidRPr="00C6623D">
              <w:rPr>
                <w:rStyle w:val="Hyperlink"/>
                <w:noProof/>
              </w:rPr>
              <w:t>Namespace erstellen</w:t>
            </w:r>
            <w:r w:rsidRPr="00C6623D">
              <w:rPr>
                <w:noProof/>
                <w:webHidden/>
              </w:rPr>
              <w:tab/>
            </w:r>
            <w:r w:rsidRPr="00C6623D">
              <w:rPr>
                <w:noProof/>
                <w:webHidden/>
              </w:rPr>
              <w:fldChar w:fldCharType="begin"/>
            </w:r>
            <w:r w:rsidRPr="00C6623D">
              <w:rPr>
                <w:noProof/>
                <w:webHidden/>
              </w:rPr>
              <w:instrText xml:space="preserve"> PAGEREF _Toc511709068 \h </w:instrText>
            </w:r>
            <w:r w:rsidRPr="00C6623D">
              <w:rPr>
                <w:noProof/>
                <w:webHidden/>
              </w:rPr>
            </w:r>
            <w:r w:rsidRPr="00C6623D">
              <w:rPr>
                <w:noProof/>
                <w:webHidden/>
              </w:rPr>
              <w:fldChar w:fldCharType="separate"/>
            </w:r>
            <w:r w:rsidR="00C278BE" w:rsidRPr="00C6623D">
              <w:rPr>
                <w:noProof/>
                <w:webHidden/>
              </w:rPr>
              <w:t>27</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69" w:history="1">
            <w:r w:rsidRPr="00C6623D">
              <w:rPr>
                <w:rStyle w:val="Hyperlink"/>
                <w:noProof/>
                <w14:scene3d>
                  <w14:camera w14:prst="orthographicFront"/>
                  <w14:lightRig w14:rig="threePt" w14:dir="t">
                    <w14:rot w14:lat="0" w14:lon="0" w14:rev="0"/>
                  </w14:lightRig>
                </w14:scene3d>
              </w:rPr>
              <w:t>8.1.2</w:t>
            </w:r>
            <w:r w:rsidRPr="00C6623D">
              <w:rPr>
                <w:rFonts w:eastAsiaTheme="minorEastAsia" w:cstheme="minorBidi"/>
                <w:noProof/>
                <w:sz w:val="22"/>
                <w:szCs w:val="22"/>
                <w:lang w:eastAsia="de-CH"/>
              </w:rPr>
              <w:tab/>
            </w:r>
            <w:r w:rsidRPr="00C6623D">
              <w:rPr>
                <w:rStyle w:val="Hyperlink"/>
                <w:noProof/>
              </w:rPr>
              <w:t>Data Type erstellen</w:t>
            </w:r>
            <w:r w:rsidRPr="00C6623D">
              <w:rPr>
                <w:noProof/>
                <w:webHidden/>
              </w:rPr>
              <w:tab/>
            </w:r>
            <w:r w:rsidRPr="00C6623D">
              <w:rPr>
                <w:noProof/>
                <w:webHidden/>
              </w:rPr>
              <w:fldChar w:fldCharType="begin"/>
            </w:r>
            <w:r w:rsidRPr="00C6623D">
              <w:rPr>
                <w:noProof/>
                <w:webHidden/>
              </w:rPr>
              <w:instrText xml:space="preserve"> PAGEREF _Toc511709069 \h </w:instrText>
            </w:r>
            <w:r w:rsidRPr="00C6623D">
              <w:rPr>
                <w:noProof/>
                <w:webHidden/>
              </w:rPr>
            </w:r>
            <w:r w:rsidRPr="00C6623D">
              <w:rPr>
                <w:noProof/>
                <w:webHidden/>
              </w:rPr>
              <w:fldChar w:fldCharType="separate"/>
            </w:r>
            <w:r w:rsidR="00C278BE" w:rsidRPr="00C6623D">
              <w:rPr>
                <w:noProof/>
                <w:webHidden/>
              </w:rPr>
              <w:t>27</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70" w:history="1">
            <w:r w:rsidRPr="00C6623D">
              <w:rPr>
                <w:rStyle w:val="Hyperlink"/>
                <w:noProof/>
                <w14:scene3d>
                  <w14:camera w14:prst="orthographicFront"/>
                  <w14:lightRig w14:rig="threePt" w14:dir="t">
                    <w14:rot w14:lat="0" w14:lon="0" w14:rev="0"/>
                  </w14:lightRig>
                </w14:scene3d>
              </w:rPr>
              <w:t>8.1.3</w:t>
            </w:r>
            <w:r w:rsidRPr="00C6623D">
              <w:rPr>
                <w:rFonts w:eastAsiaTheme="minorEastAsia" w:cstheme="minorBidi"/>
                <w:noProof/>
                <w:sz w:val="22"/>
                <w:szCs w:val="22"/>
                <w:lang w:eastAsia="de-CH"/>
              </w:rPr>
              <w:tab/>
            </w:r>
            <w:r w:rsidRPr="00C6623D">
              <w:rPr>
                <w:rStyle w:val="Hyperlink"/>
                <w:noProof/>
              </w:rPr>
              <w:t>Messagetype erstellen</w:t>
            </w:r>
            <w:r w:rsidRPr="00C6623D">
              <w:rPr>
                <w:noProof/>
                <w:webHidden/>
              </w:rPr>
              <w:tab/>
            </w:r>
            <w:r w:rsidRPr="00C6623D">
              <w:rPr>
                <w:noProof/>
                <w:webHidden/>
              </w:rPr>
              <w:fldChar w:fldCharType="begin"/>
            </w:r>
            <w:r w:rsidRPr="00C6623D">
              <w:rPr>
                <w:noProof/>
                <w:webHidden/>
              </w:rPr>
              <w:instrText xml:space="preserve"> PAGEREF _Toc511709070 \h </w:instrText>
            </w:r>
            <w:r w:rsidRPr="00C6623D">
              <w:rPr>
                <w:noProof/>
                <w:webHidden/>
              </w:rPr>
            </w:r>
            <w:r w:rsidRPr="00C6623D">
              <w:rPr>
                <w:noProof/>
                <w:webHidden/>
              </w:rPr>
              <w:fldChar w:fldCharType="separate"/>
            </w:r>
            <w:r w:rsidR="00C278BE" w:rsidRPr="00C6623D">
              <w:rPr>
                <w:noProof/>
                <w:webHidden/>
              </w:rPr>
              <w:t>28</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71" w:history="1">
            <w:r w:rsidRPr="00C6623D">
              <w:rPr>
                <w:rStyle w:val="Hyperlink"/>
                <w:noProof/>
                <w14:scene3d>
                  <w14:camera w14:prst="orthographicFront"/>
                  <w14:lightRig w14:rig="threePt" w14:dir="t">
                    <w14:rot w14:lat="0" w14:lon="0" w14:rev="0"/>
                  </w14:lightRig>
                </w14:scene3d>
              </w:rPr>
              <w:t>8.1.4</w:t>
            </w:r>
            <w:r w:rsidRPr="00C6623D">
              <w:rPr>
                <w:rFonts w:eastAsiaTheme="minorEastAsia" w:cstheme="minorBidi"/>
                <w:noProof/>
                <w:sz w:val="22"/>
                <w:szCs w:val="22"/>
                <w:lang w:eastAsia="de-CH"/>
              </w:rPr>
              <w:tab/>
            </w:r>
            <w:r w:rsidRPr="00C6623D">
              <w:rPr>
                <w:rStyle w:val="Hyperlink"/>
                <w:noProof/>
              </w:rPr>
              <w:t>Service Interface erstellen</w:t>
            </w:r>
            <w:r w:rsidRPr="00C6623D">
              <w:rPr>
                <w:noProof/>
                <w:webHidden/>
              </w:rPr>
              <w:tab/>
            </w:r>
            <w:r w:rsidRPr="00C6623D">
              <w:rPr>
                <w:noProof/>
                <w:webHidden/>
              </w:rPr>
              <w:fldChar w:fldCharType="begin"/>
            </w:r>
            <w:r w:rsidRPr="00C6623D">
              <w:rPr>
                <w:noProof/>
                <w:webHidden/>
              </w:rPr>
              <w:instrText xml:space="preserve"> PAGEREF _Toc511709071 \h </w:instrText>
            </w:r>
            <w:r w:rsidRPr="00C6623D">
              <w:rPr>
                <w:noProof/>
                <w:webHidden/>
              </w:rPr>
            </w:r>
            <w:r w:rsidRPr="00C6623D">
              <w:rPr>
                <w:noProof/>
                <w:webHidden/>
              </w:rPr>
              <w:fldChar w:fldCharType="separate"/>
            </w:r>
            <w:r w:rsidR="00C278BE" w:rsidRPr="00C6623D">
              <w:rPr>
                <w:noProof/>
                <w:webHidden/>
              </w:rPr>
              <w:t>29</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72" w:history="1">
            <w:r w:rsidRPr="00C6623D">
              <w:rPr>
                <w:rStyle w:val="Hyperlink"/>
                <w:noProof/>
                <w14:scene3d>
                  <w14:camera w14:prst="orthographicFront"/>
                  <w14:lightRig w14:rig="threePt" w14:dir="t">
                    <w14:rot w14:lat="0" w14:lon="0" w14:rev="0"/>
                  </w14:lightRig>
                </w14:scene3d>
              </w:rPr>
              <w:t>8.1.5</w:t>
            </w:r>
            <w:r w:rsidRPr="00C6623D">
              <w:rPr>
                <w:rFonts w:eastAsiaTheme="minorEastAsia" w:cstheme="minorBidi"/>
                <w:noProof/>
                <w:sz w:val="22"/>
                <w:szCs w:val="22"/>
                <w:lang w:eastAsia="de-CH"/>
              </w:rPr>
              <w:tab/>
            </w:r>
            <w:r w:rsidRPr="00C6623D">
              <w:rPr>
                <w:rStyle w:val="Hyperlink"/>
                <w:noProof/>
              </w:rPr>
              <w:t>Message Mapping</w:t>
            </w:r>
            <w:r w:rsidRPr="00C6623D">
              <w:rPr>
                <w:noProof/>
                <w:webHidden/>
              </w:rPr>
              <w:tab/>
            </w:r>
            <w:r w:rsidRPr="00C6623D">
              <w:rPr>
                <w:noProof/>
                <w:webHidden/>
              </w:rPr>
              <w:fldChar w:fldCharType="begin"/>
            </w:r>
            <w:r w:rsidRPr="00C6623D">
              <w:rPr>
                <w:noProof/>
                <w:webHidden/>
              </w:rPr>
              <w:instrText xml:space="preserve"> PAGEREF _Toc511709072 \h </w:instrText>
            </w:r>
            <w:r w:rsidRPr="00C6623D">
              <w:rPr>
                <w:noProof/>
                <w:webHidden/>
              </w:rPr>
            </w:r>
            <w:r w:rsidRPr="00C6623D">
              <w:rPr>
                <w:noProof/>
                <w:webHidden/>
              </w:rPr>
              <w:fldChar w:fldCharType="separate"/>
            </w:r>
            <w:r w:rsidR="00C278BE" w:rsidRPr="00C6623D">
              <w:rPr>
                <w:noProof/>
                <w:webHidden/>
              </w:rPr>
              <w:t>30</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73" w:history="1">
            <w:r w:rsidRPr="00C6623D">
              <w:rPr>
                <w:rStyle w:val="Hyperlink"/>
                <w:noProof/>
                <w14:scene3d>
                  <w14:camera w14:prst="orthographicFront"/>
                  <w14:lightRig w14:rig="threePt" w14:dir="t">
                    <w14:rot w14:lat="0" w14:lon="0" w14:rev="0"/>
                  </w14:lightRig>
                </w14:scene3d>
              </w:rPr>
              <w:t>8.1.6</w:t>
            </w:r>
            <w:r w:rsidRPr="00C6623D">
              <w:rPr>
                <w:rFonts w:eastAsiaTheme="minorEastAsia" w:cstheme="minorBidi"/>
                <w:noProof/>
                <w:sz w:val="22"/>
                <w:szCs w:val="22"/>
                <w:lang w:eastAsia="de-CH"/>
              </w:rPr>
              <w:tab/>
            </w:r>
            <w:r w:rsidRPr="00C6623D">
              <w:rPr>
                <w:rStyle w:val="Hyperlink"/>
                <w:noProof/>
              </w:rPr>
              <w:t>Operation Mapping</w:t>
            </w:r>
            <w:r w:rsidRPr="00C6623D">
              <w:rPr>
                <w:noProof/>
                <w:webHidden/>
              </w:rPr>
              <w:tab/>
            </w:r>
            <w:r w:rsidRPr="00C6623D">
              <w:rPr>
                <w:noProof/>
                <w:webHidden/>
              </w:rPr>
              <w:fldChar w:fldCharType="begin"/>
            </w:r>
            <w:r w:rsidRPr="00C6623D">
              <w:rPr>
                <w:noProof/>
                <w:webHidden/>
              </w:rPr>
              <w:instrText xml:space="preserve"> PAGEREF _Toc511709073 \h </w:instrText>
            </w:r>
            <w:r w:rsidRPr="00C6623D">
              <w:rPr>
                <w:noProof/>
                <w:webHidden/>
              </w:rPr>
            </w:r>
            <w:r w:rsidRPr="00C6623D">
              <w:rPr>
                <w:noProof/>
                <w:webHidden/>
              </w:rPr>
              <w:fldChar w:fldCharType="separate"/>
            </w:r>
            <w:r w:rsidR="00C278BE" w:rsidRPr="00C6623D">
              <w:rPr>
                <w:noProof/>
                <w:webHidden/>
              </w:rPr>
              <w:t>31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74" w:history="1">
            <w:r w:rsidRPr="00C6623D">
              <w:rPr>
                <w:rStyle w:val="Hyperlink"/>
                <w:noProof/>
                <w14:scene3d>
                  <w14:camera w14:prst="orthographicFront"/>
                  <w14:lightRig w14:rig="threePt" w14:dir="t">
                    <w14:rot w14:lat="0" w14:lon="0" w14:rev="0"/>
                  </w14:lightRig>
                </w14:scene3d>
              </w:rPr>
              <w:t>8.2</w:t>
            </w:r>
            <w:r w:rsidRPr="00C6623D">
              <w:rPr>
                <w:rFonts w:eastAsiaTheme="minorEastAsia" w:cstheme="minorBidi"/>
                <w:noProof/>
                <w:sz w:val="22"/>
                <w:szCs w:val="22"/>
                <w:lang w:eastAsia="de-CH"/>
              </w:rPr>
              <w:tab/>
            </w:r>
            <w:r w:rsidRPr="00C6623D">
              <w:rPr>
                <w:rStyle w:val="Hyperlink"/>
                <w:noProof/>
              </w:rPr>
              <w:t>Integration Builder</w:t>
            </w:r>
            <w:r w:rsidRPr="00C6623D">
              <w:rPr>
                <w:noProof/>
                <w:webHidden/>
              </w:rPr>
              <w:tab/>
            </w:r>
            <w:r w:rsidRPr="00C6623D">
              <w:rPr>
                <w:noProof/>
                <w:webHidden/>
              </w:rPr>
              <w:fldChar w:fldCharType="begin"/>
            </w:r>
            <w:r w:rsidRPr="00C6623D">
              <w:rPr>
                <w:noProof/>
                <w:webHidden/>
              </w:rPr>
              <w:instrText xml:space="preserve"> PAGEREF _Toc511709074 \h </w:instrText>
            </w:r>
            <w:r w:rsidRPr="00C6623D">
              <w:rPr>
                <w:noProof/>
                <w:webHidden/>
              </w:rPr>
            </w:r>
            <w:r w:rsidRPr="00C6623D">
              <w:rPr>
                <w:noProof/>
                <w:webHidden/>
              </w:rPr>
              <w:fldChar w:fldCharType="separate"/>
            </w:r>
            <w:r w:rsidR="00C278BE" w:rsidRPr="00C6623D">
              <w:rPr>
                <w:noProof/>
                <w:webHidden/>
              </w:rPr>
              <w:t>31</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75" w:history="1">
            <w:r w:rsidRPr="00C6623D">
              <w:rPr>
                <w:rStyle w:val="Hyperlink"/>
                <w:noProof/>
                <w14:scene3d>
                  <w14:camera w14:prst="orthographicFront"/>
                  <w14:lightRig w14:rig="threePt" w14:dir="t">
                    <w14:rot w14:lat="0" w14:lon="0" w14:rev="0"/>
                  </w14:lightRig>
                </w14:scene3d>
              </w:rPr>
              <w:t>8.2.1</w:t>
            </w:r>
            <w:r w:rsidRPr="00C6623D">
              <w:rPr>
                <w:rFonts w:eastAsiaTheme="minorEastAsia" w:cstheme="minorBidi"/>
                <w:noProof/>
                <w:sz w:val="22"/>
                <w:szCs w:val="22"/>
                <w:lang w:eastAsia="de-CH"/>
              </w:rPr>
              <w:tab/>
            </w:r>
            <w:r w:rsidRPr="00C6623D">
              <w:rPr>
                <w:rStyle w:val="Hyperlink"/>
                <w:noProof/>
              </w:rPr>
              <w:t>Communication Channel erstellen</w:t>
            </w:r>
            <w:r w:rsidRPr="00C6623D">
              <w:rPr>
                <w:noProof/>
                <w:webHidden/>
              </w:rPr>
              <w:tab/>
            </w:r>
            <w:r w:rsidRPr="00C6623D">
              <w:rPr>
                <w:noProof/>
                <w:webHidden/>
              </w:rPr>
              <w:fldChar w:fldCharType="begin"/>
            </w:r>
            <w:r w:rsidRPr="00C6623D">
              <w:rPr>
                <w:noProof/>
                <w:webHidden/>
              </w:rPr>
              <w:instrText xml:space="preserve"> PAGEREF _Toc511709075 \h </w:instrText>
            </w:r>
            <w:r w:rsidRPr="00C6623D">
              <w:rPr>
                <w:noProof/>
                <w:webHidden/>
              </w:rPr>
            </w:r>
            <w:r w:rsidRPr="00C6623D">
              <w:rPr>
                <w:noProof/>
                <w:webHidden/>
              </w:rPr>
              <w:fldChar w:fldCharType="separate"/>
            </w:r>
            <w:r w:rsidR="00C278BE" w:rsidRPr="00C6623D">
              <w:rPr>
                <w:noProof/>
                <w:webHidden/>
              </w:rPr>
              <w:t>31</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76" w:history="1">
            <w:r w:rsidRPr="00C6623D">
              <w:rPr>
                <w:rStyle w:val="Hyperlink"/>
                <w:noProof/>
                <w14:scene3d>
                  <w14:camera w14:prst="orthographicFront"/>
                  <w14:lightRig w14:rig="threePt" w14:dir="t">
                    <w14:rot w14:lat="0" w14:lon="0" w14:rev="0"/>
                  </w14:lightRig>
                </w14:scene3d>
              </w:rPr>
              <w:t>8.2.2</w:t>
            </w:r>
            <w:r w:rsidRPr="00C6623D">
              <w:rPr>
                <w:rFonts w:eastAsiaTheme="minorEastAsia" w:cstheme="minorBidi"/>
                <w:noProof/>
                <w:sz w:val="22"/>
                <w:szCs w:val="22"/>
                <w:lang w:eastAsia="de-CH"/>
              </w:rPr>
              <w:tab/>
            </w:r>
            <w:r w:rsidRPr="00C6623D">
              <w:rPr>
                <w:rStyle w:val="Hyperlink"/>
                <w:noProof/>
              </w:rPr>
              <w:t>Integrated Configuration erstellen</w:t>
            </w:r>
            <w:r w:rsidRPr="00C6623D">
              <w:rPr>
                <w:noProof/>
                <w:webHidden/>
              </w:rPr>
              <w:tab/>
            </w:r>
            <w:r w:rsidRPr="00C6623D">
              <w:rPr>
                <w:noProof/>
                <w:webHidden/>
              </w:rPr>
              <w:fldChar w:fldCharType="begin"/>
            </w:r>
            <w:r w:rsidRPr="00C6623D">
              <w:rPr>
                <w:noProof/>
                <w:webHidden/>
              </w:rPr>
              <w:instrText xml:space="preserve"> PAGEREF _Toc511709076 \h </w:instrText>
            </w:r>
            <w:r w:rsidRPr="00C6623D">
              <w:rPr>
                <w:noProof/>
                <w:webHidden/>
              </w:rPr>
            </w:r>
            <w:r w:rsidRPr="00C6623D">
              <w:rPr>
                <w:noProof/>
                <w:webHidden/>
              </w:rPr>
              <w:fldChar w:fldCharType="separate"/>
            </w:r>
            <w:r w:rsidR="00C278BE" w:rsidRPr="00C6623D">
              <w:rPr>
                <w:noProof/>
                <w:webHidden/>
              </w:rPr>
              <w:t>31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77" w:history="1">
            <w:r w:rsidRPr="00C6623D">
              <w:rPr>
                <w:rStyle w:val="Hyperlink"/>
                <w:noProof/>
                <w14:scene3d>
                  <w14:camera w14:prst="orthographicFront"/>
                  <w14:lightRig w14:rig="threePt" w14:dir="t">
                    <w14:rot w14:lat="0" w14:lon="0" w14:rev="0"/>
                  </w14:lightRig>
                </w14:scene3d>
              </w:rPr>
              <w:t>8.3</w:t>
            </w:r>
            <w:r w:rsidRPr="00C6623D">
              <w:rPr>
                <w:rFonts w:eastAsiaTheme="minorEastAsia" w:cstheme="minorBidi"/>
                <w:noProof/>
                <w:sz w:val="22"/>
                <w:szCs w:val="22"/>
                <w:lang w:eastAsia="de-CH"/>
              </w:rPr>
              <w:tab/>
            </w:r>
            <w:r w:rsidRPr="00C6623D">
              <w:rPr>
                <w:rStyle w:val="Hyperlink"/>
                <w:noProof/>
              </w:rPr>
              <w:t>SProxy</w:t>
            </w:r>
            <w:r w:rsidRPr="00C6623D">
              <w:rPr>
                <w:noProof/>
                <w:webHidden/>
              </w:rPr>
              <w:tab/>
            </w:r>
            <w:r w:rsidRPr="00C6623D">
              <w:rPr>
                <w:noProof/>
                <w:webHidden/>
              </w:rPr>
              <w:fldChar w:fldCharType="begin"/>
            </w:r>
            <w:r w:rsidRPr="00C6623D">
              <w:rPr>
                <w:noProof/>
                <w:webHidden/>
              </w:rPr>
              <w:instrText xml:space="preserve"> PAGEREF _Toc511709077 \h </w:instrText>
            </w:r>
            <w:r w:rsidRPr="00C6623D">
              <w:rPr>
                <w:noProof/>
                <w:webHidden/>
              </w:rPr>
            </w:r>
            <w:r w:rsidRPr="00C6623D">
              <w:rPr>
                <w:noProof/>
                <w:webHidden/>
              </w:rPr>
              <w:fldChar w:fldCharType="separate"/>
            </w:r>
            <w:r w:rsidR="00C278BE" w:rsidRPr="00C6623D">
              <w:rPr>
                <w:noProof/>
                <w:webHidden/>
              </w:rPr>
              <w:t>31</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78" w:history="1">
            <w:r w:rsidRPr="00C6623D">
              <w:rPr>
                <w:rStyle w:val="Hyperlink"/>
                <w:noProof/>
                <w14:scene3d>
                  <w14:camera w14:prst="orthographicFront"/>
                  <w14:lightRig w14:rig="threePt" w14:dir="t">
                    <w14:rot w14:lat="0" w14:lon="0" w14:rev="0"/>
                  </w14:lightRig>
                </w14:scene3d>
              </w:rPr>
              <w:t>8.3.1</w:t>
            </w:r>
            <w:r w:rsidRPr="00C6623D">
              <w:rPr>
                <w:rFonts w:eastAsiaTheme="minorEastAsia" w:cstheme="minorBidi"/>
                <w:noProof/>
                <w:sz w:val="22"/>
                <w:szCs w:val="22"/>
                <w:lang w:eastAsia="de-CH"/>
              </w:rPr>
              <w:tab/>
            </w:r>
            <w:r w:rsidRPr="00C6623D">
              <w:rPr>
                <w:rStyle w:val="Hyperlink"/>
                <w:noProof/>
              </w:rPr>
              <w:t>BP_Search</w:t>
            </w:r>
            <w:r w:rsidRPr="00C6623D">
              <w:rPr>
                <w:noProof/>
                <w:webHidden/>
              </w:rPr>
              <w:tab/>
            </w:r>
            <w:r w:rsidRPr="00C6623D">
              <w:rPr>
                <w:noProof/>
                <w:webHidden/>
              </w:rPr>
              <w:fldChar w:fldCharType="begin"/>
            </w:r>
            <w:r w:rsidRPr="00C6623D">
              <w:rPr>
                <w:noProof/>
                <w:webHidden/>
              </w:rPr>
              <w:instrText xml:space="preserve"> PAGEREF _Toc511709078 \h </w:instrText>
            </w:r>
            <w:r w:rsidRPr="00C6623D">
              <w:rPr>
                <w:noProof/>
                <w:webHidden/>
              </w:rPr>
            </w:r>
            <w:r w:rsidRPr="00C6623D">
              <w:rPr>
                <w:noProof/>
                <w:webHidden/>
              </w:rPr>
              <w:fldChar w:fldCharType="separate"/>
            </w:r>
            <w:r w:rsidR="00C278BE" w:rsidRPr="00C6623D">
              <w:rPr>
                <w:noProof/>
                <w:webHidden/>
              </w:rPr>
              <w:t>32</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79" w:history="1">
            <w:r w:rsidRPr="00C6623D">
              <w:rPr>
                <w:rStyle w:val="Hyperlink"/>
                <w:noProof/>
                <w14:scene3d>
                  <w14:camera w14:prst="orthographicFront"/>
                  <w14:lightRig w14:rig="threePt" w14:dir="t">
                    <w14:rot w14:lat="0" w14:lon="0" w14:rev="0"/>
                  </w14:lightRig>
                </w14:scene3d>
              </w:rPr>
              <w:t>8.3.2</w:t>
            </w:r>
            <w:r w:rsidRPr="00C6623D">
              <w:rPr>
                <w:rFonts w:eastAsiaTheme="minorEastAsia" w:cstheme="minorBidi"/>
                <w:noProof/>
                <w:sz w:val="22"/>
                <w:szCs w:val="22"/>
                <w:lang w:eastAsia="de-CH"/>
              </w:rPr>
              <w:tab/>
            </w:r>
            <w:r w:rsidRPr="00C6623D">
              <w:rPr>
                <w:rStyle w:val="Hyperlink"/>
                <w:noProof/>
              </w:rPr>
              <w:t>BP_GetDetails</w:t>
            </w:r>
            <w:r w:rsidRPr="00C6623D">
              <w:rPr>
                <w:noProof/>
                <w:webHidden/>
              </w:rPr>
              <w:tab/>
            </w:r>
            <w:r w:rsidRPr="00C6623D">
              <w:rPr>
                <w:noProof/>
                <w:webHidden/>
              </w:rPr>
              <w:fldChar w:fldCharType="begin"/>
            </w:r>
            <w:r w:rsidRPr="00C6623D">
              <w:rPr>
                <w:noProof/>
                <w:webHidden/>
              </w:rPr>
              <w:instrText xml:space="preserve"> PAGEREF _Toc511709079 \h </w:instrText>
            </w:r>
            <w:r w:rsidRPr="00C6623D">
              <w:rPr>
                <w:noProof/>
                <w:webHidden/>
              </w:rPr>
            </w:r>
            <w:r w:rsidRPr="00C6623D">
              <w:rPr>
                <w:noProof/>
                <w:webHidden/>
              </w:rPr>
              <w:fldChar w:fldCharType="separate"/>
            </w:r>
            <w:r w:rsidR="00C278BE" w:rsidRPr="00C6623D">
              <w:rPr>
                <w:noProof/>
                <w:webHidden/>
              </w:rPr>
              <w:t>33</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80" w:history="1">
            <w:r w:rsidRPr="00C6623D">
              <w:rPr>
                <w:rStyle w:val="Hyperlink"/>
                <w:noProof/>
                <w14:scene3d>
                  <w14:camera w14:prst="orthographicFront"/>
                  <w14:lightRig w14:rig="threePt" w14:dir="t">
                    <w14:rot w14:lat="0" w14:lon="0" w14:rev="0"/>
                  </w14:lightRig>
                </w14:scene3d>
              </w:rPr>
              <w:t>8.3.3</w:t>
            </w:r>
            <w:r w:rsidRPr="00C6623D">
              <w:rPr>
                <w:rFonts w:eastAsiaTheme="minorEastAsia" w:cstheme="minorBidi"/>
                <w:noProof/>
                <w:sz w:val="22"/>
                <w:szCs w:val="22"/>
                <w:lang w:eastAsia="de-CH"/>
              </w:rPr>
              <w:tab/>
            </w:r>
            <w:r w:rsidRPr="00C6623D">
              <w:rPr>
                <w:rStyle w:val="Hyperlink"/>
                <w:noProof/>
              </w:rPr>
              <w:t>BP_QMC_Products</w:t>
            </w:r>
            <w:r w:rsidRPr="00C6623D">
              <w:rPr>
                <w:noProof/>
                <w:webHidden/>
              </w:rPr>
              <w:tab/>
            </w:r>
            <w:r w:rsidRPr="00C6623D">
              <w:rPr>
                <w:noProof/>
                <w:webHidden/>
              </w:rPr>
              <w:fldChar w:fldCharType="begin"/>
            </w:r>
            <w:r w:rsidRPr="00C6623D">
              <w:rPr>
                <w:noProof/>
                <w:webHidden/>
              </w:rPr>
              <w:instrText xml:space="preserve"> PAGEREF _Toc511709080 \h </w:instrText>
            </w:r>
            <w:r w:rsidRPr="00C6623D">
              <w:rPr>
                <w:noProof/>
                <w:webHidden/>
              </w:rPr>
            </w:r>
            <w:r w:rsidRPr="00C6623D">
              <w:rPr>
                <w:noProof/>
                <w:webHidden/>
              </w:rPr>
              <w:fldChar w:fldCharType="separate"/>
            </w:r>
            <w:r w:rsidR="00C278BE" w:rsidRPr="00C6623D">
              <w:rPr>
                <w:noProof/>
                <w:webHidden/>
              </w:rPr>
              <w:t>34</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81" w:history="1">
            <w:r w:rsidRPr="00C6623D">
              <w:rPr>
                <w:rStyle w:val="Hyperlink"/>
                <w:noProof/>
                <w14:scene3d>
                  <w14:camera w14:prst="orthographicFront"/>
                  <w14:lightRig w14:rig="threePt" w14:dir="t">
                    <w14:rot w14:lat="0" w14:lon="0" w14:rev="0"/>
                  </w14:lightRig>
                </w14:scene3d>
              </w:rPr>
              <w:t>8.3.4</w:t>
            </w:r>
            <w:r w:rsidRPr="00C6623D">
              <w:rPr>
                <w:rFonts w:eastAsiaTheme="minorEastAsia" w:cstheme="minorBidi"/>
                <w:noProof/>
                <w:sz w:val="22"/>
                <w:szCs w:val="22"/>
                <w:lang w:eastAsia="de-CH"/>
              </w:rPr>
              <w:tab/>
            </w:r>
            <w:r w:rsidRPr="00C6623D">
              <w:rPr>
                <w:rStyle w:val="Hyperlink"/>
                <w:noProof/>
              </w:rPr>
              <w:t>BP_Update</w:t>
            </w:r>
            <w:r w:rsidRPr="00C6623D">
              <w:rPr>
                <w:noProof/>
                <w:webHidden/>
              </w:rPr>
              <w:tab/>
            </w:r>
            <w:r w:rsidRPr="00C6623D">
              <w:rPr>
                <w:noProof/>
                <w:webHidden/>
              </w:rPr>
              <w:fldChar w:fldCharType="begin"/>
            </w:r>
            <w:r w:rsidRPr="00C6623D">
              <w:rPr>
                <w:noProof/>
                <w:webHidden/>
              </w:rPr>
              <w:instrText xml:space="preserve"> PAGEREF _Toc511709081 \h </w:instrText>
            </w:r>
            <w:r w:rsidRPr="00C6623D">
              <w:rPr>
                <w:noProof/>
                <w:webHidden/>
              </w:rPr>
            </w:r>
            <w:r w:rsidRPr="00C6623D">
              <w:rPr>
                <w:noProof/>
                <w:webHidden/>
              </w:rPr>
              <w:fldChar w:fldCharType="separate"/>
            </w:r>
            <w:r w:rsidR="00C278BE" w:rsidRPr="00C6623D">
              <w:rPr>
                <w:noProof/>
                <w:webHidden/>
              </w:rPr>
              <w:t>35</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82" w:history="1">
            <w:r w:rsidRPr="00C6623D">
              <w:rPr>
                <w:rStyle w:val="Hyperlink"/>
                <w:noProof/>
              </w:rPr>
              <w:t>9</w:t>
            </w:r>
            <w:r w:rsidRPr="00C6623D">
              <w:rPr>
                <w:rFonts w:eastAsiaTheme="minorEastAsia" w:cstheme="minorBidi"/>
                <w:noProof/>
                <w:sz w:val="22"/>
                <w:szCs w:val="22"/>
                <w:lang w:eastAsia="de-CH"/>
              </w:rPr>
              <w:tab/>
            </w:r>
            <w:r w:rsidRPr="00C6623D">
              <w:rPr>
                <w:rStyle w:val="Hyperlink"/>
                <w:noProof/>
              </w:rPr>
              <w:t>Planung Webanwendung</w:t>
            </w:r>
            <w:r w:rsidRPr="00C6623D">
              <w:rPr>
                <w:noProof/>
                <w:webHidden/>
              </w:rPr>
              <w:tab/>
            </w:r>
            <w:r w:rsidRPr="00C6623D">
              <w:rPr>
                <w:noProof/>
                <w:webHidden/>
              </w:rPr>
              <w:fldChar w:fldCharType="begin"/>
            </w:r>
            <w:r w:rsidRPr="00C6623D">
              <w:rPr>
                <w:noProof/>
                <w:webHidden/>
              </w:rPr>
              <w:instrText xml:space="preserve"> PAGEREF _Toc511709082 \h </w:instrText>
            </w:r>
            <w:r w:rsidRPr="00C6623D">
              <w:rPr>
                <w:noProof/>
                <w:webHidden/>
              </w:rPr>
            </w:r>
            <w:r w:rsidRPr="00C6623D">
              <w:rPr>
                <w:noProof/>
                <w:webHidden/>
              </w:rPr>
              <w:fldChar w:fldCharType="separate"/>
            </w:r>
            <w:r w:rsidR="00C278BE" w:rsidRPr="00C6623D">
              <w:rPr>
                <w:noProof/>
                <w:webHidden/>
              </w:rPr>
              <w:t>36</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83" w:history="1">
            <w:r w:rsidRPr="00C6623D">
              <w:rPr>
                <w:rStyle w:val="Hyperlink"/>
                <w:noProof/>
                <w14:scene3d>
                  <w14:camera w14:prst="orthographicFront"/>
                  <w14:lightRig w14:rig="threePt" w14:dir="t">
                    <w14:rot w14:lat="0" w14:lon="0" w14:rev="0"/>
                  </w14:lightRig>
                </w14:scene3d>
              </w:rPr>
              <w:t>9.1</w:t>
            </w:r>
            <w:r w:rsidRPr="00C6623D">
              <w:rPr>
                <w:rFonts w:eastAsiaTheme="minorEastAsia" w:cstheme="minorBidi"/>
                <w:noProof/>
                <w:sz w:val="22"/>
                <w:szCs w:val="22"/>
                <w:lang w:eastAsia="de-CH"/>
              </w:rPr>
              <w:tab/>
            </w:r>
            <w:r w:rsidRPr="00C6623D">
              <w:rPr>
                <w:rStyle w:val="Hyperlink"/>
                <w:noProof/>
              </w:rPr>
              <w:t>Überlegungen</w:t>
            </w:r>
            <w:r w:rsidRPr="00C6623D">
              <w:rPr>
                <w:noProof/>
                <w:webHidden/>
              </w:rPr>
              <w:tab/>
            </w:r>
            <w:r w:rsidRPr="00C6623D">
              <w:rPr>
                <w:noProof/>
                <w:webHidden/>
              </w:rPr>
              <w:fldChar w:fldCharType="begin"/>
            </w:r>
            <w:r w:rsidRPr="00C6623D">
              <w:rPr>
                <w:noProof/>
                <w:webHidden/>
              </w:rPr>
              <w:instrText xml:space="preserve"> PAGEREF _Toc511709083 \h </w:instrText>
            </w:r>
            <w:r w:rsidRPr="00C6623D">
              <w:rPr>
                <w:noProof/>
                <w:webHidden/>
              </w:rPr>
            </w:r>
            <w:r w:rsidRPr="00C6623D">
              <w:rPr>
                <w:noProof/>
                <w:webHidden/>
              </w:rPr>
              <w:fldChar w:fldCharType="separate"/>
            </w:r>
            <w:r w:rsidR="00C278BE" w:rsidRPr="00C6623D">
              <w:rPr>
                <w:noProof/>
                <w:webHidden/>
              </w:rPr>
              <w:t>36</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84" w:history="1">
            <w:r w:rsidRPr="00C6623D">
              <w:rPr>
                <w:rStyle w:val="Hyperlink"/>
                <w:noProof/>
                <w14:scene3d>
                  <w14:camera w14:prst="orthographicFront"/>
                  <w14:lightRig w14:rig="threePt" w14:dir="t">
                    <w14:rot w14:lat="0" w14:lon="0" w14:rev="0"/>
                  </w14:lightRig>
                </w14:scene3d>
              </w:rPr>
              <w:t>9.2</w:t>
            </w:r>
            <w:r w:rsidRPr="00C6623D">
              <w:rPr>
                <w:rFonts w:eastAsiaTheme="minorEastAsia" w:cstheme="minorBidi"/>
                <w:noProof/>
                <w:sz w:val="22"/>
                <w:szCs w:val="22"/>
                <w:lang w:eastAsia="de-CH"/>
              </w:rPr>
              <w:tab/>
            </w:r>
            <w:r w:rsidRPr="00C6623D">
              <w:rPr>
                <w:rStyle w:val="Hyperlink"/>
                <w:noProof/>
              </w:rPr>
              <w:t>Bibliotheken</w:t>
            </w:r>
            <w:r w:rsidRPr="00C6623D">
              <w:rPr>
                <w:noProof/>
                <w:webHidden/>
              </w:rPr>
              <w:tab/>
            </w:r>
            <w:r w:rsidRPr="00C6623D">
              <w:rPr>
                <w:noProof/>
                <w:webHidden/>
              </w:rPr>
              <w:fldChar w:fldCharType="begin"/>
            </w:r>
            <w:r w:rsidRPr="00C6623D">
              <w:rPr>
                <w:noProof/>
                <w:webHidden/>
              </w:rPr>
              <w:instrText xml:space="preserve"> PAGEREF _Toc511709084 \h </w:instrText>
            </w:r>
            <w:r w:rsidRPr="00C6623D">
              <w:rPr>
                <w:noProof/>
                <w:webHidden/>
              </w:rPr>
            </w:r>
            <w:r w:rsidRPr="00C6623D">
              <w:rPr>
                <w:noProof/>
                <w:webHidden/>
              </w:rPr>
              <w:fldChar w:fldCharType="separate"/>
            </w:r>
            <w:r w:rsidR="00C278BE" w:rsidRPr="00C6623D">
              <w:rPr>
                <w:noProof/>
                <w:webHidden/>
              </w:rPr>
              <w:t>36</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85" w:history="1">
            <w:r w:rsidRPr="00C6623D">
              <w:rPr>
                <w:rStyle w:val="Hyperlink"/>
                <w:noProof/>
                <w14:scene3d>
                  <w14:camera w14:prst="orthographicFront"/>
                  <w14:lightRig w14:rig="threePt" w14:dir="t">
                    <w14:rot w14:lat="0" w14:lon="0" w14:rev="0"/>
                  </w14:lightRig>
                </w14:scene3d>
              </w:rPr>
              <w:t>9.3</w:t>
            </w:r>
            <w:r w:rsidRPr="00C6623D">
              <w:rPr>
                <w:rFonts w:eastAsiaTheme="minorEastAsia" w:cstheme="minorBidi"/>
                <w:noProof/>
                <w:sz w:val="22"/>
                <w:szCs w:val="22"/>
                <w:lang w:eastAsia="de-CH"/>
              </w:rPr>
              <w:tab/>
            </w:r>
            <w:r w:rsidRPr="00C6623D">
              <w:rPr>
                <w:rStyle w:val="Hyperlink"/>
                <w:noProof/>
              </w:rPr>
              <w:t>GUI Entwurf</w:t>
            </w:r>
            <w:r w:rsidRPr="00C6623D">
              <w:rPr>
                <w:noProof/>
                <w:webHidden/>
              </w:rPr>
              <w:tab/>
            </w:r>
            <w:r w:rsidRPr="00C6623D">
              <w:rPr>
                <w:noProof/>
                <w:webHidden/>
              </w:rPr>
              <w:fldChar w:fldCharType="begin"/>
            </w:r>
            <w:r w:rsidRPr="00C6623D">
              <w:rPr>
                <w:noProof/>
                <w:webHidden/>
              </w:rPr>
              <w:instrText xml:space="preserve"> PAGEREF _Toc511709085 \h </w:instrText>
            </w:r>
            <w:r w:rsidRPr="00C6623D">
              <w:rPr>
                <w:noProof/>
                <w:webHidden/>
              </w:rPr>
            </w:r>
            <w:r w:rsidRPr="00C6623D">
              <w:rPr>
                <w:noProof/>
                <w:webHidden/>
              </w:rPr>
              <w:fldChar w:fldCharType="separate"/>
            </w:r>
            <w:r w:rsidR="00C278BE" w:rsidRPr="00C6623D">
              <w:rPr>
                <w:noProof/>
                <w:webHidden/>
              </w:rPr>
              <w:t>37</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86" w:history="1">
            <w:r w:rsidRPr="00C6623D">
              <w:rPr>
                <w:rStyle w:val="Hyperlink"/>
                <w:noProof/>
                <w14:scene3d>
                  <w14:camera w14:prst="orthographicFront"/>
                  <w14:lightRig w14:rig="threePt" w14:dir="t">
                    <w14:rot w14:lat="0" w14:lon="0" w14:rev="0"/>
                  </w14:lightRig>
                </w14:scene3d>
              </w:rPr>
              <w:t>9.3.1</w:t>
            </w:r>
            <w:r w:rsidRPr="00C6623D">
              <w:rPr>
                <w:rFonts w:eastAsiaTheme="minorEastAsia" w:cstheme="minorBidi"/>
                <w:noProof/>
                <w:sz w:val="22"/>
                <w:szCs w:val="22"/>
                <w:lang w:eastAsia="de-CH"/>
              </w:rPr>
              <w:tab/>
            </w:r>
            <w:r w:rsidRPr="00C6623D">
              <w:rPr>
                <w:rStyle w:val="Hyperlink"/>
                <w:noProof/>
              </w:rPr>
              <w:t>GUI Hauptseite</w:t>
            </w:r>
            <w:r w:rsidRPr="00C6623D">
              <w:rPr>
                <w:noProof/>
                <w:webHidden/>
              </w:rPr>
              <w:tab/>
            </w:r>
            <w:r w:rsidRPr="00C6623D">
              <w:rPr>
                <w:noProof/>
                <w:webHidden/>
              </w:rPr>
              <w:fldChar w:fldCharType="begin"/>
            </w:r>
            <w:r w:rsidRPr="00C6623D">
              <w:rPr>
                <w:noProof/>
                <w:webHidden/>
              </w:rPr>
              <w:instrText xml:space="preserve"> PAGEREF _Toc511709086 \h </w:instrText>
            </w:r>
            <w:r w:rsidRPr="00C6623D">
              <w:rPr>
                <w:noProof/>
                <w:webHidden/>
              </w:rPr>
            </w:r>
            <w:r w:rsidRPr="00C6623D">
              <w:rPr>
                <w:noProof/>
                <w:webHidden/>
              </w:rPr>
              <w:fldChar w:fldCharType="separate"/>
            </w:r>
            <w:r w:rsidR="00C278BE" w:rsidRPr="00C6623D">
              <w:rPr>
                <w:noProof/>
                <w:webHidden/>
              </w:rPr>
              <w:t>37</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87" w:history="1">
            <w:r w:rsidRPr="00C6623D">
              <w:rPr>
                <w:rStyle w:val="Hyperlink"/>
                <w:noProof/>
                <w14:scene3d>
                  <w14:camera w14:prst="orthographicFront"/>
                  <w14:lightRig w14:rig="threePt" w14:dir="t">
                    <w14:rot w14:lat="0" w14:lon="0" w14:rev="0"/>
                  </w14:lightRig>
                </w14:scene3d>
              </w:rPr>
              <w:t>9.3.2</w:t>
            </w:r>
            <w:r w:rsidRPr="00C6623D">
              <w:rPr>
                <w:rFonts w:eastAsiaTheme="minorEastAsia" w:cstheme="minorBidi"/>
                <w:noProof/>
                <w:sz w:val="22"/>
                <w:szCs w:val="22"/>
                <w:lang w:eastAsia="de-CH"/>
              </w:rPr>
              <w:tab/>
            </w:r>
            <w:r w:rsidRPr="00C6623D">
              <w:rPr>
                <w:rStyle w:val="Hyperlink"/>
                <w:noProof/>
              </w:rPr>
              <w:t>GUI für die GP Auswahl</w:t>
            </w:r>
            <w:r w:rsidRPr="00C6623D">
              <w:rPr>
                <w:noProof/>
                <w:webHidden/>
              </w:rPr>
              <w:tab/>
            </w:r>
            <w:r w:rsidRPr="00C6623D">
              <w:rPr>
                <w:noProof/>
                <w:webHidden/>
              </w:rPr>
              <w:fldChar w:fldCharType="begin"/>
            </w:r>
            <w:r w:rsidRPr="00C6623D">
              <w:rPr>
                <w:noProof/>
                <w:webHidden/>
              </w:rPr>
              <w:instrText xml:space="preserve"> PAGEREF _Toc511709087 \h </w:instrText>
            </w:r>
            <w:r w:rsidRPr="00C6623D">
              <w:rPr>
                <w:noProof/>
                <w:webHidden/>
              </w:rPr>
            </w:r>
            <w:r w:rsidRPr="00C6623D">
              <w:rPr>
                <w:noProof/>
                <w:webHidden/>
              </w:rPr>
              <w:fldChar w:fldCharType="separate"/>
            </w:r>
            <w:r w:rsidR="00C278BE" w:rsidRPr="00C6623D">
              <w:rPr>
                <w:noProof/>
                <w:webHidden/>
              </w:rPr>
              <w:t>38</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88" w:history="1">
            <w:r w:rsidRPr="00C6623D">
              <w:rPr>
                <w:rStyle w:val="Hyperlink"/>
                <w:noProof/>
                <w14:scene3d>
                  <w14:camera w14:prst="orthographicFront"/>
                  <w14:lightRig w14:rig="threePt" w14:dir="t">
                    <w14:rot w14:lat="0" w14:lon="0" w14:rev="0"/>
                  </w14:lightRig>
                </w14:scene3d>
              </w:rPr>
              <w:t>9.3.3</w:t>
            </w:r>
            <w:r w:rsidRPr="00C6623D">
              <w:rPr>
                <w:rFonts w:eastAsiaTheme="minorEastAsia" w:cstheme="minorBidi"/>
                <w:noProof/>
                <w:sz w:val="22"/>
                <w:szCs w:val="22"/>
                <w:lang w:eastAsia="de-CH"/>
              </w:rPr>
              <w:tab/>
            </w:r>
            <w:r w:rsidRPr="00C6623D">
              <w:rPr>
                <w:rStyle w:val="Hyperlink"/>
                <w:noProof/>
              </w:rPr>
              <w:t>d GUI für den Änderungsmodus</w:t>
            </w:r>
            <w:r w:rsidRPr="00C6623D">
              <w:rPr>
                <w:noProof/>
                <w:webHidden/>
              </w:rPr>
              <w:tab/>
            </w:r>
            <w:r w:rsidRPr="00C6623D">
              <w:rPr>
                <w:noProof/>
                <w:webHidden/>
              </w:rPr>
              <w:fldChar w:fldCharType="begin"/>
            </w:r>
            <w:r w:rsidRPr="00C6623D">
              <w:rPr>
                <w:noProof/>
                <w:webHidden/>
              </w:rPr>
              <w:instrText xml:space="preserve"> PAGEREF _Toc511709088 \h </w:instrText>
            </w:r>
            <w:r w:rsidRPr="00C6623D">
              <w:rPr>
                <w:noProof/>
                <w:webHidden/>
              </w:rPr>
            </w:r>
            <w:r w:rsidRPr="00C6623D">
              <w:rPr>
                <w:noProof/>
                <w:webHidden/>
              </w:rPr>
              <w:fldChar w:fldCharType="separate"/>
            </w:r>
            <w:r w:rsidR="00C278BE" w:rsidRPr="00C6623D">
              <w:rPr>
                <w:noProof/>
                <w:webHidden/>
              </w:rPr>
              <w:t>38</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89" w:history="1">
            <w:r w:rsidRPr="00C6623D">
              <w:rPr>
                <w:rStyle w:val="Hyperlink"/>
                <w:noProof/>
                <w14:scene3d>
                  <w14:camera w14:prst="orthographicFront"/>
                  <w14:lightRig w14:rig="threePt" w14:dir="t">
                    <w14:rot w14:lat="0" w14:lon="0" w14:rev="0"/>
                  </w14:lightRig>
                </w14:scene3d>
              </w:rPr>
              <w:t>9.4</w:t>
            </w:r>
            <w:r w:rsidRPr="00C6623D">
              <w:rPr>
                <w:rFonts w:eastAsiaTheme="minorEastAsia" w:cstheme="minorBidi"/>
                <w:noProof/>
                <w:sz w:val="22"/>
                <w:szCs w:val="22"/>
                <w:lang w:eastAsia="de-CH"/>
              </w:rPr>
              <w:tab/>
            </w:r>
            <w:r w:rsidRPr="00C6623D">
              <w:rPr>
                <w:rStyle w:val="Hyperlink"/>
                <w:noProof/>
              </w:rPr>
              <w:t>Workflows</w:t>
            </w:r>
            <w:r w:rsidRPr="00C6623D">
              <w:rPr>
                <w:noProof/>
                <w:webHidden/>
              </w:rPr>
              <w:tab/>
            </w:r>
            <w:r w:rsidRPr="00C6623D">
              <w:rPr>
                <w:noProof/>
                <w:webHidden/>
              </w:rPr>
              <w:fldChar w:fldCharType="begin"/>
            </w:r>
            <w:r w:rsidRPr="00C6623D">
              <w:rPr>
                <w:noProof/>
                <w:webHidden/>
              </w:rPr>
              <w:instrText xml:space="preserve"> PAGEREF _Toc511709089 \h </w:instrText>
            </w:r>
            <w:r w:rsidRPr="00C6623D">
              <w:rPr>
                <w:noProof/>
                <w:webHidden/>
              </w:rPr>
            </w:r>
            <w:r w:rsidRPr="00C6623D">
              <w:rPr>
                <w:noProof/>
                <w:webHidden/>
              </w:rPr>
              <w:fldChar w:fldCharType="separate"/>
            </w:r>
            <w:r w:rsidR="00C278BE" w:rsidRPr="00C6623D">
              <w:rPr>
                <w:noProof/>
                <w:webHidden/>
              </w:rPr>
              <w:t>39</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90" w:history="1">
            <w:r w:rsidRPr="00C6623D">
              <w:rPr>
                <w:rStyle w:val="Hyperlink"/>
                <w:noProof/>
                <w14:scene3d>
                  <w14:camera w14:prst="orthographicFront"/>
                  <w14:lightRig w14:rig="threePt" w14:dir="t">
                    <w14:rot w14:lat="0" w14:lon="0" w14:rev="0"/>
                  </w14:lightRig>
                </w14:scene3d>
              </w:rPr>
              <w:t>9.4.1</w:t>
            </w:r>
            <w:r w:rsidRPr="00C6623D">
              <w:rPr>
                <w:rFonts w:eastAsiaTheme="minorEastAsia" w:cstheme="minorBidi"/>
                <w:noProof/>
                <w:sz w:val="22"/>
                <w:szCs w:val="22"/>
                <w:lang w:eastAsia="de-CH"/>
              </w:rPr>
              <w:tab/>
            </w:r>
            <w:r w:rsidRPr="00C6623D">
              <w:rPr>
                <w:rStyle w:val="Hyperlink"/>
                <w:noProof/>
              </w:rPr>
              <w:t>GP suche und Informationen ausgeben</w:t>
            </w:r>
            <w:r w:rsidRPr="00C6623D">
              <w:rPr>
                <w:noProof/>
                <w:webHidden/>
              </w:rPr>
              <w:tab/>
            </w:r>
            <w:r w:rsidRPr="00C6623D">
              <w:rPr>
                <w:noProof/>
                <w:webHidden/>
              </w:rPr>
              <w:fldChar w:fldCharType="begin"/>
            </w:r>
            <w:r w:rsidRPr="00C6623D">
              <w:rPr>
                <w:noProof/>
                <w:webHidden/>
              </w:rPr>
              <w:instrText xml:space="preserve"> PAGEREF _Toc511709090 \h </w:instrText>
            </w:r>
            <w:r w:rsidRPr="00C6623D">
              <w:rPr>
                <w:noProof/>
                <w:webHidden/>
              </w:rPr>
            </w:r>
            <w:r w:rsidRPr="00C6623D">
              <w:rPr>
                <w:noProof/>
                <w:webHidden/>
              </w:rPr>
              <w:fldChar w:fldCharType="separate"/>
            </w:r>
            <w:r w:rsidR="00C278BE" w:rsidRPr="00C6623D">
              <w:rPr>
                <w:noProof/>
                <w:webHidden/>
              </w:rPr>
              <w:t>39</w:t>
            </w:r>
            <w:r w:rsidRPr="00C6623D">
              <w:rPr>
                <w:noProof/>
                <w:webHidden/>
              </w:rPr>
              <w:fldChar w:fldCharType="end"/>
            </w:r>
          </w:hyperlink>
        </w:p>
        <w:p w:rsidR="004F42F9" w:rsidRPr="00C6623D" w:rsidRDefault="004F42F9">
          <w:pPr>
            <w:pStyle w:val="Verzeichnis3"/>
            <w:rPr>
              <w:rFonts w:eastAsiaTheme="minorEastAsia" w:cstheme="minorBidi"/>
              <w:noProof/>
              <w:sz w:val="22"/>
              <w:szCs w:val="22"/>
              <w:lang w:eastAsia="de-CH"/>
            </w:rPr>
          </w:pPr>
          <w:hyperlink w:anchor="_Toc511709091" w:history="1">
            <w:r w:rsidRPr="00C6623D">
              <w:rPr>
                <w:rStyle w:val="Hyperlink"/>
                <w:noProof/>
                <w14:scene3d>
                  <w14:camera w14:prst="orthographicFront"/>
                  <w14:lightRig w14:rig="threePt" w14:dir="t">
                    <w14:rot w14:lat="0" w14:lon="0" w14:rev="0"/>
                  </w14:lightRig>
                </w14:scene3d>
              </w:rPr>
              <w:t>9.4.2</w:t>
            </w:r>
            <w:r w:rsidRPr="00C6623D">
              <w:rPr>
                <w:rFonts w:eastAsiaTheme="minorEastAsia" w:cstheme="minorBidi"/>
                <w:noProof/>
                <w:sz w:val="22"/>
                <w:szCs w:val="22"/>
                <w:lang w:eastAsia="de-CH"/>
              </w:rPr>
              <w:tab/>
            </w:r>
            <w:r w:rsidRPr="00C6623D">
              <w:rPr>
                <w:rStyle w:val="Hyperlink"/>
                <w:noProof/>
              </w:rPr>
              <w:t>GP ändern</w:t>
            </w:r>
            <w:r w:rsidRPr="00C6623D">
              <w:rPr>
                <w:noProof/>
                <w:webHidden/>
              </w:rPr>
              <w:tab/>
            </w:r>
            <w:r w:rsidRPr="00C6623D">
              <w:rPr>
                <w:noProof/>
                <w:webHidden/>
              </w:rPr>
              <w:fldChar w:fldCharType="begin"/>
            </w:r>
            <w:r w:rsidRPr="00C6623D">
              <w:rPr>
                <w:noProof/>
                <w:webHidden/>
              </w:rPr>
              <w:instrText xml:space="preserve"> PAGEREF _Toc511709091 \h </w:instrText>
            </w:r>
            <w:r w:rsidRPr="00C6623D">
              <w:rPr>
                <w:noProof/>
                <w:webHidden/>
              </w:rPr>
            </w:r>
            <w:r w:rsidRPr="00C6623D">
              <w:rPr>
                <w:noProof/>
                <w:webHidden/>
              </w:rPr>
              <w:fldChar w:fldCharType="separate"/>
            </w:r>
            <w:r w:rsidR="00C278BE" w:rsidRPr="00C6623D">
              <w:rPr>
                <w:noProof/>
                <w:webHidden/>
              </w:rPr>
              <w:t>40</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92" w:history="1">
            <w:r w:rsidRPr="00C6623D">
              <w:rPr>
                <w:rStyle w:val="Hyperlink"/>
                <w:noProof/>
              </w:rPr>
              <w:t>10</w:t>
            </w:r>
            <w:r w:rsidRPr="00C6623D">
              <w:rPr>
                <w:rFonts w:eastAsiaTheme="minorEastAsia" w:cstheme="minorBidi"/>
                <w:noProof/>
                <w:sz w:val="22"/>
                <w:szCs w:val="22"/>
                <w:lang w:eastAsia="de-CH"/>
              </w:rPr>
              <w:tab/>
            </w:r>
            <w:r w:rsidRPr="00C6623D">
              <w:rPr>
                <w:rStyle w:val="Hyperlink"/>
                <w:noProof/>
              </w:rPr>
              <w:t>Entwicklung Webanwendung</w:t>
            </w:r>
            <w:r w:rsidRPr="00C6623D">
              <w:rPr>
                <w:noProof/>
                <w:webHidden/>
              </w:rPr>
              <w:tab/>
            </w:r>
            <w:r w:rsidRPr="00C6623D">
              <w:rPr>
                <w:noProof/>
                <w:webHidden/>
              </w:rPr>
              <w:fldChar w:fldCharType="begin"/>
            </w:r>
            <w:r w:rsidRPr="00C6623D">
              <w:rPr>
                <w:noProof/>
                <w:webHidden/>
              </w:rPr>
              <w:instrText xml:space="preserve"> PAGEREF _Toc511709092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93" w:history="1">
            <w:r w:rsidRPr="00C6623D">
              <w:rPr>
                <w:rStyle w:val="Hyperlink"/>
                <w:noProof/>
              </w:rPr>
              <w:t>11</w:t>
            </w:r>
            <w:r w:rsidRPr="00C6623D">
              <w:rPr>
                <w:rFonts w:eastAsiaTheme="minorEastAsia" w:cstheme="minorBidi"/>
                <w:noProof/>
                <w:sz w:val="22"/>
                <w:szCs w:val="22"/>
                <w:lang w:eastAsia="de-CH"/>
              </w:rPr>
              <w:tab/>
            </w:r>
            <w:r w:rsidRPr="00C6623D">
              <w:rPr>
                <w:rStyle w:val="Hyperlink"/>
                <w:noProof/>
              </w:rPr>
              <w:t>Testen</w:t>
            </w:r>
            <w:r w:rsidRPr="00C6623D">
              <w:rPr>
                <w:noProof/>
                <w:webHidden/>
              </w:rPr>
              <w:tab/>
            </w:r>
            <w:r w:rsidRPr="00C6623D">
              <w:rPr>
                <w:noProof/>
                <w:webHidden/>
              </w:rPr>
              <w:fldChar w:fldCharType="begin"/>
            </w:r>
            <w:r w:rsidRPr="00C6623D">
              <w:rPr>
                <w:noProof/>
                <w:webHidden/>
              </w:rPr>
              <w:instrText xml:space="preserve"> PAGEREF _Toc511709093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94" w:history="1">
            <w:r w:rsidRPr="00C6623D">
              <w:rPr>
                <w:rStyle w:val="Hyperlink"/>
                <w:noProof/>
              </w:rPr>
              <w:t>12</w:t>
            </w:r>
            <w:r w:rsidRPr="00C6623D">
              <w:rPr>
                <w:rFonts w:eastAsiaTheme="minorEastAsia" w:cstheme="minorBidi"/>
                <w:noProof/>
                <w:sz w:val="22"/>
                <w:szCs w:val="22"/>
                <w:lang w:eastAsia="de-CH"/>
              </w:rPr>
              <w:tab/>
            </w:r>
            <w:r w:rsidRPr="00C6623D">
              <w:rPr>
                <w:rStyle w:val="Hyperlink"/>
                <w:noProof/>
              </w:rPr>
              <w:t>Endergebnis</w:t>
            </w:r>
            <w:r w:rsidRPr="00C6623D">
              <w:rPr>
                <w:noProof/>
                <w:webHidden/>
              </w:rPr>
              <w:tab/>
            </w:r>
            <w:r w:rsidRPr="00C6623D">
              <w:rPr>
                <w:noProof/>
                <w:webHidden/>
              </w:rPr>
              <w:fldChar w:fldCharType="begin"/>
            </w:r>
            <w:r w:rsidRPr="00C6623D">
              <w:rPr>
                <w:noProof/>
                <w:webHidden/>
              </w:rPr>
              <w:instrText xml:space="preserve"> PAGEREF _Toc511709094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95" w:history="1">
            <w:r w:rsidRPr="00C6623D">
              <w:rPr>
                <w:rStyle w:val="Hyperlink"/>
                <w:noProof/>
              </w:rPr>
              <w:t>13</w:t>
            </w:r>
            <w:r w:rsidRPr="00C6623D">
              <w:rPr>
                <w:rFonts w:eastAsiaTheme="minorEastAsia" w:cstheme="minorBidi"/>
                <w:noProof/>
                <w:sz w:val="22"/>
                <w:szCs w:val="22"/>
                <w:lang w:eastAsia="de-CH"/>
              </w:rPr>
              <w:tab/>
            </w:r>
            <w:r w:rsidRPr="00C6623D">
              <w:rPr>
                <w:rStyle w:val="Hyperlink"/>
                <w:noProof/>
              </w:rPr>
              <w:t>Schlussbericht</w:t>
            </w:r>
            <w:r w:rsidRPr="00C6623D">
              <w:rPr>
                <w:noProof/>
                <w:webHidden/>
              </w:rPr>
              <w:tab/>
            </w:r>
            <w:r w:rsidRPr="00C6623D">
              <w:rPr>
                <w:noProof/>
                <w:webHidden/>
              </w:rPr>
              <w:fldChar w:fldCharType="begin"/>
            </w:r>
            <w:r w:rsidRPr="00C6623D">
              <w:rPr>
                <w:noProof/>
                <w:webHidden/>
              </w:rPr>
              <w:instrText xml:space="preserve"> PAGEREF _Toc511709095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96" w:history="1">
            <w:r w:rsidRPr="00C6623D">
              <w:rPr>
                <w:rStyle w:val="Hyperlink"/>
                <w:noProof/>
                <w14:scene3d>
                  <w14:camera w14:prst="orthographicFront"/>
                  <w14:lightRig w14:rig="threePt" w14:dir="t">
                    <w14:rot w14:lat="0" w14:lon="0" w14:rev="0"/>
                  </w14:lightRig>
                </w14:scene3d>
              </w:rPr>
              <w:t>13.1</w:t>
            </w:r>
            <w:r w:rsidRPr="00C6623D">
              <w:rPr>
                <w:rFonts w:eastAsiaTheme="minorEastAsia" w:cstheme="minorBidi"/>
                <w:noProof/>
                <w:sz w:val="22"/>
                <w:szCs w:val="22"/>
                <w:lang w:eastAsia="de-CH"/>
              </w:rPr>
              <w:tab/>
            </w:r>
            <w:r w:rsidRPr="00C6623D">
              <w:rPr>
                <w:rStyle w:val="Hyperlink"/>
                <w:noProof/>
              </w:rPr>
              <w:t>Ist Soll</w:t>
            </w:r>
            <w:r w:rsidRPr="00C6623D">
              <w:rPr>
                <w:noProof/>
                <w:webHidden/>
              </w:rPr>
              <w:tab/>
            </w:r>
            <w:r w:rsidRPr="00C6623D">
              <w:rPr>
                <w:noProof/>
                <w:webHidden/>
              </w:rPr>
              <w:fldChar w:fldCharType="begin"/>
            </w:r>
            <w:r w:rsidRPr="00C6623D">
              <w:rPr>
                <w:noProof/>
                <w:webHidden/>
              </w:rPr>
              <w:instrText xml:space="preserve"> PAGEREF _Toc511709096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2"/>
            <w:rPr>
              <w:rFonts w:eastAsiaTheme="minorEastAsia" w:cstheme="minorBidi"/>
              <w:noProof/>
              <w:sz w:val="22"/>
              <w:szCs w:val="22"/>
              <w:lang w:eastAsia="de-CH"/>
            </w:rPr>
          </w:pPr>
          <w:hyperlink w:anchor="_Toc511709097" w:history="1">
            <w:r w:rsidRPr="00C6623D">
              <w:rPr>
                <w:rStyle w:val="Hyperlink"/>
                <w:noProof/>
                <w14:scene3d>
                  <w14:camera w14:prst="orthographicFront"/>
                  <w14:lightRig w14:rig="threePt" w14:dir="t">
                    <w14:rot w14:lat="0" w14:lon="0" w14:rev="0"/>
                  </w14:lightRig>
                </w14:scene3d>
              </w:rPr>
              <w:t>13.2</w:t>
            </w:r>
            <w:r w:rsidRPr="00C6623D">
              <w:rPr>
                <w:rFonts w:eastAsiaTheme="minorEastAsia" w:cstheme="minorBidi"/>
                <w:noProof/>
                <w:sz w:val="22"/>
                <w:szCs w:val="22"/>
                <w:lang w:eastAsia="de-CH"/>
              </w:rPr>
              <w:tab/>
            </w:r>
            <w:r w:rsidRPr="00C6623D">
              <w:rPr>
                <w:rStyle w:val="Hyperlink"/>
                <w:noProof/>
              </w:rPr>
              <w:t>Persönliche Reflexion</w:t>
            </w:r>
            <w:r w:rsidRPr="00C6623D">
              <w:rPr>
                <w:noProof/>
                <w:webHidden/>
              </w:rPr>
              <w:tab/>
            </w:r>
            <w:r w:rsidRPr="00C6623D">
              <w:rPr>
                <w:noProof/>
                <w:webHidden/>
              </w:rPr>
              <w:fldChar w:fldCharType="begin"/>
            </w:r>
            <w:r w:rsidRPr="00C6623D">
              <w:rPr>
                <w:noProof/>
                <w:webHidden/>
              </w:rPr>
              <w:instrText xml:space="preserve"> PAGEREF _Toc511709097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98" w:history="1">
            <w:r w:rsidRPr="00C6623D">
              <w:rPr>
                <w:rStyle w:val="Hyperlink"/>
                <w:noProof/>
              </w:rPr>
              <w:t>14</w:t>
            </w:r>
            <w:r w:rsidRPr="00C6623D">
              <w:rPr>
                <w:rFonts w:eastAsiaTheme="minorEastAsia" w:cstheme="minorBidi"/>
                <w:noProof/>
                <w:sz w:val="22"/>
                <w:szCs w:val="22"/>
                <w:lang w:eastAsia="de-CH"/>
              </w:rPr>
              <w:tab/>
            </w:r>
            <w:r w:rsidRPr="00C6623D">
              <w:rPr>
                <w:rStyle w:val="Hyperlink"/>
                <w:noProof/>
              </w:rPr>
              <w:t>Glossar</w:t>
            </w:r>
            <w:r w:rsidRPr="00C6623D">
              <w:rPr>
                <w:noProof/>
                <w:webHidden/>
              </w:rPr>
              <w:tab/>
            </w:r>
            <w:r w:rsidRPr="00C6623D">
              <w:rPr>
                <w:noProof/>
                <w:webHidden/>
              </w:rPr>
              <w:fldChar w:fldCharType="begin"/>
            </w:r>
            <w:r w:rsidRPr="00C6623D">
              <w:rPr>
                <w:noProof/>
                <w:webHidden/>
              </w:rPr>
              <w:instrText xml:space="preserve"> PAGEREF _Toc511709098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099" w:history="1">
            <w:r w:rsidRPr="00C6623D">
              <w:rPr>
                <w:rStyle w:val="Hyperlink"/>
                <w:noProof/>
              </w:rPr>
              <w:t>15</w:t>
            </w:r>
            <w:r w:rsidRPr="00C6623D">
              <w:rPr>
                <w:rFonts w:eastAsiaTheme="minorEastAsia" w:cstheme="minorBidi"/>
                <w:noProof/>
                <w:sz w:val="22"/>
                <w:szCs w:val="22"/>
                <w:lang w:eastAsia="de-CH"/>
              </w:rPr>
              <w:tab/>
            </w:r>
            <w:r w:rsidRPr="00C6623D">
              <w:rPr>
                <w:rStyle w:val="Hyperlink"/>
                <w:noProof/>
              </w:rPr>
              <w:t>Quellenverzeichnis</w:t>
            </w:r>
            <w:r w:rsidRPr="00C6623D">
              <w:rPr>
                <w:noProof/>
                <w:webHidden/>
              </w:rPr>
              <w:tab/>
            </w:r>
            <w:r w:rsidRPr="00C6623D">
              <w:rPr>
                <w:noProof/>
                <w:webHidden/>
              </w:rPr>
              <w:fldChar w:fldCharType="begin"/>
            </w:r>
            <w:r w:rsidRPr="00C6623D">
              <w:rPr>
                <w:noProof/>
                <w:webHidden/>
              </w:rPr>
              <w:instrText xml:space="preserve"> PAGEREF _Toc511709099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100" w:history="1">
            <w:r w:rsidRPr="00C6623D">
              <w:rPr>
                <w:rStyle w:val="Hyperlink"/>
                <w:noProof/>
              </w:rPr>
              <w:t>16</w:t>
            </w:r>
            <w:r w:rsidRPr="00C6623D">
              <w:rPr>
                <w:rFonts w:eastAsiaTheme="minorEastAsia" w:cstheme="minorBidi"/>
                <w:noProof/>
                <w:sz w:val="22"/>
                <w:szCs w:val="22"/>
                <w:lang w:eastAsia="de-CH"/>
              </w:rPr>
              <w:tab/>
            </w:r>
            <w:r w:rsidRPr="00C6623D">
              <w:rPr>
                <w:rStyle w:val="Hyperlink"/>
                <w:noProof/>
              </w:rPr>
              <w:t>Abbildungsverzeichnis</w:t>
            </w:r>
            <w:r w:rsidRPr="00C6623D">
              <w:rPr>
                <w:noProof/>
                <w:webHidden/>
              </w:rPr>
              <w:tab/>
            </w:r>
            <w:r w:rsidRPr="00C6623D">
              <w:rPr>
                <w:noProof/>
                <w:webHidden/>
              </w:rPr>
              <w:fldChar w:fldCharType="begin"/>
            </w:r>
            <w:r w:rsidRPr="00C6623D">
              <w:rPr>
                <w:noProof/>
                <w:webHidden/>
              </w:rPr>
              <w:instrText xml:space="preserve"> PAGEREF _Toc511709100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w:anchor="_Toc511709101" w:history="1">
            <w:r w:rsidRPr="00C6623D">
              <w:rPr>
                <w:rStyle w:val="Hyperlink"/>
                <w:noProof/>
              </w:rPr>
              <w:t>17</w:t>
            </w:r>
            <w:r w:rsidRPr="00C6623D">
              <w:rPr>
                <w:rFonts w:eastAsiaTheme="minorEastAsia" w:cstheme="minorBidi"/>
                <w:noProof/>
                <w:sz w:val="22"/>
                <w:szCs w:val="22"/>
                <w:lang w:eastAsia="de-CH"/>
              </w:rPr>
              <w:tab/>
            </w:r>
            <w:r w:rsidRPr="00C6623D">
              <w:rPr>
                <w:rStyle w:val="Hyperlink"/>
                <w:noProof/>
              </w:rPr>
              <w:t>Tabellenverzeichnis</w:t>
            </w:r>
            <w:r w:rsidRPr="00C6623D">
              <w:rPr>
                <w:noProof/>
                <w:webHidden/>
              </w:rPr>
              <w:tab/>
            </w:r>
            <w:r w:rsidRPr="00C6623D">
              <w:rPr>
                <w:noProof/>
                <w:webHidden/>
              </w:rPr>
              <w:fldChar w:fldCharType="begin"/>
            </w:r>
            <w:r w:rsidRPr="00C6623D">
              <w:rPr>
                <w:noProof/>
                <w:webHidden/>
              </w:rPr>
              <w:instrText xml:space="preserve"> PAGEREF _Toc511709101 \h </w:instrText>
            </w:r>
            <w:r w:rsidRPr="00C6623D">
              <w:rPr>
                <w:noProof/>
                <w:webHidden/>
              </w:rPr>
            </w:r>
            <w:r w:rsidRPr="00C6623D">
              <w:rPr>
                <w:noProof/>
                <w:webHidden/>
              </w:rPr>
              <w:fldChar w:fldCharType="separate"/>
            </w:r>
            <w:r w:rsidR="00C278BE" w:rsidRPr="00C6623D">
              <w:rPr>
                <w:noProof/>
                <w:webHidden/>
              </w:rPr>
              <w:t>41</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r:id="rId18" w:anchor="_Toc511709102" w:history="1">
            <w:r w:rsidRPr="00C6623D">
              <w:rPr>
                <w:rStyle w:val="Hyperlink"/>
                <w:noProof/>
              </w:rPr>
              <w:t>Anhang</w:t>
            </w:r>
            <w:r w:rsidRPr="00C6623D">
              <w:rPr>
                <w:noProof/>
                <w:webHidden/>
              </w:rPr>
              <w:tab/>
            </w:r>
            <w:r w:rsidRPr="00C6623D">
              <w:rPr>
                <w:noProof/>
                <w:webHidden/>
              </w:rPr>
              <w:fldChar w:fldCharType="begin"/>
            </w:r>
            <w:r w:rsidRPr="00C6623D">
              <w:rPr>
                <w:noProof/>
                <w:webHidden/>
              </w:rPr>
              <w:instrText xml:space="preserve"> PAGEREF _Toc511709102 \h </w:instrText>
            </w:r>
            <w:r w:rsidRPr="00C6623D">
              <w:rPr>
                <w:noProof/>
                <w:webHidden/>
              </w:rPr>
            </w:r>
            <w:r w:rsidRPr="00C6623D">
              <w:rPr>
                <w:noProof/>
                <w:webHidden/>
              </w:rPr>
              <w:fldChar w:fldCharType="separate"/>
            </w:r>
            <w:r w:rsidR="00C278BE" w:rsidRPr="00C6623D">
              <w:rPr>
                <w:noProof/>
                <w:webHidden/>
              </w:rPr>
              <w:t>43</w:t>
            </w:r>
            <w:r w:rsidRPr="00C6623D">
              <w:rPr>
                <w:noProof/>
                <w:webHidden/>
              </w:rPr>
              <w:fldChar w:fldCharType="end"/>
            </w:r>
          </w:hyperlink>
        </w:p>
        <w:p w:rsidR="004F42F9" w:rsidRPr="00C6623D" w:rsidRDefault="004F42F9">
          <w:pPr>
            <w:pStyle w:val="Verzeichnis1"/>
            <w:rPr>
              <w:rFonts w:eastAsiaTheme="minorEastAsia" w:cstheme="minorBidi"/>
              <w:noProof/>
              <w:sz w:val="22"/>
              <w:szCs w:val="22"/>
              <w:lang w:eastAsia="de-CH"/>
            </w:rPr>
          </w:pPr>
          <w:hyperlink r:id="rId19" w:anchor="_Toc511709103" w:history="1">
            <w:r w:rsidRPr="00C6623D">
              <w:rPr>
                <w:rStyle w:val="Hyperlink"/>
                <w:noProof/>
              </w:rPr>
              <w:t>Anhang</w:t>
            </w:r>
            <w:r w:rsidRPr="00C6623D">
              <w:rPr>
                <w:noProof/>
                <w:webHidden/>
              </w:rPr>
              <w:tab/>
            </w:r>
            <w:r w:rsidRPr="00C6623D">
              <w:rPr>
                <w:noProof/>
                <w:webHidden/>
              </w:rPr>
              <w:fldChar w:fldCharType="begin"/>
            </w:r>
            <w:r w:rsidRPr="00C6623D">
              <w:rPr>
                <w:noProof/>
                <w:webHidden/>
              </w:rPr>
              <w:instrText xml:space="preserve"> PAGEREF _Toc511709103 \h </w:instrText>
            </w:r>
            <w:r w:rsidRPr="00C6623D">
              <w:rPr>
                <w:noProof/>
                <w:webHidden/>
              </w:rPr>
            </w:r>
            <w:r w:rsidRPr="00C6623D">
              <w:rPr>
                <w:noProof/>
                <w:webHidden/>
              </w:rPr>
              <w:fldChar w:fldCharType="separate"/>
            </w:r>
            <w:r w:rsidR="00C278BE" w:rsidRPr="00C6623D">
              <w:rPr>
                <w:noProof/>
                <w:webHidden/>
              </w:rPr>
              <w:t>43</w:t>
            </w:r>
            <w:r w:rsidRPr="00C6623D">
              <w:rPr>
                <w:noProof/>
                <w:webHidden/>
              </w:rPr>
              <w:fldChar w:fldCharType="end"/>
            </w:r>
          </w:hyperlink>
        </w:p>
        <w:p w:rsidR="00144E97" w:rsidRPr="00C6623D" w:rsidRDefault="00144E97">
          <w:r w:rsidRPr="00C6623D">
            <w:rPr>
              <w:b/>
              <w:bCs/>
            </w:rPr>
            <w:fldChar w:fldCharType="end"/>
          </w:r>
        </w:p>
      </w:sdtContent>
    </w:sdt>
    <w:p w:rsidR="00D0451E" w:rsidRPr="00C6623D" w:rsidRDefault="00D0451E">
      <w:pPr>
        <w:spacing w:line="240" w:lineRule="auto"/>
      </w:pPr>
      <w:r w:rsidRPr="00C6623D">
        <w:br w:type="page"/>
      </w:r>
    </w:p>
    <w:p w:rsidR="00BC0173" w:rsidRPr="00C6623D" w:rsidRDefault="00BC0173" w:rsidP="00BC0173"/>
    <w:p w:rsidR="001312BD" w:rsidRPr="00C6623D" w:rsidRDefault="002933DC" w:rsidP="001312BD">
      <w:pPr>
        <w:spacing w:line="240" w:lineRule="auto"/>
      </w:pPr>
      <w:r w:rsidRPr="00C6623D">
        <w:rPr>
          <w:noProof/>
        </w:rPr>
        <w:drawing>
          <wp:anchor distT="0" distB="0" distL="114300" distR="114300" simplePos="0" relativeHeight="251712000" behindDoc="0" locked="0" layoutInCell="1" allowOverlap="1" wp14:anchorId="2290FE2C" wp14:editId="2F739402">
            <wp:simplePos x="0" y="0"/>
            <wp:positionH relativeFrom="margin">
              <wp:posOffset>4714875</wp:posOffset>
            </wp:positionH>
            <wp:positionV relativeFrom="margin">
              <wp:posOffset>5808345</wp:posOffset>
            </wp:positionV>
            <wp:extent cx="1932305" cy="188976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14:sizeRelH relativeFrom="margin">
              <wp14:pctWidth>0</wp14:pctWidth>
            </wp14:sizeRelH>
            <wp14:sizeRelV relativeFrom="margin">
              <wp14:pctHeight>0</wp14:pctHeight>
            </wp14:sizeRelV>
          </wp:anchor>
        </w:drawing>
      </w:r>
    </w:p>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0868AE" w:rsidP="001312BD">
      <w:r w:rsidRPr="00C6623D">
        <w:rPr>
          <w:noProof/>
        </w:rPr>
        <mc:AlternateContent>
          <mc:Choice Requires="wps">
            <w:drawing>
              <wp:anchor distT="0" distB="0" distL="114300" distR="114300" simplePos="0" relativeHeight="251713024" behindDoc="0" locked="0" layoutInCell="1" allowOverlap="1">
                <wp:simplePos x="0" y="0"/>
                <wp:positionH relativeFrom="margin">
                  <wp:posOffset>729615</wp:posOffset>
                </wp:positionH>
                <wp:positionV relativeFrom="margin">
                  <wp:posOffset>2107565</wp:posOffset>
                </wp:positionV>
                <wp:extent cx="4286250" cy="225234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4286250" cy="2252345"/>
                        </a:xfrm>
                        <a:prstGeom prst="rect">
                          <a:avLst/>
                        </a:prstGeom>
                        <a:solidFill>
                          <a:schemeClr val="lt1"/>
                        </a:solidFill>
                        <a:ln w="6350">
                          <a:noFill/>
                        </a:ln>
                      </wps:spPr>
                      <wps:txbx>
                        <w:txbxContent>
                          <w:p w:rsidR="00AC5A1F" w:rsidRPr="002C257E" w:rsidRDefault="00AC5A1F" w:rsidP="001312BD">
                            <w:pPr>
                              <w:pStyle w:val="Titel"/>
                              <w:jc w:val="center"/>
                            </w:pPr>
                            <w:bookmarkStart w:id="12" w:name="_Toc506285965"/>
                            <w:bookmarkStart w:id="13" w:name="_Toc506286639"/>
                            <w:bookmarkStart w:id="14" w:name="_Toc506286701"/>
                            <w:bookmarkStart w:id="15" w:name="_Toc506286715"/>
                            <w:bookmarkStart w:id="16" w:name="_Toc506286724"/>
                            <w:bookmarkStart w:id="17" w:name="_Toc506286740"/>
                            <w:bookmarkStart w:id="18" w:name="_Toc506290238"/>
                            <w:bookmarkStart w:id="19" w:name="_Toc506290245"/>
                            <w:bookmarkStart w:id="20" w:name="_Toc506290265"/>
                            <w:bookmarkStart w:id="21" w:name="_Toc506302481"/>
                            <w:bookmarkStart w:id="22" w:name="_Toc510980199"/>
                            <w:bookmarkStart w:id="23" w:name="_Toc511709026"/>
                            <w:r>
                              <w:t>Teil 1</w:t>
                            </w:r>
                            <w:bookmarkEnd w:id="12"/>
                            <w:bookmarkEnd w:id="13"/>
                            <w:bookmarkEnd w:id="14"/>
                            <w:bookmarkEnd w:id="15"/>
                            <w:bookmarkEnd w:id="16"/>
                            <w:bookmarkEnd w:id="17"/>
                            <w:bookmarkEnd w:id="18"/>
                            <w:bookmarkEnd w:id="19"/>
                            <w:bookmarkEnd w:id="20"/>
                            <w:bookmarkEnd w:id="21"/>
                            <w:bookmarkEnd w:id="22"/>
                            <w:bookmarkEnd w:id="23"/>
                          </w:p>
                          <w:p w:rsidR="00AC5A1F" w:rsidRPr="002C257E" w:rsidRDefault="00AC5A1F" w:rsidP="001312BD">
                            <w:pPr>
                              <w:pStyle w:val="Grundtext"/>
                            </w:pPr>
                          </w:p>
                          <w:p w:rsidR="00AC5A1F" w:rsidRDefault="00AC5A1F" w:rsidP="001312BD">
                            <w:pPr>
                              <w:pStyle w:val="UntertitelWWZ"/>
                              <w:jc w:val="center"/>
                            </w:pPr>
                            <w:r>
                              <w:t>Obligatorische Kapitel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2" o:spid="_x0000_s1029" type="#_x0000_t202" style="position:absolute;margin-left:57.45pt;margin-top:165.95pt;width:337.5pt;height:177.35pt;z-index:2517130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" fillcolor="white [3201]" stroked="f" strokeweight=".5pt">
                <v:textbox>
                  <w:txbxContent>
                    <w:p w:rsidR="00AC5A1F" w:rsidRPr="002C257E" w:rsidRDefault="00AC5A1F" w:rsidP="001312BD">
                      <w:pPr>
                        <w:pStyle w:val="Titel"/>
                        <w:jc w:val="center"/>
                      </w:pPr>
                      <w:bookmarkStart w:id="24" w:name="_Toc506285965"/>
                      <w:bookmarkStart w:id="25" w:name="_Toc506286639"/>
                      <w:bookmarkStart w:id="26" w:name="_Toc506286701"/>
                      <w:bookmarkStart w:id="27" w:name="_Toc506286715"/>
                      <w:bookmarkStart w:id="28" w:name="_Toc506286724"/>
                      <w:bookmarkStart w:id="29" w:name="_Toc506286740"/>
                      <w:bookmarkStart w:id="30" w:name="_Toc506290238"/>
                      <w:bookmarkStart w:id="31" w:name="_Toc506290245"/>
                      <w:bookmarkStart w:id="32" w:name="_Toc506290265"/>
                      <w:bookmarkStart w:id="33" w:name="_Toc506302481"/>
                      <w:bookmarkStart w:id="34" w:name="_Toc510980199"/>
                      <w:bookmarkStart w:id="35" w:name="_Toc511709026"/>
                      <w:r>
                        <w:t>Teil 1</w:t>
                      </w:r>
                      <w:bookmarkEnd w:id="24"/>
                      <w:bookmarkEnd w:id="25"/>
                      <w:bookmarkEnd w:id="26"/>
                      <w:bookmarkEnd w:id="27"/>
                      <w:bookmarkEnd w:id="28"/>
                      <w:bookmarkEnd w:id="29"/>
                      <w:bookmarkEnd w:id="30"/>
                      <w:bookmarkEnd w:id="31"/>
                      <w:bookmarkEnd w:id="32"/>
                      <w:bookmarkEnd w:id="33"/>
                      <w:bookmarkEnd w:id="34"/>
                      <w:bookmarkEnd w:id="35"/>
                    </w:p>
                    <w:p w:rsidR="00AC5A1F" w:rsidRPr="002C257E" w:rsidRDefault="00AC5A1F" w:rsidP="001312BD">
                      <w:pPr>
                        <w:pStyle w:val="Grundtext"/>
                      </w:pPr>
                    </w:p>
                    <w:p w:rsidR="00AC5A1F" w:rsidRDefault="00AC5A1F" w:rsidP="001312BD">
                      <w:pPr>
                        <w:pStyle w:val="UntertitelWWZ"/>
                        <w:jc w:val="center"/>
                      </w:pPr>
                      <w:r>
                        <w:t>Obligatorische Kapitel</w:t>
                      </w:r>
                    </w:p>
                  </w:txbxContent>
                </v:textbox>
                <w10:wrap type="square" anchorx="margin" anchory="margin"/>
              </v:shape>
            </w:pict>
          </mc:Fallback>
        </mc:AlternateContent>
      </w:r>
    </w:p>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1312BD" w:rsidRPr="00C6623D" w:rsidRDefault="001312BD" w:rsidP="001312BD"/>
    <w:p w:rsidR="00A91C6B" w:rsidRPr="00C6623D" w:rsidRDefault="001312BD" w:rsidP="00A91C6B">
      <w:pPr>
        <w:pStyle w:val="berschrift1"/>
      </w:pPr>
      <w:r w:rsidRPr="00C6623D">
        <w:br w:type="page"/>
      </w:r>
      <w:bookmarkStart w:id="36" w:name="_Toc511709027"/>
      <w:r w:rsidR="00A91C6B" w:rsidRPr="00C6623D">
        <w:lastRenderedPageBreak/>
        <w:t>Aufgabestellung</w:t>
      </w:r>
      <w:bookmarkEnd w:id="36"/>
    </w:p>
    <w:p w:rsidR="00DD4FD0" w:rsidRPr="00C6623D" w:rsidRDefault="000868AE" w:rsidP="004A1B65">
      <w:pPr>
        <w:pStyle w:val="Grundtext"/>
      </w:pPr>
      <w:r w:rsidRPr="00C6623D">
        <w:t>Nachfolgend wird die Aufgabenstellung im Originaltext aus P</w:t>
      </w:r>
      <w:r w:rsidR="00031144" w:rsidRPr="00C6623D">
        <w:t>kO</w:t>
      </w:r>
      <w:r w:rsidRPr="00C6623D">
        <w:t xml:space="preserve">rg </w:t>
      </w:r>
      <w:r w:rsidR="00031144" w:rsidRPr="00C6623D">
        <w:t>aufgeführt.</w:t>
      </w:r>
    </w:p>
    <w:p w:rsidR="004A1B65" w:rsidRPr="00C6623D" w:rsidRDefault="004A1B65" w:rsidP="00371227">
      <w:pPr>
        <w:pStyle w:val="berschrift2"/>
        <w:tabs>
          <w:tab w:val="clear" w:pos="2836"/>
        </w:tabs>
        <w:ind w:left="709" w:hanging="851"/>
      </w:pPr>
      <w:bookmarkStart w:id="37" w:name="_Toc511709028"/>
      <w:r w:rsidRPr="00C6623D">
        <w:t>Ausgangslage</w:t>
      </w:r>
      <w:bookmarkEnd w:id="37"/>
    </w:p>
    <w:p w:rsidR="004A1B65" w:rsidRPr="00C6623D" w:rsidRDefault="004A1B65" w:rsidP="004A1B65">
      <w:pPr>
        <w:pStyle w:val="Grundtext"/>
      </w:pPr>
      <w:r w:rsidRPr="00C6623D">
        <w:t>SAP ist in unserem Unternehmen das führende Stammdatensystem. Wir benötigen für die Zukunft eine Möglichkeit auf die Daten ohne "SAP GUI" oder auch mit Mobilen Geräten zuzugreifen. Aus diesem Grund soll ein Prototyp erstellt werden, welcher eine Webseite als UI hat und via Webservice aus dem SAP die Daten darstellen und mutieren kann. Es gibt in SAP die Möglichkeiten Daten auf Web Technologie auszugeben, aber wie immer sind die Technische Voraussetzungen und der Implementierungsaufwand im SAP Umfeld recht hoch. Es wäre unteranderem manchmal auch sehr hilfreich, Daten möglichst schnell und ohne grossen Aufwand aus dem SAP ziehen zu können und diese an den Benutzern zu Verfügungen stellen zu können. Denkbar wäre diese Lösung auch als Entwicklungswerkzeug in einem POC (Proof of Concept) zur Visualisierung späterer Spezifikationen in einem Projekt.</w:t>
      </w:r>
    </w:p>
    <w:p w:rsidR="004A1B65" w:rsidRPr="00C6623D" w:rsidRDefault="004A1B65" w:rsidP="00371227">
      <w:pPr>
        <w:pStyle w:val="berschrift2"/>
        <w:tabs>
          <w:tab w:val="clear" w:pos="2836"/>
        </w:tabs>
        <w:ind w:left="709"/>
      </w:pPr>
      <w:bookmarkStart w:id="38" w:name="_Toc511709029"/>
      <w:r w:rsidRPr="00C6623D">
        <w:t>Detaillierte Aufgabenstellung</w:t>
      </w:r>
      <w:bookmarkEnd w:id="38"/>
    </w:p>
    <w:p w:rsidR="004A1B65" w:rsidRPr="00C6623D" w:rsidRDefault="004A1B65" w:rsidP="005D1ED7">
      <w:pPr>
        <w:pStyle w:val="berschrift3"/>
      </w:pPr>
      <w:bookmarkStart w:id="39" w:name="_Toc511709030"/>
      <w:r w:rsidRPr="00C6623D">
        <w:t xml:space="preserve">Ursprung </w:t>
      </w:r>
      <w:r w:rsidR="00DD4FD0" w:rsidRPr="00C6623D">
        <w:t>des Prototyps</w:t>
      </w:r>
      <w:bookmarkEnd w:id="39"/>
    </w:p>
    <w:p w:rsidR="004A1B65" w:rsidRPr="00C6623D" w:rsidRDefault="004A1B65" w:rsidP="004A1B65">
      <w:pPr>
        <w:pStyle w:val="Grundtext"/>
      </w:pPr>
      <w:r w:rsidRPr="00C6623D">
        <w:t xml:space="preserve">Die WWZ arbeitet mit dem Partnerunternehmen Quickline zusammen. Über Quickline werden Telekomprodukte verkauft. Es gibt eine Schnittstelle zu Quickline, welche die Workflows der Bestellungen, Umzüge und Stammdatenmutationen des Kunden zur WWZ übermitteln. Der Fokus </w:t>
      </w:r>
      <w:r w:rsidR="00DD4FD0" w:rsidRPr="00C6623D">
        <w:t>des Prototyps</w:t>
      </w:r>
      <w:r w:rsidRPr="00C6623D">
        <w:t xml:space="preserve"> ist der Prozess der Stammdatenmutationen. Für den Fachbereich gibt es im SAP ein einfaches Cockpit. In diesem Cockpit kann der Workflow für einen Kunden ausgewählt werden. Durch diese Selektion werden zwei Aktionen ausgelöst.</w:t>
      </w:r>
    </w:p>
    <w:p w:rsidR="004A1B65" w:rsidRPr="00C6623D" w:rsidRDefault="004A1B65" w:rsidP="004A1B65">
      <w:pPr>
        <w:pStyle w:val="Grundtext"/>
      </w:pPr>
      <w:r w:rsidRPr="00C6623D">
        <w:t>1. In einem GUI Container im SAP GUI wird eine Quickline Webseite aufgerufen, welche die Stammdaten des Kunden anzeigt.</w:t>
      </w:r>
    </w:p>
    <w:p w:rsidR="004A1B65" w:rsidRPr="00C6623D" w:rsidRDefault="004A1B65" w:rsidP="004A1B65">
      <w:pPr>
        <w:pStyle w:val="Grundtext"/>
      </w:pPr>
      <w:r w:rsidRPr="00C6623D">
        <w:t xml:space="preserve">2. In einem anderen GUI Container im SAP GUI, wird der SAP WebGUI gestartet und die Transaktion BP (ändern </w:t>
      </w:r>
      <w:r w:rsidR="00DD4FD0" w:rsidRPr="00C6623D">
        <w:t>des Geschäftspartners</w:t>
      </w:r>
      <w:r w:rsidRPr="00C6623D">
        <w:t>) aufgerufen.</w:t>
      </w:r>
    </w:p>
    <w:p w:rsidR="004A1B65" w:rsidRPr="00C6623D" w:rsidRDefault="004A1B65" w:rsidP="004A1B65">
      <w:pPr>
        <w:pStyle w:val="Grundtext"/>
      </w:pPr>
      <w:r w:rsidRPr="00C6623D">
        <w:t>Der Facharbeiter vergleicht die Stammdaten der beiden Systeme. Nach einer Validierung der Daten passt er im SAP WebGUI die Daten des Kunden an. Danach bestätigt der Facharbeiter den Workflow und der Workflow wird bei Quickline abgeschlossen.</w:t>
      </w:r>
    </w:p>
    <w:p w:rsidR="004A1B65" w:rsidRPr="00C6623D" w:rsidRDefault="004A1B65" w:rsidP="004A1B65">
      <w:pPr>
        <w:pStyle w:val="Grundtext"/>
      </w:pPr>
      <w:r w:rsidRPr="00C6623D">
        <w:t>Da der SAP WebGUI von SAP veraltet ist und letztens ein Problem mit dem Memory auf unserem SAP System ausgelöst hat, kam die initiale Idee zustande den SAP WebGUI durch eine normale Webseite abzulösen.</w:t>
      </w:r>
    </w:p>
    <w:p w:rsidR="004A1B65" w:rsidRPr="00C6623D" w:rsidRDefault="004A1B65" w:rsidP="004A1B65">
      <w:pPr>
        <w:pStyle w:val="Grundtext"/>
      </w:pPr>
      <w:r w:rsidRPr="00C6623D">
        <w:t>Was ist der SAP WebGUI: https://blogs.sap.com/2015/07/04/what-where-when-why-webgui/</w:t>
      </w:r>
    </w:p>
    <w:p w:rsidR="004A1B65" w:rsidRPr="00C6623D" w:rsidRDefault="004A1B65" w:rsidP="004A1B65">
      <w:pPr>
        <w:pStyle w:val="Grundtext"/>
      </w:pPr>
      <w:r w:rsidRPr="00C6623D">
        <w:t>Was ist die Transaktion BP: In der Transaktion BP werden die Stammdaten zu einem Geschäftspartner (Kunde) gepflegt.</w:t>
      </w:r>
    </w:p>
    <w:p w:rsidR="004A1B65" w:rsidRPr="00C6623D" w:rsidRDefault="004A1B65" w:rsidP="004A1B65">
      <w:pPr>
        <w:pStyle w:val="Grundtext"/>
      </w:pPr>
      <w:r w:rsidRPr="00C6623D">
        <w:t>Zu den Stammdaten gehören die Üblichen Daten wie die Kontaktdaten der Person und deren Anschrift. Die Transaktion ist das Gengenstück zu XD01 bei dem Modul SD für den Kunden, aber speziell für die Versorgungsindustrie.</w:t>
      </w:r>
    </w:p>
    <w:p w:rsidR="004A1B65" w:rsidRPr="00C6623D" w:rsidRDefault="004A1B65" w:rsidP="004A1B65">
      <w:pPr>
        <w:pStyle w:val="Grundtext"/>
      </w:pPr>
    </w:p>
    <w:p w:rsidR="00DD4FD0" w:rsidRPr="00C6623D" w:rsidRDefault="00DD4FD0" w:rsidP="004A1B65">
      <w:pPr>
        <w:pStyle w:val="Grundtext"/>
      </w:pPr>
    </w:p>
    <w:p w:rsidR="004A1B65" w:rsidRPr="00C6623D" w:rsidRDefault="004A1B65" w:rsidP="005D1ED7">
      <w:pPr>
        <w:pStyle w:val="berschrift3"/>
      </w:pPr>
      <w:bookmarkStart w:id="40" w:name="_Toc511709031"/>
      <w:r w:rsidRPr="00C6623D">
        <w:t>Systemarchitektur</w:t>
      </w:r>
      <w:bookmarkEnd w:id="40"/>
    </w:p>
    <w:p w:rsidR="004A1B65" w:rsidRPr="00C6623D" w:rsidRDefault="004A1B65" w:rsidP="004A1B65">
      <w:pPr>
        <w:pStyle w:val="Grundtext"/>
      </w:pPr>
      <w:r w:rsidRPr="00C6623D">
        <w:t>Die WWZ hat grundsätzlich im SAP Umfeld eine 3tier Architektur im Einsatz.</w:t>
      </w:r>
    </w:p>
    <w:p w:rsidR="004A1B65" w:rsidRPr="00C6623D" w:rsidRDefault="004A1B65" w:rsidP="004A1B65">
      <w:pPr>
        <w:pStyle w:val="Grundtext"/>
      </w:pPr>
      <w:r w:rsidRPr="00C6623D">
        <w:lastRenderedPageBreak/>
        <w:t>Es gibt 3 SAP ERP Systeme:</w:t>
      </w:r>
    </w:p>
    <w:p w:rsidR="004A1B65" w:rsidRPr="00C6623D" w:rsidRDefault="004A1B65" w:rsidP="004A1B65">
      <w:pPr>
        <w:pStyle w:val="Grundtext"/>
      </w:pPr>
      <w:r w:rsidRPr="00C6623D">
        <w:t>T01 - Customizing/Entwicklung</w:t>
      </w:r>
    </w:p>
    <w:p w:rsidR="004A1B65" w:rsidRPr="00C6623D" w:rsidRDefault="004A1B65" w:rsidP="004A1B65">
      <w:pPr>
        <w:pStyle w:val="Grundtext"/>
      </w:pPr>
      <w:r w:rsidRPr="00C6623D">
        <w:t>Q01 - Test/Stagesystem</w:t>
      </w:r>
    </w:p>
    <w:p w:rsidR="004A1B65" w:rsidRPr="00C6623D" w:rsidRDefault="004A1B65" w:rsidP="004A1B65">
      <w:pPr>
        <w:pStyle w:val="Grundtext"/>
      </w:pPr>
      <w:r w:rsidRPr="00C6623D">
        <w:t>P01 - Produktivsystem</w:t>
      </w:r>
    </w:p>
    <w:p w:rsidR="004A1B65" w:rsidRPr="00C6623D" w:rsidRDefault="004A1B65" w:rsidP="004A1B65">
      <w:pPr>
        <w:pStyle w:val="Grundtext"/>
      </w:pPr>
    </w:p>
    <w:p w:rsidR="004A1B65" w:rsidRPr="00C6623D" w:rsidRDefault="004A1B65" w:rsidP="004A1B65">
      <w:pPr>
        <w:pStyle w:val="Grundtext"/>
      </w:pPr>
      <w:r w:rsidRPr="00C6623D">
        <w:t>Bei den SAP PI Systemen, haben wir nur eine 2tier Architektur:</w:t>
      </w:r>
    </w:p>
    <w:p w:rsidR="004A1B65" w:rsidRPr="00C6623D" w:rsidRDefault="004A1B65" w:rsidP="004A1B65">
      <w:pPr>
        <w:pStyle w:val="Grundtext"/>
      </w:pPr>
      <w:r w:rsidRPr="00C6623D">
        <w:t>SAP ERP Q01 -&gt; SAP PI PT1</w:t>
      </w:r>
    </w:p>
    <w:p w:rsidR="004A1B65" w:rsidRPr="00C6623D" w:rsidRDefault="004A1B65" w:rsidP="004A1B65">
      <w:pPr>
        <w:pStyle w:val="Grundtext"/>
      </w:pPr>
      <w:r w:rsidRPr="00C6623D">
        <w:t>SAP ERP P01 -&gt; SAP PI PP1</w:t>
      </w:r>
    </w:p>
    <w:p w:rsidR="004A1B65" w:rsidRPr="00C6623D" w:rsidRDefault="004A1B65" w:rsidP="004A1B65">
      <w:pPr>
        <w:pStyle w:val="Grundtext"/>
      </w:pPr>
      <w:r w:rsidRPr="00C6623D">
        <w:t>Aus diesem Grund müssen die Entwicklungen die im T01 gemacht werden und eine PI Schnittstelle benötigen, zwingend in das SAP Q01 mit dem SAP SolMan transportiert werden. Der SAP SolMan verwaltet die Änderungen und ist an das Transportmanagement angehängt ist.</w:t>
      </w:r>
    </w:p>
    <w:p w:rsidR="004A1B65" w:rsidRPr="00C6623D" w:rsidRDefault="004A1B65" w:rsidP="004A1B65">
      <w:pPr>
        <w:pStyle w:val="Grundtext"/>
      </w:pPr>
      <w:r w:rsidRPr="00C6623D">
        <w:t>Als Webserver für den Prototyp ist ein XAMPP lokal auf dem entwicklungs PC mit Windows 7 installiert. Bei einer eventueller Produktivsetzung nach der IPA wird die Webanwendung auf einem Server innerhalb der DMZ in der WWZ kopiert.</w:t>
      </w:r>
    </w:p>
    <w:p w:rsidR="004A1B65" w:rsidRPr="00C6623D" w:rsidRDefault="004A1B65" w:rsidP="004A1B65">
      <w:pPr>
        <w:pStyle w:val="Grundtext"/>
      </w:pPr>
      <w:r w:rsidRPr="00C6623D">
        <w:t>Die komplette Systemarchitektur welche an der IPA benötigt wird, ist bereits vollständig aufgebaut. An den Systemen ist keine Konfiguration mehr notwendig. Ein User für den Zugriff der Webanwendung auf das PI ist angelegt und geprüft.</w:t>
      </w:r>
    </w:p>
    <w:p w:rsidR="004A1B65" w:rsidRPr="00C6623D" w:rsidRDefault="004A1B65" w:rsidP="004A1B65">
      <w:pPr>
        <w:pStyle w:val="Grundtext"/>
      </w:pPr>
    </w:p>
    <w:p w:rsidR="004A1B65" w:rsidRPr="00C6623D" w:rsidRDefault="004A1B65" w:rsidP="005D1ED7">
      <w:pPr>
        <w:pStyle w:val="berschrift3"/>
      </w:pPr>
      <w:bookmarkStart w:id="41" w:name="_Toc511709032"/>
      <w:r w:rsidRPr="00C6623D">
        <w:t>Musskriterien</w:t>
      </w:r>
      <w:bookmarkEnd w:id="41"/>
    </w:p>
    <w:p w:rsidR="004A1B65" w:rsidRPr="00C6623D" w:rsidRDefault="004A1B65" w:rsidP="004A1B65">
      <w:pPr>
        <w:pStyle w:val="Grundtext"/>
      </w:pPr>
      <w:r w:rsidRPr="00C6623D">
        <w:t>Es ist eine Webanwendung zu realisieren welche Stammdaten vom Geschäftspartner, die im SAP ERP abgelegt sind, ausgibt. Neben der Anzeige sollen auch einige Daten geändert werden können, welche dann im SAP wieder verbucht werden. Die Schnittstelle zum Auslesen der Daten muss über das SAP PI erfolgen. Primäres Ziel dieses Prototypen</w:t>
      </w:r>
      <w:r w:rsidR="00DD4FD0" w:rsidRPr="00C6623D">
        <w:t>s</w:t>
      </w:r>
      <w:r w:rsidRPr="00C6623D">
        <w:t xml:space="preserve"> ist es, die Machbarkeit und Schwierigkeiten einer Webanbindung an das SAP aufzuzeigen. Die Anwendung soll ohne spezielle Konfiguration auf dem Webserver und ohne zusätzlichem Modulen von XAMPP Webserver laufen.</w:t>
      </w:r>
    </w:p>
    <w:p w:rsidR="004A1B65" w:rsidRPr="00C6623D" w:rsidRDefault="004A1B65" w:rsidP="004A1B65">
      <w:pPr>
        <w:pStyle w:val="Grundtext"/>
      </w:pPr>
      <w:r w:rsidRPr="00C6623D">
        <w:t>Es soll eine Grundlage/Vorlage geschaffen werden, welche für schnelle Implementation z.b an einem POC hilft für einen Webservice ein GUI zu erstellen. Über dieses GUI kann der Webservice getestet werden und z.b dem Fachbereich oder externen Partner die Funktionen visualisiert werden. Denkbar sind auch kleinere/einfachere Anwendungen wie bei diesem Prototyp z.b Mutationen von Stammdaten.</w:t>
      </w:r>
    </w:p>
    <w:p w:rsidR="004A1B65" w:rsidRPr="00C6623D" w:rsidRDefault="004A1B65" w:rsidP="004A1B65">
      <w:pPr>
        <w:pStyle w:val="Grundtext"/>
      </w:pPr>
    </w:p>
    <w:p w:rsidR="005D1ED7" w:rsidRPr="00C6623D" w:rsidRDefault="005D1ED7" w:rsidP="004A1B65">
      <w:pPr>
        <w:pStyle w:val="Grundtext"/>
      </w:pPr>
    </w:p>
    <w:p w:rsidR="00DD4FD0" w:rsidRPr="00C6623D" w:rsidRDefault="00DD4FD0" w:rsidP="004A1B65">
      <w:pPr>
        <w:pStyle w:val="Grundtext"/>
      </w:pPr>
    </w:p>
    <w:p w:rsidR="004A1B65" w:rsidRPr="00C6623D" w:rsidRDefault="004A1B65" w:rsidP="005D1ED7">
      <w:pPr>
        <w:pStyle w:val="berschrift3"/>
      </w:pPr>
      <w:bookmarkStart w:id="42" w:name="_Toc511709033"/>
      <w:r w:rsidRPr="00C6623D">
        <w:t>Technische Vorgaben</w:t>
      </w:r>
      <w:bookmarkEnd w:id="42"/>
    </w:p>
    <w:p w:rsidR="004A1B65" w:rsidRPr="00C6623D" w:rsidRDefault="004A1B65" w:rsidP="004A1B65">
      <w:pPr>
        <w:pStyle w:val="Grundtext"/>
      </w:pPr>
      <w:r w:rsidRPr="00C6623D">
        <w:t>Webanwendung:</w:t>
      </w:r>
    </w:p>
    <w:p w:rsidR="004A1B65" w:rsidRPr="00C6623D" w:rsidRDefault="004A1B65" w:rsidP="004A1B65">
      <w:pPr>
        <w:pStyle w:val="Grundtext"/>
      </w:pPr>
      <w:r w:rsidRPr="00C6623D">
        <w:t>- Die Webanwendung soll auf einem Webserver: XAMPP auf WIN7 64Bit laufen.</w:t>
      </w:r>
    </w:p>
    <w:p w:rsidR="004A1B65" w:rsidRPr="00C6623D" w:rsidRDefault="004A1B65" w:rsidP="004A1B65">
      <w:pPr>
        <w:pStyle w:val="Grundtext"/>
      </w:pPr>
      <w:r w:rsidRPr="00C6623D">
        <w:lastRenderedPageBreak/>
        <w:t>- Die Daten sollen zwischen der Webanwendung und dem SAP PI über eine SOAP Schnittstelle kommunizieren. Innerhalb des SOAP Request werden die Daten im XML Format abgebildet (SAP PI Standard bei einem SOAP Adapter).</w:t>
      </w:r>
    </w:p>
    <w:p w:rsidR="004A1B65" w:rsidRPr="00C6623D" w:rsidRDefault="004A1B65" w:rsidP="004A1B65">
      <w:pPr>
        <w:pStyle w:val="Grundtext"/>
      </w:pPr>
      <w:r w:rsidRPr="00C6623D">
        <w:t>- Als Programmiersprache für die Webanwendung soll JavaScript und HTML verwendet werden.</w:t>
      </w:r>
    </w:p>
    <w:p w:rsidR="004A1B65" w:rsidRPr="00C6623D" w:rsidRDefault="004A1B65" w:rsidP="004A1B65">
      <w:pPr>
        <w:pStyle w:val="Grundtext"/>
      </w:pPr>
      <w:r w:rsidRPr="00C6623D">
        <w:t>- Zusätzliche benötigte Bibliotheken für die Webanwendung können frei gewählt werden.</w:t>
      </w:r>
    </w:p>
    <w:p w:rsidR="004A1B65" w:rsidRPr="00C6623D" w:rsidRDefault="004A1B65" w:rsidP="004A1B65">
      <w:pPr>
        <w:pStyle w:val="Grundtext"/>
      </w:pPr>
    </w:p>
    <w:p w:rsidR="004A1B65" w:rsidRPr="00C6623D" w:rsidRDefault="004A1B65" w:rsidP="004A1B65">
      <w:pPr>
        <w:pStyle w:val="Grundtext"/>
      </w:pPr>
      <w:r w:rsidRPr="00C6623D">
        <w:t>SAP PI:</w:t>
      </w:r>
    </w:p>
    <w:p w:rsidR="004A1B65" w:rsidRPr="00C6623D" w:rsidRDefault="004A1B65" w:rsidP="004A1B65">
      <w:pPr>
        <w:pStyle w:val="Grundtext"/>
      </w:pPr>
      <w:r w:rsidRPr="00C6623D">
        <w:t>- Das Design der Schnittstellen (Webservice) muss im "Enterprice Service Builder" erstellt werden</w:t>
      </w:r>
    </w:p>
    <w:p w:rsidR="004A1B65" w:rsidRPr="00C6623D" w:rsidRDefault="004A1B65" w:rsidP="004A1B65">
      <w:pPr>
        <w:pStyle w:val="Grundtext"/>
      </w:pPr>
      <w:r w:rsidRPr="00C6623D">
        <w:t>- Die Konfiguration der Schnittstellen muss im "Integration Builder" gemacht werden</w:t>
      </w:r>
    </w:p>
    <w:p w:rsidR="004A1B65" w:rsidRPr="00C6623D" w:rsidRDefault="004A1B65" w:rsidP="004A1B65">
      <w:pPr>
        <w:pStyle w:val="Grundtext"/>
      </w:pPr>
      <w:r w:rsidRPr="00C6623D">
        <w:t>- Communications Channel soll vom Typ SOAP sein</w:t>
      </w:r>
    </w:p>
    <w:p w:rsidR="004A1B65" w:rsidRPr="00C6623D" w:rsidRDefault="004A1B65" w:rsidP="004A1B65">
      <w:pPr>
        <w:pStyle w:val="Grundtext"/>
      </w:pPr>
      <w:r w:rsidRPr="00C6623D">
        <w:t>- Die Kommunikation soll über HTTP erfolgen (HTTPS ist "out of scope")</w:t>
      </w:r>
    </w:p>
    <w:p w:rsidR="004A1B65" w:rsidRPr="00C6623D" w:rsidRDefault="004A1B65" w:rsidP="004A1B65">
      <w:pPr>
        <w:pStyle w:val="Grundtext"/>
      </w:pPr>
    </w:p>
    <w:p w:rsidR="004A1B65" w:rsidRPr="00C6623D" w:rsidRDefault="004A1B65" w:rsidP="004A1B65">
      <w:pPr>
        <w:pStyle w:val="Grundtext"/>
      </w:pPr>
      <w:r w:rsidRPr="00C6623D">
        <w:t>SAP ERP:</w:t>
      </w:r>
    </w:p>
    <w:p w:rsidR="004A1B65" w:rsidRPr="00C6623D" w:rsidRDefault="004A1B65" w:rsidP="004A1B65">
      <w:pPr>
        <w:pStyle w:val="Grundtext"/>
      </w:pPr>
      <w:r w:rsidRPr="00C6623D">
        <w:t>- Das Coding für die Datenbeschaffung soll im generierten Proxy des Webservice erstellt werden</w:t>
      </w:r>
    </w:p>
    <w:p w:rsidR="004A1B65" w:rsidRPr="00C6623D" w:rsidRDefault="004A1B65" w:rsidP="004A1B65">
      <w:pPr>
        <w:pStyle w:val="Grundtext"/>
      </w:pPr>
      <w:r w:rsidRPr="00C6623D">
        <w:t>- Für die Datenbeschaffung sind SAP Funktionsbausteine oder Klassen zu verwenden, ausser es sind keine vorhanden oder deren Funktionalität recht nicht aus.</w:t>
      </w:r>
    </w:p>
    <w:p w:rsidR="004A1B65" w:rsidRPr="00C6623D" w:rsidRDefault="004A1B65" w:rsidP="005D1ED7">
      <w:pPr>
        <w:pStyle w:val="berschrift3"/>
      </w:pPr>
      <w:bookmarkStart w:id="43" w:name="_Toc511709034"/>
      <w:r w:rsidRPr="00C6623D">
        <w:t>Abgrenzungskriterien</w:t>
      </w:r>
      <w:bookmarkEnd w:id="43"/>
    </w:p>
    <w:p w:rsidR="004A1B65" w:rsidRPr="00C6623D" w:rsidRDefault="004A1B65" w:rsidP="004A1B65">
      <w:pPr>
        <w:pStyle w:val="Grundtext"/>
      </w:pPr>
      <w:r w:rsidRPr="00C6623D">
        <w:t>Auf die Implementation der Sicherheit der Applikation wird bei dieser Umsetzung bewusst verzichtet, da dies der Rahmen der Umsetzungszeit sprengen würde. Die Angaben der Authentifizierung welche über Basic Authentication gemacht werden soll, darf fix im Code hinterlegt werden.</w:t>
      </w:r>
    </w:p>
    <w:p w:rsidR="004A1B65" w:rsidRPr="00C6623D" w:rsidRDefault="004A1B65" w:rsidP="005D1ED7">
      <w:pPr>
        <w:pStyle w:val="berschrift3"/>
      </w:pPr>
      <w:bookmarkStart w:id="44" w:name="_Toc511709035"/>
      <w:r w:rsidRPr="00C6623D">
        <w:t>Zielgruppen</w:t>
      </w:r>
      <w:bookmarkEnd w:id="44"/>
    </w:p>
    <w:p w:rsidR="004A1B65" w:rsidRPr="00C6623D" w:rsidRDefault="004A1B65" w:rsidP="004A1B65">
      <w:pPr>
        <w:pStyle w:val="Grundtext"/>
      </w:pPr>
      <w:r w:rsidRPr="00C6623D">
        <w:t>Der Prototyp dieser Anwendung ist primär für Entwickler und IT Fachleute gedacht.</w:t>
      </w:r>
    </w:p>
    <w:p w:rsidR="004A1B65" w:rsidRPr="00C6623D" w:rsidRDefault="004A1B65" w:rsidP="004A1B65">
      <w:pPr>
        <w:pStyle w:val="Grundtext"/>
      </w:pPr>
    </w:p>
    <w:p w:rsidR="004A1B65" w:rsidRPr="00C6623D" w:rsidRDefault="004A1B65" w:rsidP="005D1ED7">
      <w:pPr>
        <w:pStyle w:val="berschrift3"/>
      </w:pPr>
      <w:bookmarkStart w:id="45" w:name="_Toc511709036"/>
      <w:r w:rsidRPr="00C6623D">
        <w:t>Betriebsbedingungen</w:t>
      </w:r>
      <w:bookmarkEnd w:id="45"/>
    </w:p>
    <w:p w:rsidR="004A1B65" w:rsidRPr="00C6623D" w:rsidRDefault="004A1B65" w:rsidP="004A1B65">
      <w:pPr>
        <w:pStyle w:val="Grundtext"/>
      </w:pPr>
      <w:r w:rsidRPr="00C6623D">
        <w:t>Die Web Anwendung soll im Internet Explorer Browser 11 auf einem Desktop oder Notebook laufen. Es sollen keine speziellen Voraussetzungen oder Installationen auf einem Web Server nötig sein.</w:t>
      </w:r>
    </w:p>
    <w:p w:rsidR="004A1B65" w:rsidRPr="00C6623D" w:rsidRDefault="004A1B65" w:rsidP="004A1B65">
      <w:pPr>
        <w:pStyle w:val="Grundtext"/>
      </w:pPr>
      <w:r w:rsidRPr="00C6623D">
        <w:t>Spezifikation der Webanwendung</w:t>
      </w:r>
    </w:p>
    <w:p w:rsidR="004A1B65" w:rsidRPr="00C6623D" w:rsidRDefault="004A1B65" w:rsidP="004A1B65">
      <w:pPr>
        <w:pStyle w:val="Grundtext"/>
      </w:pPr>
      <w:r w:rsidRPr="00C6623D">
        <w:t>Das GUI der Webanwendung soll die Zugehörigkeit zur WWZ Gruppe wiederspiegeln. Ein WWZ Logo und das WWZ Blau sollen Bestandteil des Designs sein. Als Vorlage dient die Webseite der WWZ. Ein spezifischer Style Guide wird nicht vorgegeben und auch nicht erwartet. Der Fokus des Prototyp liegt auf den Funktionen und dem Backendsystem. Die Bedienelemente und der Look and Feel sind der heutigen Zeit angemessen auszulegen. Bootstrap kann verwendet werden, ist aber kein Musskriterium. Rückmeldungen und Fehlerbehandlung nach dem Aufruf eines Service soll dem Benutzer als Feedback angezeigt werden.</w:t>
      </w:r>
    </w:p>
    <w:p w:rsidR="004A1B65" w:rsidRPr="00C6623D" w:rsidRDefault="004A1B65" w:rsidP="004A1B65">
      <w:pPr>
        <w:pStyle w:val="Grundtext"/>
      </w:pPr>
      <w:r w:rsidRPr="00C6623D">
        <w:t>Folgende Funktionen sollen in der Anwendung implementiert werden:</w:t>
      </w:r>
    </w:p>
    <w:p w:rsidR="004A1B65" w:rsidRPr="00C6623D" w:rsidRDefault="004A1B65" w:rsidP="004A1B65">
      <w:pPr>
        <w:pStyle w:val="Grundtext"/>
      </w:pPr>
      <w:r w:rsidRPr="00C6623D">
        <w:lastRenderedPageBreak/>
        <w:t>Suche von Geschäftspartner</w:t>
      </w:r>
      <w:r w:rsidR="00DD4FD0" w:rsidRPr="00C6623D">
        <w:t xml:space="preserve"> nach</w:t>
      </w:r>
      <w:r w:rsidRPr="00C6623D">
        <w:t>:</w:t>
      </w:r>
    </w:p>
    <w:p w:rsidR="004A1B65" w:rsidRPr="00C6623D" w:rsidRDefault="004A1B65" w:rsidP="00DD4FD0">
      <w:pPr>
        <w:pStyle w:val="Grundtext"/>
        <w:ind w:left="567"/>
      </w:pPr>
      <w:r w:rsidRPr="00C6623D">
        <w:t>- GP Nummer</w:t>
      </w:r>
    </w:p>
    <w:p w:rsidR="004A1B65" w:rsidRPr="00C6623D" w:rsidRDefault="004A1B65" w:rsidP="00DD4FD0">
      <w:pPr>
        <w:pStyle w:val="Grundtext"/>
        <w:ind w:left="567"/>
      </w:pPr>
      <w:r w:rsidRPr="00C6623D">
        <w:t>- Name</w:t>
      </w:r>
    </w:p>
    <w:p w:rsidR="004A1B65" w:rsidRPr="00C6623D" w:rsidRDefault="004A1B65" w:rsidP="00DD4FD0">
      <w:pPr>
        <w:pStyle w:val="Grundtext"/>
        <w:ind w:left="567"/>
      </w:pPr>
      <w:r w:rsidRPr="00C6623D">
        <w:t>- Vorname</w:t>
      </w:r>
    </w:p>
    <w:p w:rsidR="004A1B65" w:rsidRPr="00C6623D" w:rsidRDefault="004A1B65" w:rsidP="00DD4FD0">
      <w:pPr>
        <w:pStyle w:val="Grundtext"/>
        <w:ind w:left="567"/>
      </w:pPr>
      <w:r w:rsidRPr="00C6623D">
        <w:t>- Firmen-/Gruppenname</w:t>
      </w:r>
    </w:p>
    <w:p w:rsidR="004A1B65" w:rsidRPr="00C6623D" w:rsidRDefault="004A1B65" w:rsidP="00DD4FD0">
      <w:pPr>
        <w:pStyle w:val="Grundtext"/>
        <w:ind w:left="567"/>
      </w:pPr>
      <w:r w:rsidRPr="00C6623D">
        <w:t>- Strasse</w:t>
      </w:r>
    </w:p>
    <w:p w:rsidR="004A1B65" w:rsidRPr="00C6623D" w:rsidRDefault="004A1B65" w:rsidP="00DD4FD0">
      <w:pPr>
        <w:pStyle w:val="Grundtext"/>
        <w:ind w:left="567"/>
      </w:pPr>
      <w:r w:rsidRPr="00C6623D">
        <w:t>-Hausnummer</w:t>
      </w:r>
    </w:p>
    <w:p w:rsidR="004A1B65" w:rsidRPr="00C6623D" w:rsidRDefault="004A1B65" w:rsidP="00DD4FD0">
      <w:pPr>
        <w:pStyle w:val="Grundtext"/>
        <w:ind w:left="567"/>
      </w:pPr>
      <w:r w:rsidRPr="00C6623D">
        <w:t>- Ort</w:t>
      </w:r>
    </w:p>
    <w:p w:rsidR="004A1B65" w:rsidRPr="00C6623D" w:rsidRDefault="004A1B65" w:rsidP="00DD4FD0">
      <w:pPr>
        <w:pStyle w:val="Grundtext"/>
        <w:ind w:left="567"/>
      </w:pPr>
      <w:r w:rsidRPr="00C6623D">
        <w:t>- PLZ</w:t>
      </w:r>
    </w:p>
    <w:p w:rsidR="004A1B65" w:rsidRPr="00C6623D" w:rsidRDefault="004A1B65" w:rsidP="004A1B65">
      <w:pPr>
        <w:pStyle w:val="Grundtext"/>
      </w:pPr>
    </w:p>
    <w:p w:rsidR="004A1B65" w:rsidRPr="00C6623D" w:rsidRDefault="004A1B65" w:rsidP="004A1B65">
      <w:pPr>
        <w:pStyle w:val="Grundtext"/>
        <w:rPr>
          <w:b/>
        </w:rPr>
      </w:pPr>
      <w:r w:rsidRPr="00C6623D">
        <w:rPr>
          <w:b/>
        </w:rPr>
        <w:t>Funktion:</w:t>
      </w:r>
    </w:p>
    <w:p w:rsidR="004A1B65" w:rsidRPr="00C6623D" w:rsidRDefault="004A1B65" w:rsidP="004A1B65">
      <w:pPr>
        <w:pStyle w:val="Grundtext"/>
      </w:pPr>
      <w:r w:rsidRPr="00C6623D">
        <w:t>Die Werte für die Suche sollen in einzelnen Inputfeldern eingegeben werden können.</w:t>
      </w:r>
    </w:p>
    <w:p w:rsidR="004A1B65" w:rsidRPr="00C6623D" w:rsidRDefault="004A1B65" w:rsidP="004A1B65">
      <w:pPr>
        <w:pStyle w:val="Grundtext"/>
      </w:pPr>
      <w:r w:rsidRPr="00C6623D">
        <w:t>Wenn die Suche ausgeführt wird, sollen maximal die ersten 50 Einträge zurückgegeben werden. Zusätzlich soll dem Benutzer eine Meldung angezeigt werden, dass es mehr Suchtreffer gibt als angezeigt werden. Die Suchergebnisse sollen in einer Liste angezeigt werden. Ein Treffer auf der Suchliste soll ausgewählt werden können, damit die Stammdaten des Kunden geladen und angezeigt werden.</w:t>
      </w:r>
    </w:p>
    <w:p w:rsidR="004A1B65" w:rsidRPr="00C6623D" w:rsidRDefault="004A1B65" w:rsidP="004A1B65">
      <w:pPr>
        <w:pStyle w:val="Grundtext"/>
        <w:rPr>
          <w:b/>
        </w:rPr>
      </w:pPr>
      <w:r w:rsidRPr="00C6623D">
        <w:rPr>
          <w:b/>
        </w:rPr>
        <w:t>Validierung:</w:t>
      </w:r>
    </w:p>
    <w:p w:rsidR="004A1B65" w:rsidRPr="00C6623D" w:rsidRDefault="004A1B65" w:rsidP="004A1B65">
      <w:pPr>
        <w:pStyle w:val="Grundtext"/>
      </w:pPr>
      <w:r w:rsidRPr="00C6623D">
        <w:t>Mindesten eines dieser Felder muss einen Wert enthalten bevor die Suche ausgeführt wird.</w:t>
      </w:r>
    </w:p>
    <w:p w:rsidR="004A1B65" w:rsidRPr="00C6623D" w:rsidRDefault="004A1B65" w:rsidP="004A1B65">
      <w:pPr>
        <w:pStyle w:val="Grundtext"/>
      </w:pPr>
      <w:r w:rsidRPr="00C6623D">
        <w:t xml:space="preserve">Wenn die GP Nummer ausgewählt wird, darf diese nur </w:t>
      </w:r>
      <w:r w:rsidR="00810AFF" w:rsidRPr="00C6623D">
        <w:t>Numerische werte</w:t>
      </w:r>
      <w:r w:rsidRPr="00C6623D">
        <w:t xml:space="preserve"> enthalten und 7 Zeichen länge haben.</w:t>
      </w:r>
    </w:p>
    <w:p w:rsidR="00DD4FD0" w:rsidRPr="00C6623D" w:rsidRDefault="00DD4FD0" w:rsidP="004A1B65">
      <w:pPr>
        <w:pStyle w:val="Grundtext"/>
      </w:pPr>
    </w:p>
    <w:p w:rsidR="004A1B65" w:rsidRPr="00C6623D" w:rsidRDefault="004A1B65" w:rsidP="004A1B65">
      <w:pPr>
        <w:pStyle w:val="Grundtext"/>
      </w:pPr>
      <w:r w:rsidRPr="00C6623D">
        <w:t>Anzeigen von Geschäftspartner:</w:t>
      </w:r>
    </w:p>
    <w:p w:rsidR="004A1B65" w:rsidRPr="00C6623D" w:rsidRDefault="004A1B65" w:rsidP="00DD4FD0">
      <w:pPr>
        <w:pStyle w:val="Grundtext"/>
        <w:numPr>
          <w:ilvl w:val="0"/>
          <w:numId w:val="16"/>
        </w:numPr>
        <w:ind w:left="284" w:hanging="284"/>
      </w:pPr>
      <w:r w:rsidRPr="00C6623D">
        <w:t>Kundedaten anzeigen</w:t>
      </w:r>
      <w:r w:rsidR="00DD4FD0" w:rsidRPr="00C6623D">
        <w:t xml:space="preserve"> (Standartadresse)</w:t>
      </w:r>
    </w:p>
    <w:p w:rsidR="004A1B65" w:rsidRPr="00C6623D" w:rsidRDefault="004A1B65" w:rsidP="00DD4FD0">
      <w:pPr>
        <w:pStyle w:val="Grundtext"/>
        <w:ind w:left="567"/>
      </w:pPr>
      <w:r w:rsidRPr="00C6623D">
        <w:t>- Anrede</w:t>
      </w:r>
    </w:p>
    <w:p w:rsidR="004A1B65" w:rsidRPr="00C6623D" w:rsidRDefault="004A1B65" w:rsidP="00DD4FD0">
      <w:pPr>
        <w:pStyle w:val="Grundtext"/>
        <w:ind w:left="567"/>
      </w:pPr>
      <w:r w:rsidRPr="00C6623D">
        <w:t>- Name 1</w:t>
      </w:r>
    </w:p>
    <w:p w:rsidR="004A1B65" w:rsidRPr="00C6623D" w:rsidRDefault="004A1B65" w:rsidP="00DD4FD0">
      <w:pPr>
        <w:pStyle w:val="Grundtext"/>
        <w:ind w:left="567"/>
      </w:pPr>
      <w:r w:rsidRPr="00C6623D">
        <w:t>- Name 2</w:t>
      </w:r>
    </w:p>
    <w:p w:rsidR="004A1B65" w:rsidRPr="00C6623D" w:rsidRDefault="004A1B65" w:rsidP="00DD4FD0">
      <w:pPr>
        <w:pStyle w:val="Grundtext"/>
        <w:ind w:left="567"/>
      </w:pPr>
      <w:r w:rsidRPr="00C6623D">
        <w:t>- Vorname</w:t>
      </w:r>
    </w:p>
    <w:p w:rsidR="004A1B65" w:rsidRPr="00C6623D" w:rsidRDefault="004A1B65" w:rsidP="00DD4FD0">
      <w:pPr>
        <w:pStyle w:val="Grundtext"/>
        <w:ind w:left="567"/>
      </w:pPr>
      <w:r w:rsidRPr="00C6623D">
        <w:t>-Nachname</w:t>
      </w:r>
    </w:p>
    <w:p w:rsidR="004A1B65" w:rsidRPr="00C6623D" w:rsidRDefault="004A1B65" w:rsidP="00DD4FD0">
      <w:pPr>
        <w:pStyle w:val="Grundtext"/>
        <w:ind w:left="567"/>
      </w:pPr>
      <w:r w:rsidRPr="00C6623D">
        <w:t>- Ort</w:t>
      </w:r>
    </w:p>
    <w:p w:rsidR="004A1B65" w:rsidRPr="00C6623D" w:rsidRDefault="004A1B65" w:rsidP="00DD4FD0">
      <w:pPr>
        <w:pStyle w:val="Grundtext"/>
        <w:ind w:left="567"/>
      </w:pPr>
      <w:r w:rsidRPr="00C6623D">
        <w:t>- Strasse</w:t>
      </w:r>
    </w:p>
    <w:p w:rsidR="004A1B65" w:rsidRPr="00C6623D" w:rsidRDefault="004A1B65" w:rsidP="00DD4FD0">
      <w:pPr>
        <w:pStyle w:val="Grundtext"/>
        <w:ind w:left="567"/>
      </w:pPr>
      <w:r w:rsidRPr="00C6623D">
        <w:lastRenderedPageBreak/>
        <w:t>- PLZ</w:t>
      </w:r>
    </w:p>
    <w:p w:rsidR="004A1B65" w:rsidRPr="00C6623D" w:rsidRDefault="004A1B65" w:rsidP="00DD4FD0">
      <w:pPr>
        <w:pStyle w:val="Grundtext"/>
        <w:ind w:left="567"/>
      </w:pPr>
      <w:r w:rsidRPr="00C6623D">
        <w:t>- Land</w:t>
      </w:r>
    </w:p>
    <w:p w:rsidR="004A1B65" w:rsidRPr="00C6623D" w:rsidRDefault="004A1B65" w:rsidP="00DD4FD0">
      <w:pPr>
        <w:pStyle w:val="Grundtext"/>
        <w:ind w:left="567"/>
      </w:pPr>
      <w:r w:rsidRPr="00C6623D">
        <w:t>- Region</w:t>
      </w:r>
    </w:p>
    <w:p w:rsidR="004A1B65" w:rsidRPr="00C6623D" w:rsidRDefault="004A1B65" w:rsidP="00DD4FD0">
      <w:pPr>
        <w:pStyle w:val="Grundtext"/>
        <w:numPr>
          <w:ilvl w:val="0"/>
          <w:numId w:val="16"/>
        </w:numPr>
        <w:ind w:left="284" w:hanging="284"/>
      </w:pPr>
      <w:r w:rsidRPr="00C6623D">
        <w:t>Kommunikation</w:t>
      </w:r>
    </w:p>
    <w:p w:rsidR="004A1B65" w:rsidRPr="00C6623D" w:rsidRDefault="004A1B65" w:rsidP="00DD4FD0">
      <w:pPr>
        <w:pStyle w:val="Grundtext"/>
        <w:ind w:left="567"/>
      </w:pPr>
      <w:r w:rsidRPr="00C6623D">
        <w:t>- Telefon</w:t>
      </w:r>
    </w:p>
    <w:p w:rsidR="004A1B65" w:rsidRPr="00C6623D" w:rsidRDefault="004A1B65" w:rsidP="00DD4FD0">
      <w:pPr>
        <w:pStyle w:val="Grundtext"/>
        <w:ind w:left="567"/>
      </w:pPr>
      <w:r w:rsidRPr="00C6623D">
        <w:t>- Mobiletelefon</w:t>
      </w:r>
    </w:p>
    <w:p w:rsidR="004A1B65" w:rsidRPr="00C6623D" w:rsidRDefault="004A1B65" w:rsidP="00DD4FD0">
      <w:pPr>
        <w:pStyle w:val="Grundtext"/>
        <w:ind w:left="567"/>
      </w:pPr>
      <w:r w:rsidRPr="00C6623D">
        <w:t>- E-Mail</w:t>
      </w:r>
    </w:p>
    <w:p w:rsidR="004A1B65" w:rsidRPr="00C6623D" w:rsidRDefault="004A1B65" w:rsidP="004A1B65">
      <w:pPr>
        <w:pStyle w:val="Grundtext"/>
      </w:pPr>
    </w:p>
    <w:p w:rsidR="004A1B65" w:rsidRPr="00C6623D" w:rsidRDefault="004A1B65" w:rsidP="004A1B65">
      <w:pPr>
        <w:pStyle w:val="Grundtext"/>
      </w:pPr>
      <w:r w:rsidRPr="00C6623D">
        <w:t>• Quickline Produkte anzeigen</w:t>
      </w:r>
    </w:p>
    <w:p w:rsidR="004A1B65" w:rsidRPr="00C6623D" w:rsidRDefault="004A1B65" w:rsidP="004A1B65">
      <w:pPr>
        <w:pStyle w:val="Grundtext"/>
      </w:pPr>
      <w:r w:rsidRPr="00C6623D">
        <w:t>○ QMC-ID</w:t>
      </w:r>
    </w:p>
    <w:p w:rsidR="004A1B65" w:rsidRPr="00C6623D" w:rsidRDefault="004A1B65" w:rsidP="004A1B65">
      <w:pPr>
        <w:pStyle w:val="Grundtext"/>
      </w:pPr>
      <w:r w:rsidRPr="00C6623D">
        <w:t>- Internet Dienstleistungsprodukt</w:t>
      </w:r>
    </w:p>
    <w:p w:rsidR="004A1B65" w:rsidRPr="00C6623D" w:rsidRDefault="004A1B65" w:rsidP="004A1B65">
      <w:pPr>
        <w:pStyle w:val="Grundtext"/>
      </w:pPr>
      <w:r w:rsidRPr="00C6623D">
        <w:t>- Fix-Telefon</w:t>
      </w:r>
    </w:p>
    <w:p w:rsidR="004A1B65" w:rsidRPr="00C6623D" w:rsidRDefault="004A1B65" w:rsidP="004A1B65">
      <w:pPr>
        <w:pStyle w:val="Grundtext"/>
      </w:pPr>
      <w:r w:rsidRPr="00C6623D">
        <w:t>- DTV</w:t>
      </w:r>
    </w:p>
    <w:p w:rsidR="004A1B65" w:rsidRPr="00C6623D" w:rsidRDefault="004A1B65" w:rsidP="004A1B65">
      <w:pPr>
        <w:pStyle w:val="Grundtext"/>
      </w:pPr>
      <w:r w:rsidRPr="00C6623D">
        <w:t>- Verte!</w:t>
      </w:r>
    </w:p>
    <w:p w:rsidR="004A1B65" w:rsidRPr="00C6623D" w:rsidRDefault="004A1B65" w:rsidP="004A1B65">
      <w:pPr>
        <w:pStyle w:val="Grundtext"/>
      </w:pPr>
      <w:r w:rsidRPr="00C6623D">
        <w:t>- QLTV</w:t>
      </w:r>
    </w:p>
    <w:p w:rsidR="004A1B65" w:rsidRPr="00C6623D" w:rsidRDefault="004A1B65" w:rsidP="004A1B65">
      <w:pPr>
        <w:pStyle w:val="Grundtext"/>
      </w:pPr>
      <w:r w:rsidRPr="00C6623D">
        <w:t>- Mobile Dienstleistungsprodukt</w:t>
      </w:r>
    </w:p>
    <w:p w:rsidR="004A1B65" w:rsidRPr="00C6623D" w:rsidRDefault="004A1B65" w:rsidP="004A1B65">
      <w:pPr>
        <w:pStyle w:val="Grundtext"/>
      </w:pPr>
      <w:r w:rsidRPr="00C6623D">
        <w:t>- Kombi Dienstleistungsprodukt</w:t>
      </w:r>
    </w:p>
    <w:p w:rsidR="004A1B65" w:rsidRPr="00C6623D" w:rsidRDefault="004A1B65" w:rsidP="004A1B65">
      <w:pPr>
        <w:pStyle w:val="Grundtext"/>
      </w:pPr>
    </w:p>
    <w:p w:rsidR="004A1B65" w:rsidRPr="00C6623D" w:rsidRDefault="004A1B65" w:rsidP="004A1B65">
      <w:pPr>
        <w:pStyle w:val="Grundtext"/>
        <w:rPr>
          <w:b/>
        </w:rPr>
      </w:pPr>
      <w:r w:rsidRPr="00C6623D">
        <w:rPr>
          <w:b/>
        </w:rPr>
        <w:t>Funktion:</w:t>
      </w:r>
    </w:p>
    <w:p w:rsidR="004A1B65" w:rsidRPr="00C6623D" w:rsidRDefault="004A1B65" w:rsidP="004A1B65">
      <w:pPr>
        <w:pStyle w:val="Grundtext"/>
      </w:pPr>
      <w:r w:rsidRPr="00C6623D">
        <w:t>Nachdem ein Treffer in der Suche angewählt wurde, werden die Stammdaten und die Produkte von Quickline des Kunden angezeigt. Die Daten sollen auf eine Übersichtliche weise angezeigt werden. Die Stammdaten und Produktdaten sollen Gruppiert sein.</w:t>
      </w:r>
    </w:p>
    <w:p w:rsidR="004A1B65" w:rsidRPr="00C6623D" w:rsidRDefault="004A1B65" w:rsidP="004A1B65">
      <w:pPr>
        <w:pStyle w:val="Grundtext"/>
      </w:pPr>
    </w:p>
    <w:p w:rsidR="004A1B65" w:rsidRPr="00C6623D" w:rsidRDefault="004A1B65" w:rsidP="004A1B65">
      <w:pPr>
        <w:pStyle w:val="Grundtext"/>
      </w:pPr>
      <w:r w:rsidRPr="00C6623D">
        <w:t>Geschäftspartner ändern:</w:t>
      </w:r>
    </w:p>
    <w:p w:rsidR="004A1B65" w:rsidRPr="00C6623D" w:rsidRDefault="004A1B65" w:rsidP="004A1B65">
      <w:pPr>
        <w:pStyle w:val="Grundtext"/>
      </w:pPr>
      <w:r w:rsidRPr="00C6623D">
        <w:t>• Kundedaten ändern</w:t>
      </w:r>
    </w:p>
    <w:p w:rsidR="004A1B65" w:rsidRPr="00C6623D" w:rsidRDefault="004A1B65" w:rsidP="004A1B65">
      <w:pPr>
        <w:pStyle w:val="Grundtext"/>
      </w:pPr>
      <w:r w:rsidRPr="00C6623D">
        <w:t>○ Standartadresse</w:t>
      </w:r>
    </w:p>
    <w:p w:rsidR="004A1B65" w:rsidRPr="00C6623D" w:rsidRDefault="004A1B65" w:rsidP="004A1B65">
      <w:pPr>
        <w:pStyle w:val="Grundtext"/>
      </w:pPr>
      <w:r w:rsidRPr="00C6623D">
        <w:t>- Anrede</w:t>
      </w:r>
    </w:p>
    <w:p w:rsidR="004A1B65" w:rsidRPr="00C6623D" w:rsidRDefault="004A1B65" w:rsidP="004A1B65">
      <w:pPr>
        <w:pStyle w:val="Grundtext"/>
      </w:pPr>
      <w:r w:rsidRPr="00C6623D">
        <w:t>- Name 1</w:t>
      </w:r>
    </w:p>
    <w:p w:rsidR="004A1B65" w:rsidRPr="00C6623D" w:rsidRDefault="004A1B65" w:rsidP="004A1B65">
      <w:pPr>
        <w:pStyle w:val="Grundtext"/>
      </w:pPr>
      <w:r w:rsidRPr="00C6623D">
        <w:t>- Name 2</w:t>
      </w:r>
    </w:p>
    <w:p w:rsidR="004A1B65" w:rsidRPr="00C6623D" w:rsidRDefault="004A1B65" w:rsidP="004A1B65">
      <w:pPr>
        <w:pStyle w:val="Grundtext"/>
      </w:pPr>
      <w:r w:rsidRPr="00C6623D">
        <w:lastRenderedPageBreak/>
        <w:t>- Vorname</w:t>
      </w:r>
    </w:p>
    <w:p w:rsidR="004A1B65" w:rsidRPr="00C6623D" w:rsidRDefault="004A1B65" w:rsidP="004A1B65">
      <w:pPr>
        <w:pStyle w:val="Grundtext"/>
      </w:pPr>
      <w:r w:rsidRPr="00C6623D">
        <w:t>- Nachname</w:t>
      </w:r>
    </w:p>
    <w:p w:rsidR="004A1B65" w:rsidRPr="00C6623D" w:rsidRDefault="004A1B65" w:rsidP="004A1B65">
      <w:pPr>
        <w:pStyle w:val="Grundtext"/>
      </w:pPr>
      <w:r w:rsidRPr="00C6623D">
        <w:t>○ Kommunikation</w:t>
      </w:r>
    </w:p>
    <w:p w:rsidR="004A1B65" w:rsidRPr="00C6623D" w:rsidRDefault="004A1B65" w:rsidP="004A1B65">
      <w:pPr>
        <w:pStyle w:val="Grundtext"/>
      </w:pPr>
      <w:r w:rsidRPr="00C6623D">
        <w:t>- Telefon</w:t>
      </w:r>
    </w:p>
    <w:p w:rsidR="004A1B65" w:rsidRPr="00C6623D" w:rsidRDefault="004A1B65" w:rsidP="004A1B65">
      <w:pPr>
        <w:pStyle w:val="Grundtext"/>
      </w:pPr>
      <w:r w:rsidRPr="00C6623D">
        <w:t>- Mobiletelefon</w:t>
      </w:r>
    </w:p>
    <w:p w:rsidR="004A1B65" w:rsidRPr="00C6623D" w:rsidRDefault="004A1B65" w:rsidP="004A1B65">
      <w:pPr>
        <w:pStyle w:val="Grundtext"/>
      </w:pPr>
      <w:r w:rsidRPr="00C6623D">
        <w:t>- E-Mail</w:t>
      </w:r>
    </w:p>
    <w:p w:rsidR="004A1B65" w:rsidRPr="00C6623D" w:rsidRDefault="004A1B65" w:rsidP="004A1B65">
      <w:pPr>
        <w:pStyle w:val="Grundtext"/>
      </w:pPr>
      <w:r w:rsidRPr="00C6623D">
        <w:t>Bevor die Kundendaten geändert werden können, muss der Benutzer ein Änderungsmodus aktivieren. Der Modus soll Fehlmanipulationen an den Stammdaten verhindern. Vor dem Speichern soll eine einfache Validierung durchgeführt werden. Nach dem Speichern soll dem Benutzer eine Statusmeldung angezeigt werden. Wenn das Speichern erfolgreich war, soll der Änderungsmodus verlassen werden.</w:t>
      </w:r>
    </w:p>
    <w:p w:rsidR="004A1B65" w:rsidRPr="00C6623D" w:rsidRDefault="004A1B65" w:rsidP="004A1B65">
      <w:pPr>
        <w:pStyle w:val="Grundtext"/>
        <w:rPr>
          <w:b/>
        </w:rPr>
      </w:pPr>
      <w:r w:rsidRPr="00C6623D">
        <w:rPr>
          <w:b/>
        </w:rPr>
        <w:t>Validierung Standartadresse bei:</w:t>
      </w:r>
    </w:p>
    <w:p w:rsidR="004A1B65" w:rsidRPr="00C6623D" w:rsidRDefault="004A1B65" w:rsidP="004A1B65">
      <w:pPr>
        <w:pStyle w:val="Grundtext"/>
      </w:pPr>
      <w:r w:rsidRPr="00C6623D">
        <w:t>- Person: Anrede / Nachname / Vorname müssen gefüllt sein.</w:t>
      </w:r>
    </w:p>
    <w:p w:rsidR="004A1B65" w:rsidRPr="00C6623D" w:rsidRDefault="004A1B65" w:rsidP="004A1B65">
      <w:pPr>
        <w:pStyle w:val="Grundtext"/>
      </w:pPr>
      <w:r w:rsidRPr="00C6623D">
        <w:t>- Gruppe: Name 1 / Name 2 müssen gefüllt sein.</w:t>
      </w:r>
    </w:p>
    <w:p w:rsidR="004A1B65" w:rsidRPr="00C6623D" w:rsidRDefault="004A1B65" w:rsidP="004A1B65">
      <w:pPr>
        <w:pStyle w:val="Grundtext"/>
      </w:pPr>
      <w:r w:rsidRPr="00C6623D">
        <w:t>- Organisation: Name muss gefüllt sein.</w:t>
      </w:r>
    </w:p>
    <w:p w:rsidR="004A1B65" w:rsidRPr="00C6623D" w:rsidRDefault="004A1B65" w:rsidP="004A1B65">
      <w:pPr>
        <w:pStyle w:val="Grundtext"/>
      </w:pPr>
    </w:p>
    <w:p w:rsidR="004A1B65" w:rsidRPr="00C6623D" w:rsidRDefault="004A1B65" w:rsidP="004A1B65">
      <w:pPr>
        <w:pStyle w:val="Grundtext"/>
        <w:rPr>
          <w:b/>
        </w:rPr>
      </w:pPr>
      <w:r w:rsidRPr="00C6623D">
        <w:rPr>
          <w:b/>
        </w:rPr>
        <w:t>Validierung Kommunikation bei:</w:t>
      </w:r>
    </w:p>
    <w:p w:rsidR="004A1B65" w:rsidRPr="00C6623D" w:rsidRDefault="004A1B65" w:rsidP="004A1B65">
      <w:pPr>
        <w:pStyle w:val="Grundtext"/>
      </w:pPr>
      <w:r w:rsidRPr="00C6623D">
        <w:t>- Telefon darf nur Nummern enthalten.</w:t>
      </w:r>
    </w:p>
    <w:p w:rsidR="004A1B65" w:rsidRPr="00C6623D" w:rsidRDefault="004A1B65" w:rsidP="004A1B65">
      <w:pPr>
        <w:pStyle w:val="Grundtext"/>
      </w:pPr>
      <w:r w:rsidRPr="00C6623D">
        <w:t>- Mobiletelefon darf nur Nummern enthalten.</w:t>
      </w:r>
    </w:p>
    <w:p w:rsidR="004A1B65" w:rsidRPr="00C6623D" w:rsidRDefault="004A1B65" w:rsidP="004A1B65">
      <w:pPr>
        <w:pStyle w:val="Grundtext"/>
      </w:pPr>
      <w:r w:rsidRPr="00C6623D">
        <w:t>- E-Mail muss ein @ enthalten.</w:t>
      </w:r>
    </w:p>
    <w:p w:rsidR="004A1B65" w:rsidRPr="00C6623D" w:rsidRDefault="004A1B65" w:rsidP="004A1B65">
      <w:pPr>
        <w:pStyle w:val="Grundtext"/>
      </w:pPr>
    </w:p>
    <w:p w:rsidR="004A1B65" w:rsidRPr="00C6623D" w:rsidRDefault="004A1B65" w:rsidP="000868AE">
      <w:pPr>
        <w:pStyle w:val="berschrift3"/>
      </w:pPr>
      <w:bookmarkStart w:id="46" w:name="_Toc511709037"/>
      <w:r w:rsidRPr="00C6623D">
        <w:t>Testumfang</w:t>
      </w:r>
      <w:bookmarkEnd w:id="46"/>
    </w:p>
    <w:p w:rsidR="004A1B65" w:rsidRPr="00C6623D" w:rsidRDefault="004A1B65" w:rsidP="004A1B65">
      <w:pPr>
        <w:pStyle w:val="Grundtext"/>
      </w:pPr>
      <w:r w:rsidRPr="00C6623D">
        <w:t>Für jeden erstellten Webservice im SAP PI soll ein Funktionstest mit dem SoapUI Tool gemacht werden. Mithilfe des WSDL vom SAP PI ist ein Projekt anzulegen. Mit Hilfe des Request soll die Funktionsweise des Webservice geprüft werden. Funktioniert der Aufruf über das PI bis ins ERP? Werden die Stammdaten korrekt ausgelesen oder geändert? Im Testprotokoll soll der Request und der Respons aufgeführt werden. Pro Service sollen mindestens 3 Testfälle durchgeführt werden.</w:t>
      </w:r>
    </w:p>
    <w:p w:rsidR="004A1B65" w:rsidRPr="00C6623D" w:rsidRDefault="004A1B65" w:rsidP="004A1B65">
      <w:pPr>
        <w:pStyle w:val="Grundtext"/>
      </w:pPr>
      <w:r w:rsidRPr="00C6623D">
        <w:t>Weiter soll ein Funktionstest der gesamten Anwendung gemacht werden. Besondere Aufmerksamkeit sollte der Mutation im SAP Backend geschenkt werden, es darf nicht zu Verbuchungsabbrüchen kommen! Der Funktionstest soll vom Umfang her pro Geschäftspartner Ausprägung (Person, Gruppe und Organisation) mindestens 2 Testfälle beinhalten. Der Funktionstest soll die Suche, Anzeige und Änderung beinhalten. Im Testprotokoll sollen die Angaben der Maske in der Webanwendung und die Stammdaten vom SAP ERP ersichtlich sein.</w:t>
      </w:r>
    </w:p>
    <w:p w:rsidR="004A1B65" w:rsidRPr="00C6623D" w:rsidRDefault="004A1B65" w:rsidP="000868AE">
      <w:pPr>
        <w:pStyle w:val="berschrift3"/>
      </w:pPr>
      <w:bookmarkStart w:id="47" w:name="_Toc511709038"/>
      <w:r w:rsidRPr="00C6623D">
        <w:t>Dokumentation</w:t>
      </w:r>
      <w:bookmarkEnd w:id="47"/>
    </w:p>
    <w:p w:rsidR="004A1B65" w:rsidRPr="00C6623D" w:rsidRDefault="004A1B65" w:rsidP="004A1B65">
      <w:pPr>
        <w:pStyle w:val="Grundtext"/>
      </w:pPr>
      <w:r w:rsidRPr="00C6623D">
        <w:t xml:space="preserve">Da es sich hier primär um eine Umsetzung eines Prototypen handelt, ist der Fokus auf der technischen Dokumentation. Es wird eine kurze (max. 5 Seiten) technische Dokumentation erwartet, welche aufzeigt welche </w:t>
      </w:r>
      <w:r w:rsidRPr="00C6623D">
        <w:lastRenderedPageBreak/>
        <w:t>Schritte gemacht wurden um das Ziel zu erreichen. Zusätzlich sollte ein Diagramm für den Datenfluss und ein kurzer Abschnitt über das Fazit der Umsetzung enthalten sein. Auf alle anderen Dokumentationen wird verzichtet. Wenn Bedarf besteht, kann auf die IPA Dokumentation zurückgegriffen werden.</w:t>
      </w:r>
    </w:p>
    <w:p w:rsidR="004A1B65" w:rsidRPr="00C6623D" w:rsidRDefault="004A1B65" w:rsidP="00371227">
      <w:pPr>
        <w:pStyle w:val="berschrift2"/>
        <w:tabs>
          <w:tab w:val="clear" w:pos="2836"/>
          <w:tab w:val="num" w:pos="1134"/>
        </w:tabs>
        <w:ind w:left="709"/>
      </w:pPr>
      <w:bookmarkStart w:id="48" w:name="_Toc511709039"/>
      <w:r w:rsidRPr="00C6623D">
        <w:t>Mittel und Methoden</w:t>
      </w:r>
      <w:bookmarkEnd w:id="48"/>
    </w:p>
    <w:p w:rsidR="004A1B65" w:rsidRPr="00C6623D" w:rsidRDefault="004A1B65" w:rsidP="004A1B65">
      <w:pPr>
        <w:pStyle w:val="Grundtext"/>
      </w:pPr>
      <w:r w:rsidRPr="00C6623D">
        <w:t>Bei der Programmierung im SAP Umfeld ist die Namenskonvention einzuhalten. Im SAP ERP sollen Funktionsbausteine oder Klassen von SAP verwendet um Daten zu lesen und zu verbuchen. Wenn möglich soll der direkte Zugriff auf Tabellen vermieden werden. Die Webanwendung wird bis ins SAP Stage System Q01 transportiert und dort getestet und abgenommen.</w:t>
      </w:r>
    </w:p>
    <w:p w:rsidR="004A1B65" w:rsidRPr="00C6623D" w:rsidRDefault="004A1B65" w:rsidP="004A1B65">
      <w:pPr>
        <w:pStyle w:val="Grundtext"/>
      </w:pPr>
      <w:r w:rsidRPr="00C6623D">
        <w:t>Folgende Mittel stehen für die Umsetzung zu Verfügung:</w:t>
      </w:r>
    </w:p>
    <w:p w:rsidR="004A1B65" w:rsidRPr="00C6623D" w:rsidRDefault="004A1B65" w:rsidP="004A1B65">
      <w:pPr>
        <w:pStyle w:val="Grundtext"/>
      </w:pPr>
      <w:r w:rsidRPr="00C6623D">
        <w:t>- WWZ Windows 7 Standard PC mit Zugang auf das Internet.</w:t>
      </w:r>
    </w:p>
    <w:p w:rsidR="004A1B65" w:rsidRPr="00C6623D" w:rsidRDefault="004A1B65" w:rsidP="004A1B65">
      <w:pPr>
        <w:pStyle w:val="Grundtext"/>
      </w:pPr>
      <w:r w:rsidRPr="00C6623D">
        <w:t>- MS Office Packet</w:t>
      </w:r>
    </w:p>
    <w:p w:rsidR="004A1B65" w:rsidRPr="00C6623D" w:rsidRDefault="004A1B65" w:rsidP="004A1B65">
      <w:pPr>
        <w:pStyle w:val="Grundtext"/>
      </w:pPr>
      <w:r w:rsidRPr="00C6623D">
        <w:t>- SoapUI, Webservice Testtool</w:t>
      </w:r>
    </w:p>
    <w:p w:rsidR="004A1B65" w:rsidRPr="00C6623D" w:rsidRDefault="004A1B65" w:rsidP="004A1B65">
      <w:pPr>
        <w:pStyle w:val="Grundtext"/>
      </w:pPr>
      <w:r w:rsidRPr="00C6623D">
        <w:t>- Snagit, für Printscreens</w:t>
      </w:r>
    </w:p>
    <w:p w:rsidR="004A1B65" w:rsidRPr="00C6623D" w:rsidRDefault="004A1B65" w:rsidP="004A1B65">
      <w:pPr>
        <w:pStyle w:val="Grundtext"/>
      </w:pPr>
      <w:r w:rsidRPr="00C6623D">
        <w:t>- Notepad++, Texteditor mit XML Unterstützung</w:t>
      </w:r>
    </w:p>
    <w:p w:rsidR="004A1B65" w:rsidRPr="00C6623D" w:rsidRDefault="004A1B65" w:rsidP="004A1B65">
      <w:pPr>
        <w:pStyle w:val="Grundtext"/>
      </w:pPr>
      <w:r w:rsidRPr="00C6623D">
        <w:t>- Internet Explorer 11</w:t>
      </w:r>
    </w:p>
    <w:p w:rsidR="004A1B65" w:rsidRPr="00C6623D" w:rsidRDefault="004A1B65" w:rsidP="004A1B65">
      <w:pPr>
        <w:pStyle w:val="Grundtext"/>
      </w:pPr>
      <w:r w:rsidRPr="00C6623D">
        <w:t>- XAMPP, als Webserver</w:t>
      </w:r>
    </w:p>
    <w:p w:rsidR="004A1B65" w:rsidRPr="00C6623D" w:rsidRDefault="004A1B65" w:rsidP="004A1B65">
      <w:pPr>
        <w:pStyle w:val="Grundtext"/>
      </w:pPr>
      <w:r w:rsidRPr="00C6623D">
        <w:t>- atom.io, für die Erstellung der Webanwendung</w:t>
      </w:r>
    </w:p>
    <w:p w:rsidR="004A1B65" w:rsidRPr="00C6623D" w:rsidRDefault="004A1B65" w:rsidP="004A1B65">
      <w:pPr>
        <w:pStyle w:val="Grundtext"/>
      </w:pPr>
      <w:r w:rsidRPr="00C6623D">
        <w:t>- MockFlow, für das Erstellen der Mockup's</w:t>
      </w:r>
    </w:p>
    <w:p w:rsidR="004A1B65" w:rsidRPr="00C6623D" w:rsidRDefault="004A1B65" w:rsidP="004A1B65">
      <w:pPr>
        <w:pStyle w:val="Grundtext"/>
      </w:pPr>
      <w:r w:rsidRPr="00C6623D">
        <w:t>- HTML und JavaScript, für die Realisierung der Webanwendung</w:t>
      </w:r>
    </w:p>
    <w:p w:rsidR="004A1B65" w:rsidRPr="00C6623D" w:rsidRDefault="004A1B65" w:rsidP="004A1B65">
      <w:pPr>
        <w:pStyle w:val="Grundtext"/>
      </w:pPr>
      <w:r w:rsidRPr="00C6623D">
        <w:t>- SAP PI Weboberfläche, für das Anlegen der PI Schnittstellen</w:t>
      </w:r>
    </w:p>
    <w:p w:rsidR="004A1B65" w:rsidRPr="00C6623D" w:rsidRDefault="004A1B65" w:rsidP="004A1B65">
      <w:pPr>
        <w:pStyle w:val="Grundtext"/>
      </w:pPr>
      <w:r w:rsidRPr="00C6623D">
        <w:t>- SAP ERP ABAP, für das Programmieren in Proxyklassen</w:t>
      </w:r>
    </w:p>
    <w:p w:rsidR="004A1B65" w:rsidRPr="00C6623D" w:rsidRDefault="004A1B65" w:rsidP="00371227">
      <w:pPr>
        <w:pStyle w:val="berschrift2"/>
        <w:tabs>
          <w:tab w:val="clear" w:pos="2836"/>
        </w:tabs>
        <w:ind w:left="709"/>
      </w:pPr>
      <w:bookmarkStart w:id="49" w:name="_Toc511709040"/>
      <w:r w:rsidRPr="00C6623D">
        <w:t>Vorkenntnisse</w:t>
      </w:r>
      <w:bookmarkEnd w:id="49"/>
    </w:p>
    <w:p w:rsidR="004A1B65" w:rsidRPr="00C6623D" w:rsidRDefault="004A1B65" w:rsidP="004A1B65">
      <w:pPr>
        <w:pStyle w:val="Grundtext"/>
      </w:pPr>
      <w:r w:rsidRPr="00C6623D">
        <w:t xml:space="preserve">Nicole hat Erfahrungen im Bereich der Programmierung im SAP sei ca. 1,5 Jahren. Jedoch hatte sie vom Letzten Herbst bis Februar </w:t>
      </w:r>
      <w:r w:rsidR="00810AFF" w:rsidRPr="00C6623D">
        <w:t>dieses Jahrs</w:t>
      </w:r>
      <w:r w:rsidRPr="00C6623D">
        <w:t xml:space="preserve"> ein Projekt geleitet ohne regelmässige Programmierungen. Im Bereich Webentwicklung bringt sie vor allem die Erfahrungen aus der Schule mit. In der WWZ hat sie im Bereich Webentwicklung nur 2-3 kleinere Aufgaben gemacht.</w:t>
      </w:r>
    </w:p>
    <w:p w:rsidR="004A1B65" w:rsidRPr="00C6623D" w:rsidRDefault="004A1B65" w:rsidP="00371227">
      <w:pPr>
        <w:pStyle w:val="berschrift2"/>
        <w:tabs>
          <w:tab w:val="left" w:pos="709"/>
        </w:tabs>
        <w:ind w:hanging="2836"/>
      </w:pPr>
      <w:bookmarkStart w:id="50" w:name="_Toc511709041"/>
      <w:r w:rsidRPr="00C6623D">
        <w:t>Vorarbeiten</w:t>
      </w:r>
      <w:bookmarkEnd w:id="50"/>
    </w:p>
    <w:p w:rsidR="004A1B65" w:rsidRPr="00C6623D" w:rsidRDefault="004A1B65" w:rsidP="004A1B65">
      <w:pPr>
        <w:pStyle w:val="Grundtext"/>
      </w:pPr>
      <w:r w:rsidRPr="00C6623D">
        <w:t>Es wurde ein kleiner POC mithilfe einer vorhandenen Webseite gemacht, um zu schauen ob für Nicole eine solche IPA umsetzbar ist.</w:t>
      </w:r>
    </w:p>
    <w:p w:rsidR="004A1B65" w:rsidRPr="00C6623D" w:rsidRDefault="004A1B65" w:rsidP="00371227">
      <w:pPr>
        <w:pStyle w:val="berschrift2"/>
        <w:ind w:left="709"/>
      </w:pPr>
      <w:bookmarkStart w:id="51" w:name="_Toc511709042"/>
      <w:r w:rsidRPr="00C6623D">
        <w:t>Neue Lerninhalte</w:t>
      </w:r>
      <w:bookmarkEnd w:id="51"/>
    </w:p>
    <w:p w:rsidR="004A1B65" w:rsidRPr="00C6623D" w:rsidRDefault="004A1B65" w:rsidP="004A1B65">
      <w:pPr>
        <w:pStyle w:val="Grundtext"/>
      </w:pPr>
      <w:r w:rsidRPr="00C6623D">
        <w:t>Alle Systeme/Funktionen und Methoden zur Umsetzung der Anwendung sind bekannt. Funktionsbausteine für das Lesen und Mutieren der Daten sind evtl. noch nicht bekannt oder es müssen Alternativen gewählt werden.</w:t>
      </w:r>
    </w:p>
    <w:p w:rsidR="004A1B65" w:rsidRPr="00C6623D" w:rsidRDefault="004A1B65" w:rsidP="004A1B65">
      <w:pPr>
        <w:pStyle w:val="Grundtext"/>
      </w:pPr>
      <w:r w:rsidRPr="00C6623D">
        <w:lastRenderedPageBreak/>
        <w:t>SAP PI und das Anlegen von Webservice ist für Nicole recht neu. Die Behandlung der Datenstrukturen aus dem SAOP Request können evtl. für Schwierigkeiten sorgen.</w:t>
      </w:r>
    </w:p>
    <w:p w:rsidR="004A1B65" w:rsidRPr="00C6623D" w:rsidRDefault="004A1B65" w:rsidP="00371227">
      <w:pPr>
        <w:pStyle w:val="berschrift2"/>
        <w:tabs>
          <w:tab w:val="clear" w:pos="2836"/>
        </w:tabs>
        <w:ind w:left="709"/>
      </w:pPr>
      <w:bookmarkStart w:id="52" w:name="_Toc511709043"/>
      <w:r w:rsidRPr="00C6623D">
        <w:t>Arbeiten in den letzten 6 Monaten</w:t>
      </w:r>
      <w:bookmarkEnd w:id="52"/>
    </w:p>
    <w:p w:rsidR="00A15433" w:rsidRPr="00C6623D" w:rsidRDefault="004A1B65" w:rsidP="004A1B65">
      <w:pPr>
        <w:pStyle w:val="Grundtext"/>
      </w:pPr>
      <w:r w:rsidRPr="00C6623D">
        <w:t>Oktober bis Januar 2017 hat Nicole vor allem an dem Relaunch unserer Intranet Seite gearbeitet. Bei diesem Projekt hat sie die Teilprojektleitung und Koordination mit externen Partner gemacht, Programmierung von ihrer Seite war keine involviert. Februar bis März hat Nicole im SAP Umfeld Übungen, kleinere Programmierungen und Anpassungen an Programmen gemacht. Ebenfalls hat sie Erfahrungen mit Webservice im Zusammenhang mit dem SAP PI gesammelt.</w:t>
      </w:r>
      <w:r w:rsidR="00A15433" w:rsidRPr="00C6623D">
        <w:br w:type="page"/>
      </w:r>
    </w:p>
    <w:p w:rsidR="00DB4882" w:rsidRPr="00C6623D" w:rsidRDefault="00A91C6B" w:rsidP="00DB4882">
      <w:pPr>
        <w:pStyle w:val="berschrift1"/>
      </w:pPr>
      <w:bookmarkStart w:id="53" w:name="_Toc511709044"/>
      <w:r w:rsidRPr="00C6623D">
        <w:lastRenderedPageBreak/>
        <w:t>Projektorganisatio</w:t>
      </w:r>
      <w:r w:rsidR="00A15433" w:rsidRPr="00C6623D">
        <w:t>n</w:t>
      </w:r>
      <w:bookmarkEnd w:id="53"/>
    </w:p>
    <w:p w:rsidR="00DB4882" w:rsidRPr="00C6623D" w:rsidRDefault="00DB4882" w:rsidP="00DB4882">
      <w:pPr>
        <w:pStyle w:val="Grundtext"/>
      </w:pPr>
    </w:p>
    <w:p w:rsidR="00DB4882" w:rsidRPr="00C6623D" w:rsidRDefault="00DB4882" w:rsidP="00DB4882">
      <w:pPr>
        <w:pStyle w:val="Grundtext"/>
      </w:pPr>
    </w:p>
    <w:p w:rsidR="00C23DDC" w:rsidRPr="00C6623D" w:rsidRDefault="00C23DDC" w:rsidP="00C23DDC">
      <w:pPr>
        <w:pStyle w:val="Grundtext"/>
        <w:keepNext/>
      </w:pPr>
      <w:r w:rsidRPr="00C6623D">
        <w:rPr>
          <w:noProof/>
        </w:rPr>
        <w:drawing>
          <wp:inline distT="0" distB="0" distL="0" distR="0" wp14:anchorId="152352B3" wp14:editId="2511624A">
            <wp:extent cx="5760720" cy="27736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3680"/>
                    </a:xfrm>
                    <a:prstGeom prst="rect">
                      <a:avLst/>
                    </a:prstGeom>
                  </pic:spPr>
                </pic:pic>
              </a:graphicData>
            </a:graphic>
          </wp:inline>
        </w:drawing>
      </w:r>
    </w:p>
    <w:p w:rsidR="00C23DDC" w:rsidRPr="00C6623D" w:rsidRDefault="00031144" w:rsidP="00031144">
      <w:pPr>
        <w:pStyle w:val="Beschriftung"/>
      </w:pPr>
      <w:bookmarkStart w:id="54" w:name="_Toc511652381"/>
      <w:r w:rsidRPr="00C6623D">
        <w:t xml:space="preserve">Abbildung </w:t>
      </w:r>
      <w:r w:rsidR="00F26CE4" w:rsidRPr="00C6623D">
        <w:fldChar w:fldCharType="begin"/>
      </w:r>
      <w:r w:rsidR="00F26CE4" w:rsidRPr="00C6623D">
        <w:instrText xml:space="preserve"> SEQ Abbildung \* ARABIC </w:instrText>
      </w:r>
      <w:r w:rsidR="00F26CE4" w:rsidRPr="00C6623D">
        <w:fldChar w:fldCharType="separate"/>
      </w:r>
      <w:r w:rsidR="007C2FC3" w:rsidRPr="00C6623D">
        <w:rPr>
          <w:noProof/>
        </w:rPr>
        <w:t>1</w:t>
      </w:r>
      <w:r w:rsidR="00F26CE4" w:rsidRPr="00C6623D">
        <w:rPr>
          <w:noProof/>
        </w:rPr>
        <w:fldChar w:fldCharType="end"/>
      </w:r>
      <w:r w:rsidRPr="00C6623D">
        <w:t>: Projektorganisation</w:t>
      </w:r>
      <w:bookmarkEnd w:id="54"/>
    </w:p>
    <w:p w:rsidR="00C23DDC" w:rsidRPr="00C6623D" w:rsidRDefault="00C23DDC" w:rsidP="00C23DDC"/>
    <w:p w:rsidR="00C23DDC" w:rsidRPr="00C6623D" w:rsidRDefault="00C23DDC" w:rsidP="00C23DDC"/>
    <w:p w:rsidR="00C23DDC" w:rsidRPr="00C6623D" w:rsidRDefault="003F16BD" w:rsidP="00371227">
      <w:pPr>
        <w:pStyle w:val="berschrift2"/>
        <w:tabs>
          <w:tab w:val="clear" w:pos="2836"/>
          <w:tab w:val="num" w:pos="709"/>
        </w:tabs>
        <w:ind w:hanging="2836"/>
      </w:pPr>
      <w:r w:rsidRPr="00C6623D">
        <w:t xml:space="preserve"> </w:t>
      </w:r>
      <w:r w:rsidR="00371227" w:rsidRPr="00C6623D">
        <w:t xml:space="preserve"> </w:t>
      </w:r>
      <w:bookmarkStart w:id="55" w:name="_Toc511709045"/>
      <w:r w:rsidRPr="00C6623D">
        <w:t>Projektrollen</w:t>
      </w:r>
      <w:bookmarkEnd w:id="55"/>
      <w:r w:rsidRPr="00C6623D">
        <w:t xml:space="preserve">  </w:t>
      </w:r>
    </w:p>
    <w:p w:rsidR="003F16BD" w:rsidRPr="00C6623D" w:rsidRDefault="003F16BD" w:rsidP="003F16BD">
      <w:pPr>
        <w:pStyle w:val="Grundtext"/>
      </w:pPr>
    </w:p>
    <w:tbl>
      <w:tblPr>
        <w:tblStyle w:val="Tabellenraster"/>
        <w:tblW w:w="0" w:type="auto"/>
        <w:tblLook w:val="04A0" w:firstRow="1" w:lastRow="0" w:firstColumn="1" w:lastColumn="0" w:noHBand="0" w:noVBand="1"/>
      </w:tblPr>
      <w:tblGrid>
        <w:gridCol w:w="2660"/>
        <w:gridCol w:w="6552"/>
      </w:tblGrid>
      <w:tr w:rsidR="003F16BD" w:rsidRPr="00C6623D" w:rsidTr="003F16BD">
        <w:tc>
          <w:tcPr>
            <w:tcW w:w="2660" w:type="dxa"/>
          </w:tcPr>
          <w:p w:rsidR="003F16BD" w:rsidRPr="00C6623D" w:rsidRDefault="003F16BD" w:rsidP="003F16BD">
            <w:pPr>
              <w:pStyle w:val="Grundtext"/>
            </w:pPr>
            <w:r w:rsidRPr="00C6623D">
              <w:t xml:space="preserve">Rolle </w:t>
            </w:r>
          </w:p>
        </w:tc>
        <w:tc>
          <w:tcPr>
            <w:tcW w:w="6552" w:type="dxa"/>
          </w:tcPr>
          <w:p w:rsidR="003F16BD" w:rsidRPr="00C6623D" w:rsidRDefault="003F16BD" w:rsidP="003F16BD">
            <w:pPr>
              <w:pStyle w:val="Grundtext"/>
            </w:pPr>
            <w:r w:rsidRPr="00C6623D">
              <w:t>Tätigkeit</w:t>
            </w:r>
          </w:p>
        </w:tc>
      </w:tr>
      <w:tr w:rsidR="003F16BD" w:rsidRPr="00C6623D" w:rsidTr="003F16BD">
        <w:tc>
          <w:tcPr>
            <w:tcW w:w="2660" w:type="dxa"/>
          </w:tcPr>
          <w:p w:rsidR="003F16BD" w:rsidRPr="00C6623D" w:rsidRDefault="003F16BD" w:rsidP="003F16BD">
            <w:pPr>
              <w:pStyle w:val="Grundtext"/>
            </w:pPr>
            <w:r w:rsidRPr="00C6623D">
              <w:t xml:space="preserve">Kandidat </w:t>
            </w:r>
          </w:p>
        </w:tc>
        <w:tc>
          <w:tcPr>
            <w:tcW w:w="6552" w:type="dxa"/>
          </w:tcPr>
          <w:p w:rsidR="003F16BD" w:rsidRPr="00C6623D" w:rsidRDefault="003F16BD" w:rsidP="003F16BD">
            <w:pPr>
              <w:pStyle w:val="Grundtext"/>
            </w:pPr>
            <w:r w:rsidRPr="00C6623D">
              <w:t xml:space="preserve">Führt die IPA anhand der Vorgaben der Detailbeschreibung durch. Wird nach der Ausführung anhand der Beurteilungskriterien bewertet. </w:t>
            </w:r>
          </w:p>
        </w:tc>
      </w:tr>
      <w:tr w:rsidR="003F16BD" w:rsidRPr="00C6623D" w:rsidTr="003F16BD">
        <w:tc>
          <w:tcPr>
            <w:tcW w:w="2660" w:type="dxa"/>
          </w:tcPr>
          <w:p w:rsidR="003F16BD" w:rsidRPr="00C6623D" w:rsidRDefault="003F16BD" w:rsidP="003F16BD">
            <w:pPr>
              <w:pStyle w:val="Grundtext"/>
            </w:pPr>
            <w:r w:rsidRPr="00C6623D">
              <w:t>Hauptexperte</w:t>
            </w:r>
          </w:p>
        </w:tc>
        <w:tc>
          <w:tcPr>
            <w:tcW w:w="6552" w:type="dxa"/>
          </w:tcPr>
          <w:p w:rsidR="003F16BD" w:rsidRPr="00C6623D" w:rsidRDefault="003F16BD" w:rsidP="003F16BD">
            <w:pPr>
              <w:pStyle w:val="Grundtext"/>
            </w:pPr>
            <w:r w:rsidRPr="00C6623D">
              <w:t xml:space="preserve">Der Hauptexperte Validiert und kontrolliert die Kriterien der IPA. Desweitern besucht er den Kandidaten während der IPA in der Firma. Er bewertet die IPA anhand der Beurteilungskriterien und </w:t>
            </w:r>
            <w:r w:rsidR="0079240A" w:rsidRPr="00C6623D">
              <w:t xml:space="preserve">führt das Fachgespräch. </w:t>
            </w:r>
          </w:p>
        </w:tc>
      </w:tr>
      <w:tr w:rsidR="003F16BD" w:rsidRPr="00C6623D" w:rsidTr="003F16BD">
        <w:tc>
          <w:tcPr>
            <w:tcW w:w="2660" w:type="dxa"/>
          </w:tcPr>
          <w:p w:rsidR="003F16BD" w:rsidRPr="00C6623D" w:rsidRDefault="003F16BD" w:rsidP="003F16BD">
            <w:pPr>
              <w:pStyle w:val="Grundtext"/>
            </w:pPr>
            <w:r w:rsidRPr="00C6623D">
              <w:t>Nebenexperte</w:t>
            </w:r>
          </w:p>
        </w:tc>
        <w:tc>
          <w:tcPr>
            <w:tcW w:w="6552" w:type="dxa"/>
          </w:tcPr>
          <w:p w:rsidR="003F16BD" w:rsidRPr="00C6623D" w:rsidRDefault="0079240A" w:rsidP="003F16BD">
            <w:pPr>
              <w:pStyle w:val="Grundtext"/>
            </w:pPr>
            <w:r w:rsidRPr="00C6623D">
              <w:t xml:space="preserve">Der Nebenexperte unterstütz die Hauptexperte. Er nimmt ebenfalls an der Präsentation und dem Fachgespräch teil. </w:t>
            </w:r>
          </w:p>
        </w:tc>
      </w:tr>
      <w:tr w:rsidR="003F16BD" w:rsidRPr="00C6623D" w:rsidTr="003F16BD">
        <w:tc>
          <w:tcPr>
            <w:tcW w:w="2660" w:type="dxa"/>
          </w:tcPr>
          <w:p w:rsidR="003F16BD" w:rsidRPr="00C6623D" w:rsidRDefault="003F16BD" w:rsidP="003F16BD">
            <w:pPr>
              <w:pStyle w:val="Grundtext"/>
            </w:pPr>
            <w:r w:rsidRPr="00C6623D">
              <w:t>Fachvorgesetzter</w:t>
            </w:r>
          </w:p>
        </w:tc>
        <w:tc>
          <w:tcPr>
            <w:tcW w:w="6552" w:type="dxa"/>
          </w:tcPr>
          <w:p w:rsidR="003F16BD" w:rsidRPr="00C6623D" w:rsidRDefault="003F16BD" w:rsidP="003F16BD">
            <w:pPr>
              <w:pStyle w:val="Grundtext"/>
            </w:pPr>
            <w:r w:rsidRPr="00C6623D">
              <w:t xml:space="preserve">Ist während der IPA Zeit anwesend und begleitet den Kandidaten in dieser Zeit. Es beurteilt das Arbeitsverhalten und bewertet am Ende ebenfalls die Arbeit des Kandidaten. </w:t>
            </w:r>
          </w:p>
        </w:tc>
      </w:tr>
    </w:tbl>
    <w:p w:rsidR="003F16BD" w:rsidRPr="00C6623D" w:rsidRDefault="003F16BD" w:rsidP="003F16BD">
      <w:pPr>
        <w:pStyle w:val="Grundtext"/>
      </w:pPr>
    </w:p>
    <w:p w:rsidR="000868AE" w:rsidRPr="00C6623D" w:rsidRDefault="000868AE">
      <w:pPr>
        <w:spacing w:line="240" w:lineRule="auto"/>
      </w:pPr>
      <w:r w:rsidRPr="00C6623D">
        <w:br w:type="page"/>
      </w:r>
    </w:p>
    <w:p w:rsidR="00031144" w:rsidRPr="00C6623D" w:rsidRDefault="00031144" w:rsidP="00371227">
      <w:pPr>
        <w:pStyle w:val="berschrift2"/>
        <w:tabs>
          <w:tab w:val="clear" w:pos="2836"/>
        </w:tabs>
        <w:ind w:left="851" w:hanging="851"/>
      </w:pPr>
      <w:bookmarkStart w:id="56" w:name="_Toc511709046"/>
      <w:r w:rsidRPr="00C6623D">
        <w:lastRenderedPageBreak/>
        <w:t>Projektmethode</w:t>
      </w:r>
      <w:bookmarkEnd w:id="56"/>
    </w:p>
    <w:p w:rsidR="00031144" w:rsidRPr="00C6623D" w:rsidRDefault="00031144" w:rsidP="00031144">
      <w:pPr>
        <w:pStyle w:val="Grundtext"/>
      </w:pPr>
      <w:r w:rsidRPr="00C6623D">
        <w:t xml:space="preserve">Für die Umsetzung des Projektes wurde die Projektmanagementmethode IPERKA gewählt. IPERKA besteht aus 6 Phasen: Informieren, Planen, Entscheiden, Realisieren, Kontrollieren und Analysieren. </w:t>
      </w:r>
    </w:p>
    <w:p w:rsidR="00031144" w:rsidRPr="00C6623D" w:rsidRDefault="00031144" w:rsidP="00031144">
      <w:pPr>
        <w:pStyle w:val="TextSpeziell"/>
        <w:jc w:val="left"/>
      </w:pPr>
      <w:r w:rsidRPr="00C6623D">
        <w:t>I</w:t>
      </w:r>
      <w:r w:rsidRPr="00C6623D">
        <w:tab/>
        <w:t>Informieren</w:t>
      </w:r>
    </w:p>
    <w:p w:rsidR="00031144" w:rsidRPr="00C6623D" w:rsidRDefault="00031144" w:rsidP="00031144">
      <w:pPr>
        <w:pStyle w:val="Grundtext"/>
      </w:pPr>
      <w:r w:rsidRPr="00C6623D">
        <w:t xml:space="preserve">In der ersten Phase informieren sich die entsprechen </w:t>
      </w:r>
      <w:r w:rsidR="00D102E0" w:rsidRPr="00C6623D">
        <w:t>Personen</w:t>
      </w:r>
      <w:r w:rsidRPr="00C6623D">
        <w:t xml:space="preserve"> über den Projektauftrag. Anfällige Fragen können bereits zu </w:t>
      </w:r>
      <w:r w:rsidR="00D102E0" w:rsidRPr="00C6623D">
        <w:t>Beginn</w:t>
      </w:r>
      <w:r w:rsidRPr="00C6623D">
        <w:t xml:space="preserve"> auftauchen, und geklärt werden. Zudem wird dadurch klar, was als Ergebnis erwartet wird.  </w:t>
      </w:r>
    </w:p>
    <w:p w:rsidR="00031144" w:rsidRPr="00C6623D" w:rsidRDefault="00031144" w:rsidP="00031144">
      <w:pPr>
        <w:pStyle w:val="TextSpeziell"/>
        <w:jc w:val="left"/>
      </w:pPr>
      <w:r w:rsidRPr="00C6623D">
        <w:t>P</w:t>
      </w:r>
      <w:r w:rsidRPr="00C6623D">
        <w:tab/>
        <w:t xml:space="preserve">Planen </w:t>
      </w:r>
    </w:p>
    <w:p w:rsidR="00D102E0" w:rsidRPr="00C6623D" w:rsidRDefault="00D102E0" w:rsidP="00D102E0">
      <w:pPr>
        <w:pStyle w:val="Grundtext"/>
      </w:pPr>
      <w:r w:rsidRPr="00C6623D">
        <w:t xml:space="preserve">In der zweiten Phase wird beschrieben wie man bei der Arbeit vorgehen möchte, und welche Optionen es gibt. Es wird ein Zeitplan mit den verschiedenen Teilschritten/ Aufgaben erstellt und deren Bearbeitungsdauer geschätzt. Des Weiteren werden verschiedene Lösungsmöglichkeiten geprüft. </w:t>
      </w:r>
    </w:p>
    <w:p w:rsidR="00031144" w:rsidRPr="00C6623D" w:rsidRDefault="00031144" w:rsidP="00031144">
      <w:pPr>
        <w:pStyle w:val="TextSpeziell"/>
        <w:jc w:val="left"/>
      </w:pPr>
      <w:r w:rsidRPr="00C6623D">
        <w:t>E</w:t>
      </w:r>
      <w:r w:rsidRPr="00C6623D">
        <w:tab/>
        <w:t>Entscheiden</w:t>
      </w:r>
    </w:p>
    <w:p w:rsidR="00D102E0" w:rsidRPr="00C6623D" w:rsidRDefault="00D102E0" w:rsidP="00D102E0">
      <w:pPr>
        <w:pStyle w:val="Grundtext"/>
      </w:pPr>
      <w:r w:rsidRPr="00C6623D">
        <w:t xml:space="preserve">In der dritten Phase muss das weitere Vorgehen bestimmt werden. Es wird beschrieben welche Lösungsvarianten gewählt wurden und warum. </w:t>
      </w:r>
    </w:p>
    <w:p w:rsidR="00031144" w:rsidRPr="00C6623D" w:rsidRDefault="00031144" w:rsidP="00031144">
      <w:pPr>
        <w:pStyle w:val="TextSpeziell"/>
        <w:jc w:val="left"/>
      </w:pPr>
      <w:r w:rsidRPr="00C6623D">
        <w:t>R</w:t>
      </w:r>
      <w:r w:rsidRPr="00C6623D">
        <w:tab/>
        <w:t xml:space="preserve">Realisieren </w:t>
      </w:r>
    </w:p>
    <w:p w:rsidR="00D102E0" w:rsidRPr="00C6623D" w:rsidRDefault="00D102E0" w:rsidP="00D102E0">
      <w:pPr>
        <w:pStyle w:val="Grundtext"/>
      </w:pPr>
      <w:r w:rsidRPr="00C6623D">
        <w:t xml:space="preserve">In dieser Phase werden die geplanten </w:t>
      </w:r>
      <w:r w:rsidR="00471286" w:rsidRPr="00C6623D">
        <w:t>Arbeitsschritte umgesetzte. Der Zeitplan sollte hierbei so gut wie möglich eingehalten werden. Die effektive Arbeitszeit für die einzelnen Arbeitsschritte müssen festgehalten werden und im Arbeitsjournal notiert werden.</w:t>
      </w:r>
    </w:p>
    <w:p w:rsidR="00031144" w:rsidRPr="00C6623D" w:rsidRDefault="00031144" w:rsidP="00031144">
      <w:pPr>
        <w:pStyle w:val="TextSpeziell"/>
        <w:jc w:val="left"/>
      </w:pPr>
      <w:r w:rsidRPr="00C6623D">
        <w:t>K</w:t>
      </w:r>
      <w:r w:rsidRPr="00C6623D">
        <w:tab/>
        <w:t>Kontrollieren</w:t>
      </w:r>
    </w:p>
    <w:p w:rsidR="00471286" w:rsidRPr="00C6623D" w:rsidRDefault="00471286" w:rsidP="00471286">
      <w:pPr>
        <w:pStyle w:val="Grundtext"/>
      </w:pPr>
      <w:r w:rsidRPr="00C6623D">
        <w:t xml:space="preserve">In dieser Phase sollen die erhaltenen Ergebnisse getestet werden. Durch die Kontrolle wird überprüft, ob die umgesetzte Arbeit den Anforderungen entsprechen. Die Resultate der Tests sind schriftlich festzuhalten. Missstände müssen klar aufgezeigt werden. </w:t>
      </w:r>
    </w:p>
    <w:p w:rsidR="00471286" w:rsidRPr="00C6623D" w:rsidRDefault="00031144" w:rsidP="00031144">
      <w:pPr>
        <w:pStyle w:val="TextSpeziell"/>
        <w:jc w:val="left"/>
      </w:pPr>
      <w:r w:rsidRPr="00C6623D">
        <w:t>A</w:t>
      </w:r>
      <w:r w:rsidRPr="00C6623D">
        <w:tab/>
      </w:r>
      <w:r w:rsidR="00471286" w:rsidRPr="00C6623D">
        <w:t>Auswerten</w:t>
      </w:r>
    </w:p>
    <w:p w:rsidR="00471286" w:rsidRPr="00C6623D" w:rsidRDefault="00471286" w:rsidP="00471286">
      <w:pPr>
        <w:pStyle w:val="Grundtext"/>
      </w:pPr>
      <w:r w:rsidRPr="00C6623D">
        <w:t xml:space="preserve">In der letzten Phase wird die gesamte Arbeit ausgewertet. Es wird festgehalten, ob alle Ziele und Anforderungen erfüllt wurden. Ebenfalls eine Selbsteinschätzung und Reflexion wird in dieser Phase erfasst. </w:t>
      </w:r>
    </w:p>
    <w:p w:rsidR="00997BA1" w:rsidRPr="00C6623D" w:rsidRDefault="00997BA1" w:rsidP="00471286">
      <w:pPr>
        <w:pStyle w:val="Grundtext"/>
      </w:pPr>
      <w:r w:rsidRPr="00C6623D">
        <w:rPr>
          <w:noProof/>
        </w:rPr>
        <w:drawing>
          <wp:anchor distT="0" distB="0" distL="114300" distR="114300" simplePos="0" relativeHeight="251726336" behindDoc="0" locked="0" layoutInCell="1" allowOverlap="1">
            <wp:simplePos x="0" y="0"/>
            <wp:positionH relativeFrom="margin">
              <wp:posOffset>1308735</wp:posOffset>
            </wp:positionH>
            <wp:positionV relativeFrom="margin">
              <wp:posOffset>6182664</wp:posOffset>
            </wp:positionV>
            <wp:extent cx="3140710" cy="2204085"/>
            <wp:effectExtent l="0" t="0" r="2540"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erka_modell.gif"/>
                    <pic:cNvPicPr/>
                  </pic:nvPicPr>
                  <pic:blipFill>
                    <a:blip r:embed="rId21">
                      <a:extLst>
                        <a:ext uri="{28A0092B-C50C-407E-A947-70E740481C1C}">
                          <a14:useLocalDpi xmlns:a14="http://schemas.microsoft.com/office/drawing/2010/main" val="0"/>
                        </a:ext>
                      </a:extLst>
                    </a:blip>
                    <a:stretch>
                      <a:fillRect/>
                    </a:stretch>
                  </pic:blipFill>
                  <pic:spPr>
                    <a:xfrm>
                      <a:off x="0" y="0"/>
                      <a:ext cx="3140710" cy="2204085"/>
                    </a:xfrm>
                    <a:prstGeom prst="rect">
                      <a:avLst/>
                    </a:prstGeom>
                  </pic:spPr>
                </pic:pic>
              </a:graphicData>
            </a:graphic>
          </wp:anchor>
        </w:drawing>
      </w:r>
    </w:p>
    <w:p w:rsidR="000868AE" w:rsidRPr="00C6623D" w:rsidRDefault="00D87957" w:rsidP="00471286">
      <w:pPr>
        <w:pStyle w:val="Grundtext"/>
      </w:pPr>
      <w:r w:rsidRPr="00C6623D">
        <w:rPr>
          <w:noProof/>
        </w:rPr>
        <mc:AlternateContent>
          <mc:Choice Requires="wps">
            <w:drawing>
              <wp:anchor distT="0" distB="0" distL="114300" distR="114300" simplePos="0" relativeHeight="251728384" behindDoc="0" locked="0" layoutInCell="1" allowOverlap="1" wp14:anchorId="79FF0EFA" wp14:editId="48EE8E85">
                <wp:simplePos x="0" y="0"/>
                <wp:positionH relativeFrom="column">
                  <wp:posOffset>1310640</wp:posOffset>
                </wp:positionH>
                <wp:positionV relativeFrom="paragraph">
                  <wp:posOffset>2120900</wp:posOffset>
                </wp:positionV>
                <wp:extent cx="1757045" cy="635"/>
                <wp:effectExtent l="0" t="0" r="0" b="6985"/>
                <wp:wrapSquare wrapText="bothSides"/>
                <wp:docPr id="15" name="Textfeld 15"/>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rsidR="00AC5A1F" w:rsidRPr="00090F70" w:rsidRDefault="00AC5A1F" w:rsidP="00997BA1">
                            <w:pPr>
                              <w:pStyle w:val="Beschriftung"/>
                              <w:rPr>
                                <w:noProof/>
                                <w:sz w:val="20"/>
                                <w:szCs w:val="20"/>
                              </w:rPr>
                            </w:pPr>
                            <w:bookmarkStart w:id="57" w:name="_Toc511652382"/>
                            <w:r>
                              <w:t xml:space="preserve">Abbildung </w:t>
                            </w:r>
                            <w:r>
                              <w:fldChar w:fldCharType="begin"/>
                            </w:r>
                            <w:r>
                              <w:instrText xml:space="preserve"> SEQ Abbildung \* ARABIC </w:instrText>
                            </w:r>
                            <w:r>
                              <w:fldChar w:fldCharType="separate"/>
                            </w:r>
                            <w:r>
                              <w:rPr>
                                <w:noProof/>
                              </w:rPr>
                              <w:t>2</w:t>
                            </w:r>
                            <w:r>
                              <w:rPr>
                                <w:noProof/>
                              </w:rPr>
                              <w:fldChar w:fldCharType="end"/>
                            </w:r>
                            <w:r>
                              <w:t>: Das IPERKA Modell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FF0EFA" id="Textfeld 15" o:spid="_x0000_s1030" type="#_x0000_t202" style="position:absolute;margin-left:103.2pt;margin-top:167pt;width:138.3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" stroked="f">
                <v:textbox style="mso-fit-shape-to-text:t" inset="0,0,0,0">
                  <w:txbxContent>
                    <w:p w:rsidR="00AC5A1F" w:rsidRPr="00090F70" w:rsidRDefault="00AC5A1F" w:rsidP="00997BA1">
                      <w:pPr>
                        <w:pStyle w:val="Beschriftung"/>
                        <w:rPr>
                          <w:noProof/>
                          <w:sz w:val="20"/>
                          <w:szCs w:val="20"/>
                        </w:rPr>
                      </w:pPr>
                      <w:bookmarkStart w:id="58" w:name="_Toc511652382"/>
                      <w:r>
                        <w:t xml:space="preserve">Abbildung </w:t>
                      </w:r>
                      <w:r>
                        <w:fldChar w:fldCharType="begin"/>
                      </w:r>
                      <w:r>
                        <w:instrText xml:space="preserve"> SEQ Abbildung \* ARABIC </w:instrText>
                      </w:r>
                      <w:r>
                        <w:fldChar w:fldCharType="separate"/>
                      </w:r>
                      <w:r>
                        <w:rPr>
                          <w:noProof/>
                        </w:rPr>
                        <w:t>2</w:t>
                      </w:r>
                      <w:r>
                        <w:rPr>
                          <w:noProof/>
                        </w:rPr>
                        <w:fldChar w:fldCharType="end"/>
                      </w:r>
                      <w:r>
                        <w:t>: Das IPERKA Modell</w:t>
                      </w:r>
                      <w:bookmarkEnd w:id="58"/>
                    </w:p>
                  </w:txbxContent>
                </v:textbox>
                <w10:wrap type="square"/>
              </v:shape>
            </w:pict>
          </mc:Fallback>
        </mc:AlternateContent>
      </w:r>
      <w:r w:rsidR="000868AE" w:rsidRPr="00C6623D">
        <w:br w:type="page"/>
      </w:r>
    </w:p>
    <w:p w:rsidR="001C1677" w:rsidRPr="00C6623D" w:rsidRDefault="001C1677" w:rsidP="001C1677">
      <w:pPr>
        <w:pStyle w:val="berschrift3"/>
      </w:pPr>
      <w:bookmarkStart w:id="59" w:name="_Toc511709047"/>
      <w:r w:rsidRPr="00C6623D">
        <w:lastRenderedPageBreak/>
        <w:t>Umsetzung der Projektmethode</w:t>
      </w:r>
      <w:bookmarkEnd w:id="59"/>
      <w:r w:rsidRPr="00C6623D">
        <w:t xml:space="preserve">                                                                                                                                                                                                                                                                                                                                                                                                                                                                                                                                                                                                                                                                                                          </w:t>
      </w:r>
    </w:p>
    <w:p w:rsidR="00864FF2" w:rsidRPr="00C6623D" w:rsidRDefault="00864FF2">
      <w:pPr>
        <w:spacing w:line="240" w:lineRule="auto"/>
      </w:pPr>
      <w:r w:rsidRPr="00C6623D">
        <w:t>Für dieses Projekt wurde entschieden, die Projektmethode wie üblich auf das gesamte Projekt anzuwenden. Zusätzlich werden aber auch auf einzelne Arbeitspakete die Methode angewendet. So werden</w:t>
      </w:r>
      <w:r w:rsidR="001C1677" w:rsidRPr="00C6623D">
        <w:t xml:space="preserve"> für</w:t>
      </w:r>
      <w:r w:rsidRPr="00C6623D">
        <w:t xml:space="preserve"> einzelne Arbeitspakete </w:t>
      </w:r>
      <w:r w:rsidR="001C1677" w:rsidRPr="00C6623D">
        <w:t xml:space="preserve">Informationen gesammelt, </w:t>
      </w:r>
      <w:r w:rsidRPr="00C6623D">
        <w:t xml:space="preserve">geplant, Entscheidungen getroffen, realisiert und Kontrolliert. </w:t>
      </w:r>
    </w:p>
    <w:p w:rsidR="000868AE" w:rsidRPr="00C6623D" w:rsidRDefault="00864FF2" w:rsidP="001C1677">
      <w:pPr>
        <w:spacing w:line="240" w:lineRule="auto"/>
      </w:pPr>
      <w:r w:rsidRPr="00C6623D">
        <w:t>Dadurch kann eine bessere Pla</w:t>
      </w:r>
      <w:r w:rsidR="001C1677" w:rsidRPr="00C6623D">
        <w:t xml:space="preserve">nung der einzelnen Arbeitspakete gewährleistet werden. Zusätzlich beeinflussen so Entscheidungen oder mögliche Änderungen in der Umsetzung die nachfolgenden Arbeitspakte nicht/weniger, da diese   erst später geplant werden. Somit kann die Planung   auf dem abgeschlossen vorgängigen Arbeitspaket aufgebaut werden.  </w:t>
      </w:r>
    </w:p>
    <w:p w:rsidR="001C1677" w:rsidRPr="00C6623D" w:rsidRDefault="001C1677" w:rsidP="001C1677">
      <w:pPr>
        <w:spacing w:line="240" w:lineRule="auto"/>
      </w:pPr>
    </w:p>
    <w:p w:rsidR="001C1677" w:rsidRPr="00C6623D" w:rsidRDefault="001C1677" w:rsidP="001C1677">
      <w:pPr>
        <w:spacing w:line="240" w:lineRule="auto"/>
      </w:pPr>
    </w:p>
    <w:p w:rsidR="001C1677" w:rsidRPr="00C6623D" w:rsidRDefault="001C1677" w:rsidP="001C1677">
      <w:pPr>
        <w:spacing w:line="240" w:lineRule="auto"/>
      </w:pPr>
      <w:r w:rsidRPr="00C6623D">
        <w:t xml:space="preserve">Folgende Arbeitspakete beinhaltet das Projekt: </w:t>
      </w:r>
    </w:p>
    <w:p w:rsidR="001C1677" w:rsidRPr="00C6623D" w:rsidRDefault="001C1677" w:rsidP="001C1677">
      <w:pPr>
        <w:spacing w:line="240" w:lineRule="auto"/>
      </w:pPr>
    </w:p>
    <w:p w:rsidR="001C1677" w:rsidRPr="00C6623D" w:rsidRDefault="001C1677" w:rsidP="001C1677">
      <w:pPr>
        <w:spacing w:line="240" w:lineRule="auto"/>
      </w:pPr>
    </w:p>
    <w:p w:rsidR="001C1677" w:rsidRPr="00C6623D" w:rsidRDefault="001C1677" w:rsidP="001C1677">
      <w:pPr>
        <w:pStyle w:val="Listenabsatz"/>
        <w:numPr>
          <w:ilvl w:val="0"/>
          <w:numId w:val="16"/>
        </w:numPr>
        <w:spacing w:line="240" w:lineRule="auto"/>
      </w:pPr>
      <w:r w:rsidRPr="00C6623D">
        <w:t xml:space="preserve">Umsetzung des Webservice </w:t>
      </w:r>
    </w:p>
    <w:p w:rsidR="001C1677" w:rsidRPr="00C6623D" w:rsidRDefault="001C1677" w:rsidP="001C1677">
      <w:pPr>
        <w:spacing w:line="240" w:lineRule="auto"/>
      </w:pPr>
    </w:p>
    <w:p w:rsidR="001C1677" w:rsidRPr="00C6623D" w:rsidRDefault="001C1677" w:rsidP="001C1677">
      <w:pPr>
        <w:pStyle w:val="Listenabsatz"/>
        <w:numPr>
          <w:ilvl w:val="0"/>
          <w:numId w:val="16"/>
        </w:numPr>
        <w:spacing w:line="240" w:lineRule="auto"/>
      </w:pPr>
      <w:r w:rsidRPr="00C6623D">
        <w:t>Umsetzung der Webanwendung</w:t>
      </w:r>
    </w:p>
    <w:p w:rsidR="008C0DB1" w:rsidRPr="00C6623D" w:rsidRDefault="008C0DB1" w:rsidP="008C0DB1">
      <w:pPr>
        <w:spacing w:line="240" w:lineRule="auto"/>
      </w:pPr>
    </w:p>
    <w:p w:rsidR="008C0DB1" w:rsidRPr="00C6623D" w:rsidRDefault="008C0DB1" w:rsidP="008C0DB1">
      <w:pPr>
        <w:spacing w:line="240" w:lineRule="auto"/>
      </w:pPr>
    </w:p>
    <w:p w:rsidR="008C0DB1" w:rsidRPr="00C6623D" w:rsidRDefault="008C0DB1" w:rsidP="008C0DB1">
      <w:pPr>
        <w:spacing w:line="240" w:lineRule="auto"/>
      </w:pPr>
    </w:p>
    <w:p w:rsidR="003E4C3D" w:rsidRPr="00C6623D" w:rsidRDefault="003E4C3D" w:rsidP="00780DD5">
      <w:pPr>
        <w:pStyle w:val="Grundtext"/>
        <w:sectPr w:rsidR="003E4C3D" w:rsidRPr="00C6623D" w:rsidSect="00864FF2">
          <w:headerReference w:type="default" r:id="rId22"/>
          <w:footerReference w:type="default" r:id="rId23"/>
          <w:headerReference w:type="first" r:id="rId24"/>
          <w:pgSz w:w="11906" w:h="16838" w:code="9"/>
          <w:pgMar w:top="1702" w:right="1133" w:bottom="1134" w:left="1417" w:header="624" w:footer="765" w:gutter="0"/>
          <w:cols w:space="720"/>
          <w:titlePg/>
          <w:docGrid w:linePitch="299"/>
        </w:sectPr>
      </w:pPr>
    </w:p>
    <w:p w:rsidR="004F42F9" w:rsidRPr="00C6623D" w:rsidRDefault="00A91C6B" w:rsidP="00371227">
      <w:pPr>
        <w:pStyle w:val="berschrift1"/>
      </w:pPr>
      <w:bookmarkStart w:id="60" w:name="_Toc511709048"/>
      <w:r w:rsidRPr="00C6623D">
        <w:lastRenderedPageBreak/>
        <w:t>Zeitplan</w:t>
      </w:r>
    </w:p>
    <w:bookmarkEnd w:id="60"/>
    <w:p w:rsidR="00F72639" w:rsidRPr="00C6623D" w:rsidRDefault="004F42F9" w:rsidP="004F42F9">
      <w:pPr>
        <w:pStyle w:val="Grundtext"/>
      </w:pPr>
      <w:r w:rsidRPr="00C6623D">
        <w:rPr>
          <w:noProof/>
        </w:rPr>
        <w:drawing>
          <wp:anchor distT="0" distB="0" distL="114300" distR="114300" simplePos="0" relativeHeight="251738624" behindDoc="0" locked="0" layoutInCell="1" allowOverlap="1" wp14:anchorId="1D6D8DA1">
            <wp:simplePos x="0" y="0"/>
            <wp:positionH relativeFrom="margin">
              <wp:posOffset>620395</wp:posOffset>
            </wp:positionH>
            <wp:positionV relativeFrom="margin">
              <wp:posOffset>352121</wp:posOffset>
            </wp:positionV>
            <wp:extent cx="7831455" cy="524129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831455" cy="5241290"/>
                    </a:xfrm>
                    <a:prstGeom prst="rect">
                      <a:avLst/>
                    </a:prstGeom>
                  </pic:spPr>
                </pic:pic>
              </a:graphicData>
            </a:graphic>
          </wp:anchor>
        </w:drawing>
      </w:r>
    </w:p>
    <w:p w:rsidR="00D87957" w:rsidRPr="00C6623D" w:rsidRDefault="00D87957" w:rsidP="00A15433">
      <w:pPr>
        <w:pStyle w:val="Grundtext"/>
        <w:sectPr w:rsidR="00D87957" w:rsidRPr="00C6623D" w:rsidSect="0032528E">
          <w:footerReference w:type="default" r:id="rId26"/>
          <w:pgSz w:w="16838" w:h="11906" w:orient="landscape" w:code="9"/>
          <w:pgMar w:top="1560" w:right="1134" w:bottom="1417" w:left="1417" w:header="624" w:footer="765" w:gutter="0"/>
          <w:cols w:space="720"/>
          <w:docGrid w:linePitch="299"/>
        </w:sectPr>
      </w:pPr>
    </w:p>
    <w:p w:rsidR="00F72639" w:rsidRPr="00C6623D" w:rsidRDefault="00A91C6B" w:rsidP="00A91C6B">
      <w:pPr>
        <w:pStyle w:val="berschrift1"/>
      </w:pPr>
      <w:bookmarkStart w:id="61" w:name="_Toc511709049"/>
      <w:r w:rsidRPr="00C6623D">
        <w:lastRenderedPageBreak/>
        <w:t>Arbeitsjournal</w:t>
      </w:r>
      <w:bookmarkEnd w:id="61"/>
    </w:p>
    <w:p w:rsidR="00BB1D69" w:rsidRPr="00C6623D" w:rsidRDefault="00AF3B89" w:rsidP="00F72639">
      <w:pPr>
        <w:spacing w:line="240" w:lineRule="auto"/>
      </w:pPr>
      <w:r w:rsidRPr="00C6623D">
        <w:t xml:space="preserve">                                                                                                                                                                                                                                                                                                                                                                                                                                                                                                                                                                                                                                                                                                                                                                                                                                                                                                                                                                                     </w:t>
      </w:r>
    </w:p>
    <w:p w:rsidR="00E23B9D" w:rsidRPr="00C6623D" w:rsidRDefault="00E23B9D" w:rsidP="00AF3B89">
      <w:pPr>
        <w:pStyle w:val="Grundtext"/>
        <w:ind w:left="3545" w:firstLine="709"/>
        <w:rPr>
          <w:b/>
        </w:rPr>
      </w:pPr>
      <w:r w:rsidRPr="00C6623D">
        <w:rPr>
          <w:rFonts w:eastAsiaTheme="majorEastAsia"/>
          <w:b/>
        </w:rPr>
        <w:t>Legende:</w:t>
      </w:r>
    </w:p>
    <w:tbl>
      <w:tblPr>
        <w:tblStyle w:val="Tabellenraster"/>
        <w:tblW w:w="5245" w:type="dxa"/>
        <w:tblInd w:w="4361" w:type="dxa"/>
        <w:tblLook w:val="04A0" w:firstRow="1" w:lastRow="0" w:firstColumn="1" w:lastColumn="0" w:noHBand="0" w:noVBand="1"/>
      </w:tblPr>
      <w:tblGrid>
        <w:gridCol w:w="1133"/>
        <w:gridCol w:w="4112"/>
      </w:tblGrid>
      <w:tr w:rsidR="00BB1D69" w:rsidRPr="00C6623D" w:rsidTr="00AF3B89">
        <w:tc>
          <w:tcPr>
            <w:tcW w:w="1133" w:type="dxa"/>
            <w:shd w:val="clear" w:color="auto" w:fill="CCFF66"/>
          </w:tcPr>
          <w:p w:rsidR="00BB1D69" w:rsidRPr="00C6623D" w:rsidRDefault="00BB1D69" w:rsidP="00F72639">
            <w:pPr>
              <w:spacing w:line="240" w:lineRule="auto"/>
            </w:pPr>
            <w:bookmarkStart w:id="62" w:name="_Hlk510591311"/>
          </w:p>
        </w:tc>
        <w:tc>
          <w:tcPr>
            <w:tcW w:w="4112" w:type="dxa"/>
            <w:shd w:val="clear" w:color="auto" w:fill="auto"/>
          </w:tcPr>
          <w:p w:rsidR="00BB1D69" w:rsidRPr="00C6623D" w:rsidRDefault="00AF3B89" w:rsidP="00F72639">
            <w:pPr>
              <w:spacing w:line="240" w:lineRule="auto"/>
            </w:pPr>
            <w:r w:rsidRPr="00C6623D">
              <w:t>An Arbeitspakt gearbeitet und beendet</w:t>
            </w:r>
          </w:p>
        </w:tc>
      </w:tr>
      <w:tr w:rsidR="00BB1D69" w:rsidRPr="00C6623D" w:rsidTr="00AF3B89">
        <w:tc>
          <w:tcPr>
            <w:tcW w:w="1133" w:type="dxa"/>
            <w:shd w:val="clear" w:color="auto" w:fill="FF9966"/>
          </w:tcPr>
          <w:p w:rsidR="00BB1D69" w:rsidRPr="00C6623D" w:rsidRDefault="00BB1D69" w:rsidP="00F72639">
            <w:pPr>
              <w:spacing w:line="240" w:lineRule="auto"/>
            </w:pPr>
          </w:p>
        </w:tc>
        <w:tc>
          <w:tcPr>
            <w:tcW w:w="4112" w:type="dxa"/>
          </w:tcPr>
          <w:p w:rsidR="00BB1D69" w:rsidRPr="00C6623D" w:rsidRDefault="00AF3B89" w:rsidP="00F72639">
            <w:pPr>
              <w:spacing w:line="240" w:lineRule="auto"/>
            </w:pPr>
            <w:r w:rsidRPr="00C6623D">
              <w:t>Nicht an diesem Arbeitspaket gearbeitet</w:t>
            </w:r>
          </w:p>
        </w:tc>
      </w:tr>
      <w:tr w:rsidR="00AF3B89" w:rsidRPr="00C6623D" w:rsidTr="00AF3B89">
        <w:tc>
          <w:tcPr>
            <w:tcW w:w="1133" w:type="dxa"/>
            <w:shd w:val="clear" w:color="auto" w:fill="FFFF99"/>
          </w:tcPr>
          <w:p w:rsidR="00AF3B89" w:rsidRPr="00C6623D" w:rsidRDefault="00AF3B89" w:rsidP="00F72639">
            <w:pPr>
              <w:spacing w:line="240" w:lineRule="auto"/>
            </w:pPr>
          </w:p>
        </w:tc>
        <w:tc>
          <w:tcPr>
            <w:tcW w:w="4112" w:type="dxa"/>
          </w:tcPr>
          <w:p w:rsidR="00AF3B89" w:rsidRPr="00C6623D" w:rsidRDefault="00AF3B89" w:rsidP="00F72639">
            <w:pPr>
              <w:spacing w:line="240" w:lineRule="auto"/>
            </w:pPr>
            <w:r w:rsidRPr="00C6623D">
              <w:t>Arbeit an nicht geplantem Arbeitspaket</w:t>
            </w:r>
          </w:p>
        </w:tc>
      </w:tr>
      <w:bookmarkEnd w:id="62"/>
    </w:tbl>
    <w:p w:rsidR="00BB1D69" w:rsidRPr="00C6623D" w:rsidRDefault="00BB1D69" w:rsidP="00F72639">
      <w:pPr>
        <w:spacing w:line="240" w:lineRule="auto"/>
      </w:pPr>
    </w:p>
    <w:p w:rsidR="00E23B9D" w:rsidRPr="00C6623D" w:rsidRDefault="00E23B9D" w:rsidP="00F72639">
      <w:pPr>
        <w:spacing w:line="240" w:lineRule="auto"/>
      </w:pPr>
    </w:p>
    <w:tbl>
      <w:tblPr>
        <w:tblStyle w:val="Listentabelle7farbigAkzent3"/>
        <w:tblW w:w="9625" w:type="dxa"/>
        <w:tblLook w:val="04E0" w:firstRow="1" w:lastRow="1" w:firstColumn="1" w:lastColumn="0" w:noHBand="0" w:noVBand="1"/>
      </w:tblPr>
      <w:tblGrid>
        <w:gridCol w:w="7338"/>
        <w:gridCol w:w="706"/>
        <w:gridCol w:w="879"/>
        <w:gridCol w:w="702"/>
      </w:tblGrid>
      <w:tr w:rsidR="00C94997" w:rsidRPr="00C6623D" w:rsidTr="00C949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C94997" w:rsidRPr="00C6623D" w:rsidRDefault="00C94997" w:rsidP="00557F64">
            <w:pPr>
              <w:spacing w:line="240" w:lineRule="auto"/>
              <w:jc w:val="left"/>
              <w:rPr>
                <w:b/>
                <w:i w:val="0"/>
                <w:color w:val="005AA0"/>
              </w:rPr>
            </w:pPr>
            <w:bookmarkStart w:id="63" w:name="_Hlk506299009"/>
            <w:r w:rsidRPr="00C6623D">
              <w:rPr>
                <w:b/>
                <w:i w:val="0"/>
                <w:color w:val="005AA0"/>
              </w:rPr>
              <w:t>Dienstag, 03. April 2018</w:t>
            </w:r>
          </w:p>
        </w:tc>
        <w:tc>
          <w:tcPr>
            <w:tcW w:w="706" w:type="dxa"/>
            <w:tcBorders>
              <w:left w:val="single" w:sz="4" w:space="0" w:color="auto"/>
              <w:bottom w:val="single" w:sz="4" w:space="0" w:color="auto"/>
              <w:right w:val="single" w:sz="4" w:space="0" w:color="auto"/>
            </w:tcBorders>
          </w:tcPr>
          <w:p w:rsidR="00C94997" w:rsidRPr="00C6623D"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Soll</w:t>
            </w:r>
          </w:p>
        </w:tc>
        <w:tc>
          <w:tcPr>
            <w:tcW w:w="879" w:type="dxa"/>
            <w:tcBorders>
              <w:left w:val="single" w:sz="4" w:space="0" w:color="auto"/>
              <w:bottom w:val="single" w:sz="4" w:space="0" w:color="auto"/>
              <w:right w:val="single" w:sz="4" w:space="0" w:color="auto"/>
            </w:tcBorders>
          </w:tcPr>
          <w:p w:rsidR="00C94997" w:rsidRPr="00C6623D"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Puffer</w:t>
            </w:r>
          </w:p>
        </w:tc>
        <w:tc>
          <w:tcPr>
            <w:tcW w:w="702" w:type="dxa"/>
            <w:tcBorders>
              <w:left w:val="single" w:sz="4" w:space="0" w:color="auto"/>
              <w:bottom w:val="single" w:sz="4" w:space="0" w:color="auto"/>
            </w:tcBorders>
          </w:tcPr>
          <w:p w:rsidR="00C94997" w:rsidRPr="00C6623D"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6623D">
              <w:rPr>
                <w:b/>
                <w:i w:val="0"/>
                <w:color w:val="005AA0"/>
              </w:rPr>
              <w:t>Ist</w:t>
            </w:r>
          </w:p>
        </w:tc>
      </w:tr>
      <w:tr w:rsidR="00C94997" w:rsidRPr="00C6623D"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C94997" w:rsidRPr="00C6623D" w:rsidRDefault="00C94997" w:rsidP="00557F64">
            <w:pPr>
              <w:pStyle w:val="Grundtext"/>
              <w:numPr>
                <w:ilvl w:val="0"/>
                <w:numId w:val="13"/>
              </w:numPr>
              <w:ind w:left="284" w:hanging="426"/>
              <w:jc w:val="left"/>
              <w:rPr>
                <w:b/>
                <w:i w:val="0"/>
                <w:color w:val="auto"/>
              </w:rPr>
            </w:pPr>
            <w:r w:rsidRPr="00C6623D">
              <w:rPr>
                <w:b/>
                <w:i w:val="0"/>
                <w:color w:val="auto"/>
              </w:rPr>
              <w:t>Projektauftrag analysieren</w:t>
            </w:r>
          </w:p>
          <w:p w:rsidR="00886CD3" w:rsidRPr="00C6623D" w:rsidRDefault="00A146C0" w:rsidP="00333945">
            <w:pPr>
              <w:spacing w:line="240" w:lineRule="auto"/>
              <w:jc w:val="left"/>
              <w:rPr>
                <w:color w:val="auto"/>
              </w:rPr>
            </w:pPr>
            <w:r w:rsidRPr="00C6623D">
              <w:rPr>
                <w:rFonts w:eastAsia="Times New Roman" w:cs="Times New Roman"/>
                <w:i w:val="0"/>
                <w:iCs w:val="0"/>
                <w:color w:val="auto"/>
                <w:sz w:val="20"/>
              </w:rPr>
              <w:t xml:space="preserve">Mit der Analyse des Projektauftrags und der Beurteilungen konnte ich mir einen Überblick über die verlangten aufgaben machen und mir die ersten Gedanken zu der Umsetzung des Projektes machen. </w:t>
            </w:r>
            <w:r w:rsidR="00333945" w:rsidRPr="00C6623D">
              <w:rPr>
                <w:rFonts w:eastAsia="Times New Roman" w:cs="Times New Roman"/>
                <w:i w:val="0"/>
                <w:iCs w:val="0"/>
                <w:color w:val="auto"/>
                <w:sz w:val="20"/>
              </w:rPr>
              <w:t xml:space="preserve"> </w:t>
            </w:r>
          </w:p>
        </w:tc>
        <w:tc>
          <w:tcPr>
            <w:tcW w:w="706" w:type="dxa"/>
            <w:tcBorders>
              <w:top w:val="single" w:sz="4" w:space="0" w:color="auto"/>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6623D">
              <w:rPr>
                <w:b/>
                <w:color w:val="auto"/>
                <w:sz w:val="28"/>
              </w:rPr>
              <w:t>1</w:t>
            </w:r>
          </w:p>
        </w:tc>
        <w:tc>
          <w:tcPr>
            <w:tcW w:w="879" w:type="dxa"/>
            <w:tcBorders>
              <w:top w:val="single" w:sz="4" w:space="0" w:color="auto"/>
              <w:left w:val="single" w:sz="4" w:space="0" w:color="auto"/>
              <w:right w:val="single" w:sz="4" w:space="0" w:color="auto"/>
            </w:tcBorders>
            <w:shd w:val="clear" w:color="auto" w:fill="CCFF66"/>
          </w:tcPr>
          <w:p w:rsidR="00C94997" w:rsidRPr="00C6623D" w:rsidRDefault="00C94997" w:rsidP="00F72639">
            <w:pPr>
              <w:spacing w:line="240" w:lineRule="auto"/>
              <w:cnfStyle w:val="000000100000" w:firstRow="0" w:lastRow="0" w:firstColumn="0" w:lastColumn="0" w:oddVBand="0" w:evenVBand="0" w:oddHBand="1" w:evenHBand="0" w:firstRowFirstColumn="0" w:firstRowLastColumn="0" w:lastRowFirstColumn="0" w:lastRowLastColumn="0"/>
            </w:pPr>
          </w:p>
        </w:tc>
        <w:tc>
          <w:tcPr>
            <w:tcW w:w="702" w:type="dxa"/>
            <w:tcBorders>
              <w:top w:val="single" w:sz="4" w:space="0" w:color="auto"/>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pPr>
            <w:r w:rsidRPr="00C6623D">
              <w:rPr>
                <w:b/>
                <w:color w:val="auto"/>
                <w:sz w:val="28"/>
              </w:rPr>
              <w:t>1</w:t>
            </w:r>
          </w:p>
        </w:tc>
      </w:tr>
      <w:tr w:rsidR="00C94997" w:rsidRPr="00C6623D" w:rsidTr="00C94997">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C94997" w:rsidRPr="00C6623D" w:rsidRDefault="00C94997" w:rsidP="00557F64">
            <w:pPr>
              <w:pStyle w:val="Grundtext"/>
              <w:numPr>
                <w:ilvl w:val="0"/>
                <w:numId w:val="13"/>
              </w:numPr>
              <w:ind w:left="284" w:hanging="426"/>
              <w:jc w:val="left"/>
              <w:rPr>
                <w:b/>
                <w:i w:val="0"/>
                <w:color w:val="auto"/>
              </w:rPr>
            </w:pPr>
            <w:r w:rsidRPr="00C6623D">
              <w:rPr>
                <w:b/>
                <w:i w:val="0"/>
                <w:color w:val="auto"/>
              </w:rPr>
              <w:t>Fragen &amp; Abklärungen</w:t>
            </w:r>
          </w:p>
          <w:p w:rsidR="00C94997" w:rsidRPr="00C6623D" w:rsidRDefault="00C94997" w:rsidP="00886CD3">
            <w:pPr>
              <w:spacing w:line="240" w:lineRule="auto"/>
              <w:jc w:val="left"/>
              <w:rPr>
                <w:b/>
                <w:i w:val="0"/>
              </w:rPr>
            </w:pPr>
            <w:r w:rsidRPr="00C6623D">
              <w:rPr>
                <w:rFonts w:eastAsia="Times New Roman" w:cs="Times New Roman"/>
                <w:i w:val="0"/>
                <w:iCs w:val="0"/>
                <w:color w:val="auto"/>
                <w:sz w:val="20"/>
              </w:rPr>
              <w:t>Kurze Beschreibung</w:t>
            </w:r>
          </w:p>
        </w:tc>
        <w:tc>
          <w:tcPr>
            <w:tcW w:w="706" w:type="dxa"/>
            <w:tcBorders>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6623D">
              <w:rPr>
                <w:b/>
                <w:color w:val="auto"/>
                <w:sz w:val="28"/>
              </w:rPr>
              <w:t>0.5</w:t>
            </w:r>
          </w:p>
        </w:tc>
        <w:tc>
          <w:tcPr>
            <w:tcW w:w="879" w:type="dxa"/>
            <w:tcBorders>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right w:val="single" w:sz="4" w:space="0" w:color="auto"/>
            </w:tcBorders>
            <w:shd w:val="clear" w:color="auto" w:fill="CCFF66"/>
          </w:tcPr>
          <w:p w:rsidR="00C94997" w:rsidRPr="00C6623D"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6623D">
              <w:rPr>
                <w:b/>
                <w:color w:val="auto"/>
                <w:sz w:val="28"/>
              </w:rPr>
              <w:t>0.5</w:t>
            </w:r>
          </w:p>
        </w:tc>
      </w:tr>
      <w:tr w:rsidR="00C94997" w:rsidRPr="00C6623D"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C94997" w:rsidRPr="00C6623D" w:rsidRDefault="00C94997" w:rsidP="00557F64">
            <w:pPr>
              <w:pStyle w:val="Grundtext"/>
              <w:numPr>
                <w:ilvl w:val="0"/>
                <w:numId w:val="13"/>
              </w:numPr>
              <w:ind w:left="284" w:hanging="426"/>
              <w:jc w:val="left"/>
              <w:rPr>
                <w:b/>
                <w:i w:val="0"/>
                <w:color w:val="auto"/>
              </w:rPr>
            </w:pPr>
            <w:r w:rsidRPr="00C6623D">
              <w:rPr>
                <w:b/>
                <w:i w:val="0"/>
                <w:color w:val="auto"/>
              </w:rPr>
              <w:t>Zeitplan erstellen</w:t>
            </w:r>
          </w:p>
          <w:p w:rsidR="00C94997" w:rsidRPr="00C6623D" w:rsidRDefault="00C94997" w:rsidP="00886CD3">
            <w:pPr>
              <w:spacing w:line="240" w:lineRule="auto"/>
              <w:jc w:val="left"/>
              <w:rPr>
                <w:rFonts w:eastAsia="Times New Roman" w:cs="Times New Roman"/>
                <w:i w:val="0"/>
                <w:iCs w:val="0"/>
                <w:color w:val="auto"/>
                <w:sz w:val="20"/>
              </w:rPr>
            </w:pPr>
            <w:r w:rsidRPr="00C6623D">
              <w:rPr>
                <w:rFonts w:eastAsia="Times New Roman" w:cs="Times New Roman"/>
                <w:i w:val="0"/>
                <w:iCs w:val="0"/>
                <w:color w:val="auto"/>
                <w:sz w:val="20"/>
              </w:rPr>
              <w:t>Kurze Beschreibung</w:t>
            </w:r>
          </w:p>
          <w:p w:rsidR="00C94997" w:rsidRPr="00C6623D" w:rsidRDefault="00C94997" w:rsidP="00C94997">
            <w:pPr>
              <w:pStyle w:val="Grundtext"/>
              <w:numPr>
                <w:ilvl w:val="0"/>
                <w:numId w:val="13"/>
              </w:numPr>
              <w:ind w:left="284" w:hanging="426"/>
              <w:jc w:val="left"/>
              <w:rPr>
                <w:b/>
                <w:i w:val="0"/>
                <w:color w:val="auto"/>
              </w:rPr>
            </w:pPr>
            <w:r w:rsidRPr="00C6623D">
              <w:rPr>
                <w:b/>
                <w:i w:val="0"/>
                <w:color w:val="auto"/>
              </w:rPr>
              <w:t xml:space="preserve">Vorlage Dokumentation erstellen </w:t>
            </w:r>
          </w:p>
          <w:p w:rsidR="00C94997" w:rsidRPr="00C6623D" w:rsidRDefault="00A146C0" w:rsidP="00886CD3">
            <w:pPr>
              <w:spacing w:line="240" w:lineRule="auto"/>
              <w:jc w:val="left"/>
              <w:rPr>
                <w:rFonts w:eastAsia="Times New Roman" w:cs="Times New Roman"/>
                <w:i w:val="0"/>
                <w:iCs w:val="0"/>
                <w:color w:val="auto"/>
                <w:sz w:val="20"/>
              </w:rPr>
            </w:pPr>
            <w:r w:rsidRPr="00C6623D">
              <w:rPr>
                <w:rFonts w:eastAsia="Times New Roman" w:cs="Times New Roman"/>
                <w:i w:val="0"/>
                <w:iCs w:val="0"/>
                <w:color w:val="auto"/>
                <w:sz w:val="20"/>
              </w:rPr>
              <w:t xml:space="preserve">Ich habe heute die Dokumentationsvorlage erstellt. Ich habe dies bewusst heute eingeplant, da ich </w:t>
            </w:r>
          </w:p>
          <w:p w:rsidR="00C94997" w:rsidRPr="00C6623D" w:rsidRDefault="00C94997" w:rsidP="00C94997">
            <w:pPr>
              <w:pStyle w:val="Grundtext"/>
              <w:numPr>
                <w:ilvl w:val="0"/>
                <w:numId w:val="13"/>
              </w:numPr>
              <w:ind w:left="284" w:hanging="426"/>
              <w:jc w:val="left"/>
              <w:rPr>
                <w:b/>
                <w:i w:val="0"/>
                <w:color w:val="auto"/>
              </w:rPr>
            </w:pPr>
            <w:r w:rsidRPr="00C6623D">
              <w:rPr>
                <w:b/>
                <w:i w:val="0"/>
                <w:color w:val="auto"/>
              </w:rPr>
              <w:t xml:space="preserve">IPA Bericht teil 1 schrieben </w:t>
            </w:r>
          </w:p>
          <w:p w:rsidR="00C94997" w:rsidRPr="00C6623D" w:rsidRDefault="00886CD3" w:rsidP="00886CD3">
            <w:pPr>
              <w:spacing w:line="240" w:lineRule="auto"/>
              <w:jc w:val="left"/>
              <w:rPr>
                <w:rFonts w:eastAsia="Times New Roman" w:cs="Times New Roman"/>
                <w:i w:val="0"/>
                <w:iCs w:val="0"/>
                <w:color w:val="auto"/>
                <w:sz w:val="20"/>
              </w:rPr>
            </w:pPr>
            <w:r w:rsidRPr="00C6623D">
              <w:rPr>
                <w:rFonts w:eastAsia="Times New Roman" w:cs="Times New Roman"/>
                <w:i w:val="0"/>
                <w:iCs w:val="0"/>
                <w:color w:val="auto"/>
                <w:sz w:val="20"/>
              </w:rPr>
              <w:t xml:space="preserve">Später schrieb ich den 1. Teil des IPAs Bericht. Ich hatte dafür nicht so lange wie gedacht, da ich die Detail Beschreibung 1 zu 1 übernehmen konnte. Auch der Zeitplan war </w:t>
            </w:r>
            <w:r w:rsidR="00A146C0" w:rsidRPr="00C6623D">
              <w:rPr>
                <w:rFonts w:eastAsia="Times New Roman" w:cs="Times New Roman"/>
                <w:i w:val="0"/>
                <w:iCs w:val="0"/>
                <w:color w:val="auto"/>
                <w:sz w:val="20"/>
              </w:rPr>
              <w:t>bereits</w:t>
            </w:r>
            <w:r w:rsidRPr="00C6623D">
              <w:rPr>
                <w:rFonts w:eastAsia="Times New Roman" w:cs="Times New Roman"/>
                <w:i w:val="0"/>
                <w:iCs w:val="0"/>
                <w:color w:val="auto"/>
                <w:sz w:val="20"/>
              </w:rPr>
              <w:t xml:space="preserve"> erstellt und konnte nur noch eingefügt werden. </w:t>
            </w:r>
            <w:r w:rsidR="00A146C0" w:rsidRPr="00C6623D">
              <w:rPr>
                <w:rFonts w:eastAsia="Times New Roman" w:cs="Times New Roman"/>
                <w:i w:val="0"/>
                <w:iCs w:val="0"/>
                <w:color w:val="auto"/>
                <w:sz w:val="20"/>
              </w:rPr>
              <w:t xml:space="preserve">Die meiste Zeit benötiget ich für dich Erstellung des Diagramms der Projektorganisation und die Rollenbeschreibungen. </w:t>
            </w:r>
          </w:p>
          <w:p w:rsidR="00C94997" w:rsidRPr="00C6623D" w:rsidRDefault="00C94997" w:rsidP="00C94997">
            <w:pPr>
              <w:pStyle w:val="Grundtext"/>
              <w:numPr>
                <w:ilvl w:val="0"/>
                <w:numId w:val="13"/>
              </w:numPr>
              <w:ind w:left="284" w:hanging="426"/>
              <w:jc w:val="left"/>
              <w:rPr>
                <w:b/>
                <w:i w:val="0"/>
                <w:color w:val="auto"/>
              </w:rPr>
            </w:pPr>
            <w:r w:rsidRPr="00C6623D">
              <w:rPr>
                <w:b/>
                <w:i w:val="0"/>
                <w:color w:val="auto"/>
              </w:rPr>
              <w:t>Zwischengespräch</w:t>
            </w:r>
          </w:p>
          <w:p w:rsidR="00C94997" w:rsidRPr="00C6623D" w:rsidRDefault="00C94997" w:rsidP="00886CD3">
            <w:pPr>
              <w:spacing w:line="240" w:lineRule="auto"/>
              <w:jc w:val="left"/>
              <w:rPr>
                <w:rFonts w:eastAsia="Times New Roman" w:cs="Times New Roman"/>
                <w:i w:val="0"/>
                <w:iCs w:val="0"/>
                <w:color w:val="auto"/>
                <w:sz w:val="20"/>
              </w:rPr>
            </w:pPr>
            <w:r w:rsidRPr="00C6623D">
              <w:rPr>
                <w:rFonts w:eastAsia="Times New Roman" w:cs="Times New Roman"/>
                <w:i w:val="0"/>
                <w:iCs w:val="0"/>
                <w:color w:val="auto"/>
                <w:sz w:val="20"/>
              </w:rPr>
              <w:t>Kurze Beschreibung</w:t>
            </w:r>
          </w:p>
          <w:p w:rsidR="00C94997" w:rsidRPr="00C6623D" w:rsidRDefault="00C94997" w:rsidP="00C94997">
            <w:pPr>
              <w:pStyle w:val="Grundtext"/>
              <w:numPr>
                <w:ilvl w:val="0"/>
                <w:numId w:val="13"/>
              </w:numPr>
              <w:ind w:left="284" w:hanging="426"/>
              <w:jc w:val="left"/>
              <w:rPr>
                <w:b/>
                <w:i w:val="0"/>
                <w:color w:val="auto"/>
              </w:rPr>
            </w:pPr>
            <w:r w:rsidRPr="00C6623D">
              <w:rPr>
                <w:b/>
                <w:i w:val="0"/>
                <w:color w:val="auto"/>
              </w:rPr>
              <w:t>Arbeitsjournal</w:t>
            </w:r>
          </w:p>
        </w:tc>
        <w:tc>
          <w:tcPr>
            <w:tcW w:w="706" w:type="dxa"/>
            <w:tcBorders>
              <w:left w:val="single" w:sz="4" w:space="0" w:color="auto"/>
              <w:bottom w:val="single" w:sz="4" w:space="0" w:color="auto"/>
              <w:right w:val="single" w:sz="4" w:space="0" w:color="auto"/>
            </w:tcBorders>
            <w:shd w:val="clear" w:color="auto" w:fill="CCFF66"/>
          </w:tcPr>
          <w:p w:rsidR="00C94997" w:rsidRPr="00C6623D"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6623D">
              <w:rPr>
                <w:b/>
                <w:color w:val="auto"/>
                <w:sz w:val="28"/>
              </w:rPr>
              <w:t>2</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r w:rsidRPr="00C6623D">
              <w:t>1</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r w:rsidRPr="00C6623D">
              <w:t>2</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r w:rsidRPr="00C6623D">
              <w:t>0.5</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r w:rsidRPr="00C6623D">
              <w:t>0.5</w:t>
            </w:r>
          </w:p>
        </w:tc>
        <w:tc>
          <w:tcPr>
            <w:tcW w:w="879" w:type="dxa"/>
            <w:tcBorders>
              <w:left w:val="single" w:sz="4" w:space="0" w:color="auto"/>
              <w:bottom w:val="single" w:sz="4" w:space="0" w:color="auto"/>
              <w:right w:val="single" w:sz="4" w:space="0" w:color="auto"/>
            </w:tcBorders>
            <w:shd w:val="clear" w:color="auto" w:fill="CCFF66"/>
          </w:tcPr>
          <w:p w:rsidR="00C94997" w:rsidRPr="00C6623D" w:rsidRDefault="00C94997" w:rsidP="00557F64">
            <w:pPr>
              <w:spacing w:line="240" w:lineRule="auto"/>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r w:rsidRPr="00C6623D">
              <w:t>0.5</w:t>
            </w:r>
          </w:p>
        </w:tc>
        <w:tc>
          <w:tcPr>
            <w:tcW w:w="702" w:type="dxa"/>
            <w:tcBorders>
              <w:left w:val="single" w:sz="4" w:space="0" w:color="auto"/>
              <w:bottom w:val="single" w:sz="4" w:space="0" w:color="auto"/>
              <w:right w:val="single" w:sz="4" w:space="0" w:color="auto"/>
            </w:tcBorders>
            <w:shd w:val="clear" w:color="auto" w:fill="CCFF66"/>
          </w:tcPr>
          <w:p w:rsidR="00C94997" w:rsidRPr="00C6623D"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6623D">
              <w:rPr>
                <w:b/>
                <w:color w:val="auto"/>
                <w:sz w:val="28"/>
              </w:rPr>
              <w:t>3</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r w:rsidRPr="00C6623D">
              <w:t>1.5</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r w:rsidRPr="00C6623D">
              <w:t>1</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r w:rsidRPr="00C6623D">
              <w:t>0.5</w:t>
            </w: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6623D" w:rsidRDefault="00C94997" w:rsidP="00C94997">
            <w:pPr>
              <w:cnfStyle w:val="000000100000" w:firstRow="0" w:lastRow="0" w:firstColumn="0" w:lastColumn="0" w:oddVBand="0" w:evenVBand="0" w:oddHBand="1" w:evenHBand="0" w:firstRowFirstColumn="0" w:firstRowLastColumn="0" w:lastRowFirstColumn="0" w:lastRowLastColumn="0"/>
            </w:pPr>
            <w:r w:rsidRPr="00C6623D">
              <w:t>0.5</w:t>
            </w:r>
          </w:p>
        </w:tc>
      </w:tr>
      <w:tr w:rsidR="00C94997" w:rsidRPr="00C6623D" w:rsidTr="00C94997">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C94997" w:rsidRPr="00C6623D" w:rsidRDefault="00C94997" w:rsidP="00557F64">
            <w:pPr>
              <w:spacing w:line="240" w:lineRule="auto"/>
              <w:jc w:val="left"/>
              <w:rPr>
                <w:b/>
                <w:i w:val="0"/>
                <w:color w:val="005AA0"/>
              </w:rPr>
            </w:pPr>
            <w:r w:rsidRPr="00C6623D">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C94997" w:rsidRPr="00C6623D"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6623D">
              <w:t>7.5</w:t>
            </w:r>
          </w:p>
        </w:tc>
        <w:tc>
          <w:tcPr>
            <w:tcW w:w="879" w:type="dxa"/>
            <w:tcBorders>
              <w:top w:val="single" w:sz="4" w:space="0" w:color="auto"/>
              <w:left w:val="single" w:sz="4" w:space="0" w:color="auto"/>
              <w:bottom w:val="single" w:sz="4" w:space="0" w:color="auto"/>
              <w:right w:val="single" w:sz="4" w:space="0" w:color="auto"/>
            </w:tcBorders>
          </w:tcPr>
          <w:p w:rsidR="00C94997" w:rsidRPr="00C6623D"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6623D">
              <w:t>0.5</w:t>
            </w:r>
          </w:p>
        </w:tc>
        <w:tc>
          <w:tcPr>
            <w:tcW w:w="702" w:type="dxa"/>
            <w:tcBorders>
              <w:top w:val="single" w:sz="4" w:space="0" w:color="auto"/>
              <w:left w:val="single" w:sz="4" w:space="0" w:color="auto"/>
              <w:bottom w:val="single" w:sz="4" w:space="0" w:color="auto"/>
              <w:right w:val="single" w:sz="4" w:space="0" w:color="auto"/>
            </w:tcBorders>
          </w:tcPr>
          <w:p w:rsidR="00C94997" w:rsidRPr="00C6623D"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6623D">
              <w:t>8</w:t>
            </w:r>
          </w:p>
        </w:tc>
      </w:tr>
      <w:bookmarkEnd w:id="63"/>
    </w:tbl>
    <w:p w:rsidR="00333945" w:rsidRPr="00C6623D" w:rsidRDefault="00333945" w:rsidP="00F72639">
      <w:pPr>
        <w:spacing w:line="240" w:lineRule="auto"/>
      </w:pPr>
    </w:p>
    <w:p w:rsidR="00A91C6B" w:rsidRPr="00C6623D" w:rsidRDefault="00333945" w:rsidP="00F72639">
      <w:pPr>
        <w:spacing w:line="240" w:lineRule="auto"/>
        <w:rPr>
          <w:rFonts w:eastAsiaTheme="majorEastAsia" w:cs="Arial"/>
          <w:bCs/>
          <w:color w:val="005AA0"/>
          <w:sz w:val="36"/>
          <w:szCs w:val="32"/>
        </w:rPr>
      </w:pPr>
      <w:r w:rsidRPr="00C6623D">
        <w:t xml:space="preserve">Der Start heute was leider etwas stressig. Am Morgen, bevor ich mit der Arbeit beginnen konnte, erfuhr ich dass es Probleme mit dem Intranet gab. Danach konnte ich endlich mit meiner IPA starten.  </w:t>
      </w:r>
      <w:r w:rsidR="00F72639" w:rsidRPr="00C6623D">
        <w:br w:type="page"/>
      </w:r>
    </w:p>
    <w:p w:rsidR="001312BD" w:rsidRPr="00C6623D" w:rsidRDefault="001312BD">
      <w:pPr>
        <w:spacing w:line="240" w:lineRule="auto"/>
      </w:pPr>
    </w:p>
    <w:p w:rsidR="001312BD" w:rsidRPr="00C6623D" w:rsidRDefault="001312BD" w:rsidP="001312BD"/>
    <w:p w:rsidR="0082363B" w:rsidRPr="00C6623D" w:rsidRDefault="001312BD" w:rsidP="001312BD">
      <w:r w:rsidRPr="00C6623D">
        <w:rPr>
          <w:noProof/>
        </w:rPr>
        <mc:AlternateContent>
          <mc:Choice Requires="wps">
            <w:drawing>
              <wp:anchor distT="0" distB="0" distL="114300" distR="114300" simplePos="0" relativeHeight="251716096" behindDoc="0" locked="0" layoutInCell="1" allowOverlap="1" wp14:anchorId="5C24EFA0" wp14:editId="1009B6DA">
                <wp:simplePos x="0" y="0"/>
                <wp:positionH relativeFrom="margin">
                  <wp:posOffset>870585</wp:posOffset>
                </wp:positionH>
                <wp:positionV relativeFrom="margin">
                  <wp:posOffset>2305050</wp:posOffset>
                </wp:positionV>
                <wp:extent cx="4286250" cy="2371725"/>
                <wp:effectExtent l="0" t="0" r="0" b="9525"/>
                <wp:wrapSquare wrapText="bothSides"/>
                <wp:docPr id="18" name="Textfeld 18"/>
                <wp:cNvGraphicFramePr/>
                <a:graphic xmlns:a="http://schemas.openxmlformats.org/drawingml/2006/main">
                  <a:graphicData uri="http://schemas.microsoft.com/office/word/2010/wordprocessingShape">
                    <wps:wsp>
                      <wps:cNvSpPr txBox="1"/>
                      <wps:spPr>
                        <a:xfrm>
                          <a:off x="0" y="0"/>
                          <a:ext cx="4286250" cy="2371725"/>
                        </a:xfrm>
                        <a:prstGeom prst="rect">
                          <a:avLst/>
                        </a:prstGeom>
                        <a:solidFill>
                          <a:schemeClr val="lt1"/>
                        </a:solidFill>
                        <a:ln w="6350">
                          <a:noFill/>
                        </a:ln>
                      </wps:spPr>
                      <wps:txbx>
                        <w:txbxContent>
                          <w:p w:rsidR="00AC5A1F" w:rsidRPr="002C257E" w:rsidRDefault="00AC5A1F" w:rsidP="00D0451E">
                            <w:pPr>
                              <w:pStyle w:val="Titel"/>
                              <w:jc w:val="center"/>
                            </w:pPr>
                            <w:bookmarkStart w:id="64" w:name="_Toc506286640"/>
                            <w:bookmarkStart w:id="65" w:name="_Toc506286702"/>
                            <w:bookmarkStart w:id="66" w:name="_Toc506286716"/>
                            <w:bookmarkStart w:id="67" w:name="_Toc506286725"/>
                            <w:bookmarkStart w:id="68" w:name="_Toc506286741"/>
                            <w:bookmarkStart w:id="69" w:name="_Toc506290239"/>
                            <w:bookmarkStart w:id="70" w:name="_Toc506290246"/>
                            <w:bookmarkStart w:id="71" w:name="_Toc506290266"/>
                            <w:bookmarkStart w:id="72" w:name="_Toc506302489"/>
                            <w:bookmarkStart w:id="73" w:name="_Toc510980214"/>
                            <w:bookmarkStart w:id="74" w:name="_Toc511050491"/>
                            <w:bookmarkStart w:id="75" w:name="_Toc511709050"/>
                            <w:r>
                              <w:t>Teil 2</w:t>
                            </w:r>
                            <w:bookmarkEnd w:id="64"/>
                            <w:bookmarkEnd w:id="65"/>
                            <w:bookmarkEnd w:id="66"/>
                            <w:bookmarkEnd w:id="67"/>
                            <w:bookmarkEnd w:id="68"/>
                            <w:bookmarkEnd w:id="69"/>
                            <w:bookmarkEnd w:id="70"/>
                            <w:bookmarkEnd w:id="71"/>
                            <w:bookmarkEnd w:id="72"/>
                            <w:bookmarkEnd w:id="73"/>
                            <w:bookmarkEnd w:id="74"/>
                            <w:bookmarkEnd w:id="75"/>
                          </w:p>
                          <w:p w:rsidR="00AC5A1F" w:rsidRPr="002C257E" w:rsidRDefault="00AC5A1F" w:rsidP="00D0451E">
                            <w:pPr>
                              <w:pStyle w:val="UntertitelWWZ"/>
                              <w:jc w:val="center"/>
                            </w:pPr>
                          </w:p>
                          <w:p w:rsidR="00AC5A1F" w:rsidRDefault="00AC5A1F" w:rsidP="00D0451E">
                            <w:pPr>
                              <w:pStyle w:val="UntertitelWWZ"/>
                              <w:jc w:val="center"/>
                            </w:pPr>
                            <w:r>
                              <w:t>Projektdokumentation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4EFA0" id="Textfeld 18" o:spid="_x0000_s1031" type="#_x0000_t202" style="position:absolute;margin-left:68.55pt;margin-top:181.5pt;width:337.5pt;height:186.75pt;z-index:2517160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" fillcolor="white [3201]" stroked="f" strokeweight=".5pt">
                <v:textbox>
                  <w:txbxContent>
                    <w:p w:rsidR="00AC5A1F" w:rsidRPr="002C257E" w:rsidRDefault="00AC5A1F" w:rsidP="00D0451E">
                      <w:pPr>
                        <w:pStyle w:val="Titel"/>
                        <w:jc w:val="center"/>
                      </w:pPr>
                      <w:bookmarkStart w:id="76" w:name="_Toc506286640"/>
                      <w:bookmarkStart w:id="77" w:name="_Toc506286702"/>
                      <w:bookmarkStart w:id="78" w:name="_Toc506286716"/>
                      <w:bookmarkStart w:id="79" w:name="_Toc506286725"/>
                      <w:bookmarkStart w:id="80" w:name="_Toc506286741"/>
                      <w:bookmarkStart w:id="81" w:name="_Toc506290239"/>
                      <w:bookmarkStart w:id="82" w:name="_Toc506290246"/>
                      <w:bookmarkStart w:id="83" w:name="_Toc506290266"/>
                      <w:bookmarkStart w:id="84" w:name="_Toc506302489"/>
                      <w:bookmarkStart w:id="85" w:name="_Toc510980214"/>
                      <w:bookmarkStart w:id="86" w:name="_Toc511050491"/>
                      <w:bookmarkStart w:id="87" w:name="_Toc511709050"/>
                      <w:r>
                        <w:t>Teil 2</w:t>
                      </w:r>
                      <w:bookmarkEnd w:id="76"/>
                      <w:bookmarkEnd w:id="77"/>
                      <w:bookmarkEnd w:id="78"/>
                      <w:bookmarkEnd w:id="79"/>
                      <w:bookmarkEnd w:id="80"/>
                      <w:bookmarkEnd w:id="81"/>
                      <w:bookmarkEnd w:id="82"/>
                      <w:bookmarkEnd w:id="83"/>
                      <w:bookmarkEnd w:id="84"/>
                      <w:bookmarkEnd w:id="85"/>
                      <w:bookmarkEnd w:id="86"/>
                      <w:bookmarkEnd w:id="87"/>
                    </w:p>
                    <w:p w:rsidR="00AC5A1F" w:rsidRPr="002C257E" w:rsidRDefault="00AC5A1F" w:rsidP="00D0451E">
                      <w:pPr>
                        <w:pStyle w:val="UntertitelWWZ"/>
                        <w:jc w:val="center"/>
                      </w:pPr>
                    </w:p>
                    <w:p w:rsidR="00AC5A1F" w:rsidRDefault="00AC5A1F" w:rsidP="00D0451E">
                      <w:pPr>
                        <w:pStyle w:val="UntertitelWWZ"/>
                        <w:jc w:val="center"/>
                      </w:pPr>
                      <w:r>
                        <w:t>Projektdokumentation</w:t>
                      </w:r>
                    </w:p>
                  </w:txbxContent>
                </v:textbox>
                <w10:wrap type="square" anchorx="margin" anchory="margin"/>
              </v:shape>
            </w:pict>
          </mc:Fallback>
        </mc:AlternateContent>
      </w:r>
      <w:r w:rsidRPr="00C6623D">
        <w:rPr>
          <w:noProof/>
        </w:rPr>
        <w:drawing>
          <wp:anchor distT="0" distB="0" distL="114300" distR="114300" simplePos="0" relativeHeight="251715072" behindDoc="0" locked="0" layoutInCell="1" allowOverlap="1" wp14:anchorId="0EC9228F" wp14:editId="553F7940">
            <wp:simplePos x="0" y="0"/>
            <wp:positionH relativeFrom="margin">
              <wp:posOffset>4716780</wp:posOffset>
            </wp:positionH>
            <wp:positionV relativeFrom="margin">
              <wp:posOffset>5807710</wp:posOffset>
            </wp:positionV>
            <wp:extent cx="1933200" cy="189000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82363B" w:rsidRPr="00C6623D" w:rsidRDefault="0082363B" w:rsidP="0082363B"/>
    <w:p w:rsidR="00A91C6B" w:rsidRPr="00C6623D" w:rsidRDefault="00A91C6B">
      <w:pPr>
        <w:spacing w:line="240" w:lineRule="auto"/>
      </w:pPr>
    </w:p>
    <w:p w:rsidR="00A91C6B" w:rsidRPr="00C6623D" w:rsidRDefault="00A91C6B" w:rsidP="00A91C6B">
      <w:pPr>
        <w:pStyle w:val="berschrift1"/>
      </w:pPr>
      <w:bookmarkStart w:id="88" w:name="_Toc511709051"/>
      <w:r w:rsidRPr="00C6623D">
        <w:lastRenderedPageBreak/>
        <w:t>Kurzfassung des IPA Berichts (Management Summary)</w:t>
      </w:r>
      <w:bookmarkEnd w:id="88"/>
    </w:p>
    <w:p w:rsidR="00AA5591" w:rsidRPr="00C6623D" w:rsidRDefault="00AA5591" w:rsidP="00AA5591">
      <w:pPr>
        <w:pStyle w:val="Grundtext"/>
      </w:pPr>
    </w:p>
    <w:p w:rsidR="004F42F9" w:rsidRPr="00C6623D" w:rsidRDefault="004F42F9" w:rsidP="004F42F9">
      <w:pPr>
        <w:pStyle w:val="berschrift2"/>
        <w:tabs>
          <w:tab w:val="clear" w:pos="2836"/>
          <w:tab w:val="num" w:pos="851"/>
        </w:tabs>
        <w:ind w:hanging="2836"/>
      </w:pPr>
      <w:r w:rsidRPr="00C6623D">
        <w:t>Kurze Ausgangssituation</w:t>
      </w:r>
    </w:p>
    <w:p w:rsidR="00B952BE" w:rsidRPr="00C6623D" w:rsidRDefault="00B952BE" w:rsidP="00B952BE">
      <w:pPr>
        <w:pStyle w:val="Grundtext"/>
      </w:pPr>
      <w:r w:rsidRPr="00C6623D">
        <w:t>In der WWZ AG ist SAP das führende System. Wichtige Informationen zu Geschäftspartner sind über verschiedene Transaktionen und Tabellen verteilt. Di</w:t>
      </w:r>
      <w:r w:rsidR="00917E19" w:rsidRPr="00C6623D">
        <w:t xml:space="preserve">es erschwert das zusammentragen und ändern </w:t>
      </w:r>
      <w:r w:rsidRPr="00C6623D">
        <w:t xml:space="preserve">von den gewünschten Daten, vor allem für </w:t>
      </w:r>
      <w:r w:rsidR="009666B6" w:rsidRPr="00C6623D">
        <w:t xml:space="preserve">noch nicht geübte oder Gelegenheitsanwender. </w:t>
      </w:r>
    </w:p>
    <w:p w:rsidR="004F42F9" w:rsidRPr="00C6623D" w:rsidRDefault="004F42F9" w:rsidP="004F42F9">
      <w:pPr>
        <w:pStyle w:val="berschrift2"/>
        <w:tabs>
          <w:tab w:val="clear" w:pos="2836"/>
          <w:tab w:val="num" w:pos="851"/>
        </w:tabs>
        <w:ind w:hanging="2836"/>
      </w:pPr>
      <w:r w:rsidRPr="00C6623D">
        <w:t>Umsetzung</w:t>
      </w:r>
    </w:p>
    <w:p w:rsidR="00917E19" w:rsidRPr="00C6623D" w:rsidRDefault="005F56A7" w:rsidP="005F56A7">
      <w:pPr>
        <w:pStyle w:val="Grundtext"/>
      </w:pPr>
      <w:r w:rsidRPr="00C6623D">
        <w:t>Um zu testen, ob Daten aus dem System ausgelesen</w:t>
      </w:r>
      <w:r w:rsidR="00917E19" w:rsidRPr="00C6623D">
        <w:t xml:space="preserve"> und </w:t>
      </w:r>
      <w:r w:rsidRPr="00C6623D">
        <w:t xml:space="preserve">werden können, und auf einer Webseite dargestellt werden können, soll ein Prototyp umgesetzte werden. </w:t>
      </w:r>
      <w:r w:rsidR="00917E19" w:rsidRPr="00C6623D">
        <w:t>Des Weiteren soll die Möglichkeit getestet werden, Daten in der Webanwendung zu ändern und ins SAP</w:t>
      </w:r>
      <w:r w:rsidR="0083749D" w:rsidRPr="00C6623D">
        <w:t xml:space="preserve"> ERP</w:t>
      </w:r>
      <w:r w:rsidR="00917E19" w:rsidRPr="00C6623D">
        <w:t xml:space="preserve"> zu übertagen und </w:t>
      </w:r>
      <w:r w:rsidR="0083749D" w:rsidRPr="00C6623D">
        <w:t xml:space="preserve">zu </w:t>
      </w:r>
      <w:r w:rsidR="00917E19" w:rsidRPr="00C6623D">
        <w:t xml:space="preserve">speichern. </w:t>
      </w:r>
    </w:p>
    <w:p w:rsidR="005F56A7" w:rsidRPr="00C6623D" w:rsidRDefault="005F56A7" w:rsidP="005F56A7">
      <w:pPr>
        <w:pStyle w:val="Grundtext"/>
      </w:pPr>
      <w:r w:rsidRPr="00C6623D">
        <w:t>Um dies zu verwirklichen muss zuerst die Herkunft</w:t>
      </w:r>
      <w:r w:rsidR="009666B6" w:rsidRPr="00C6623D">
        <w:t xml:space="preserve"> der D</w:t>
      </w:r>
      <w:r w:rsidR="0083749D" w:rsidRPr="00C6623D">
        <w:t xml:space="preserve">aten im </w:t>
      </w:r>
      <w:r w:rsidRPr="00C6623D">
        <w:t>SAP</w:t>
      </w:r>
      <w:r w:rsidR="0083749D" w:rsidRPr="00C6623D">
        <w:t xml:space="preserve"> ERP</w:t>
      </w:r>
      <w:r w:rsidRPr="00C6623D">
        <w:t xml:space="preserve"> abgeklärt werden, und nach</w:t>
      </w:r>
      <w:r w:rsidR="009666B6" w:rsidRPr="00C6623D">
        <w:t xml:space="preserve"> einer möglichen Lösung</w:t>
      </w:r>
      <w:r w:rsidRPr="00C6623D">
        <w:t>, diese einfach im SAP auslesen</w:t>
      </w:r>
      <w:r w:rsidR="00917E19" w:rsidRPr="00C6623D">
        <w:t>/ändern</w:t>
      </w:r>
      <w:r w:rsidRPr="00C6623D">
        <w:t xml:space="preserve"> zu können. Des Weiteren müssen Webservices erstellt werden, welche die Kommunikation zwischen Web und SAP </w:t>
      </w:r>
      <w:r w:rsidR="0083749D" w:rsidRPr="00C6623D">
        <w:t xml:space="preserve">System </w:t>
      </w:r>
      <w:r w:rsidRPr="00C6623D">
        <w:t xml:space="preserve">und </w:t>
      </w:r>
      <w:r w:rsidR="0083749D" w:rsidRPr="00C6623D">
        <w:t>der</w:t>
      </w:r>
      <w:r w:rsidRPr="00C6623D">
        <w:t xml:space="preserve"> Daten </w:t>
      </w:r>
      <w:r w:rsidR="0083749D" w:rsidRPr="00C6623D">
        <w:t>Übergabe</w:t>
      </w:r>
      <w:r w:rsidR="00917E19" w:rsidRPr="00C6623D">
        <w:t xml:space="preserve"> regeln</w:t>
      </w:r>
      <w:r w:rsidRPr="00C6623D">
        <w:t>.</w:t>
      </w:r>
      <w:r w:rsidR="00FA4696" w:rsidRPr="00C6623D">
        <w:t>ss</w:t>
      </w:r>
    </w:p>
    <w:p w:rsidR="009666B6" w:rsidRPr="00C6623D" w:rsidRDefault="009666B6" w:rsidP="005F56A7">
      <w:pPr>
        <w:pStyle w:val="Grundtext"/>
      </w:pPr>
      <w:r w:rsidRPr="00C6623D">
        <w:t>Die Seite wird mit HTML und JavaScript erstellt. Sie soll selbsterklärend sein, und die Eingaben</w:t>
      </w:r>
      <w:r w:rsidR="00917E19" w:rsidRPr="00C6623D">
        <w:t xml:space="preserve"> überprüfen. Es sollen mehrere Geschäftspartner zurückgegeben werden</w:t>
      </w:r>
      <w:r w:rsidR="0083749D" w:rsidRPr="00C6623D">
        <w:t xml:space="preserve"> können</w:t>
      </w:r>
      <w:r w:rsidR="00917E19" w:rsidRPr="00C6623D">
        <w:t xml:space="preserve">, woraufhin einer davon ausgewählt werden kann. Persönliche Informationen und QMC Informationen des Geschäftspartners sollen angezeigt werden. Ein Änderungsmodus soll das </w:t>
      </w:r>
      <w:r w:rsidR="0083749D" w:rsidRPr="00C6623D">
        <w:t>Ä</w:t>
      </w:r>
      <w:r w:rsidR="00917E19" w:rsidRPr="00C6623D">
        <w:t>ndern der persönlichen Informationen ermöglichen und</w:t>
      </w:r>
      <w:r w:rsidR="0083749D" w:rsidRPr="00C6623D">
        <w:t xml:space="preserve"> gleichzeitig</w:t>
      </w:r>
      <w:r w:rsidR="00917E19" w:rsidRPr="00C6623D">
        <w:t xml:space="preserve"> verhindern, dass ausversehen Änderungen durchgeführt werden.</w:t>
      </w:r>
      <w:r w:rsidR="0083749D" w:rsidRPr="00C6623D">
        <w:t xml:space="preserve"> Die Eingaben der neuen Werte im Änderungsmodus müssen überprüft werden. </w:t>
      </w:r>
    </w:p>
    <w:p w:rsidR="004F42F9" w:rsidRPr="00C6623D" w:rsidRDefault="004F42F9" w:rsidP="004F42F9">
      <w:pPr>
        <w:pStyle w:val="berschrift2"/>
        <w:tabs>
          <w:tab w:val="clear" w:pos="2836"/>
          <w:tab w:val="num" w:pos="851"/>
        </w:tabs>
        <w:ind w:hanging="2836"/>
      </w:pPr>
      <w:r w:rsidRPr="00C6623D">
        <w:t>Ergebnis</w:t>
      </w:r>
    </w:p>
    <w:p w:rsidR="00AA5591" w:rsidRPr="00C6623D" w:rsidRDefault="009666B6" w:rsidP="009666B6">
      <w:pPr>
        <w:pStyle w:val="Grundtext"/>
      </w:pPr>
      <w:r w:rsidRPr="00C6623D">
        <w:t xml:space="preserve">Geschäftspartner können über </w:t>
      </w:r>
      <w:r w:rsidR="00AA5591" w:rsidRPr="00C6623D">
        <w:t xml:space="preserve">die </w:t>
      </w:r>
      <w:r w:rsidRPr="00C6623D">
        <w:t>Webseite gesucht werden. Die Eingaben der Such</w:t>
      </w:r>
      <w:r w:rsidR="00917E19" w:rsidRPr="00C6623D">
        <w:t>kriterien</w:t>
      </w:r>
      <w:r w:rsidRPr="00C6623D">
        <w:t xml:space="preserve"> werden überprüft</w:t>
      </w:r>
      <w:r w:rsidR="00AA5591" w:rsidRPr="00C6623D">
        <w:t xml:space="preserve"> und eine Fehlermeldung zurückgegen, falls die Eingaben nicht erlaubt sind. Im</w:t>
      </w:r>
      <w:r w:rsidR="00917E19" w:rsidRPr="00C6623D">
        <w:t xml:space="preserve"> Falle</w:t>
      </w:r>
      <w:r w:rsidR="00AA5591" w:rsidRPr="00C6623D">
        <w:t>,</w:t>
      </w:r>
      <w:r w:rsidR="00917E19" w:rsidRPr="00C6623D">
        <w:t xml:space="preserve"> </w:t>
      </w:r>
      <w:r w:rsidR="00AA5591" w:rsidRPr="00C6623D">
        <w:t>dass</w:t>
      </w:r>
      <w:r w:rsidR="00917E19" w:rsidRPr="00C6623D">
        <w:t xml:space="preserve"> mehrere Treffer gefunden werden, kann der Anwender einen Geschäftspartner</w:t>
      </w:r>
      <w:r w:rsidR="00AA5591" w:rsidRPr="00C6623D">
        <w:t xml:space="preserve"> aus einer Liste</w:t>
      </w:r>
      <w:r w:rsidR="00917E19" w:rsidRPr="00C6623D">
        <w:t xml:space="preserve"> auswählen. Die Persönlichen Informationen des GPs werden angezeigt</w:t>
      </w:r>
      <w:r w:rsidR="00AA5591" w:rsidRPr="00C6623D">
        <w:t xml:space="preserve"> und können über einen Button</w:t>
      </w:r>
      <w:r w:rsidR="0083749D" w:rsidRPr="00C6623D">
        <w:t>, wecher den</w:t>
      </w:r>
      <w:r w:rsidR="00AA5591" w:rsidRPr="00C6623D">
        <w:t xml:space="preserve"> </w:t>
      </w:r>
      <w:r w:rsidR="0083749D" w:rsidRPr="00C6623D">
        <w:t xml:space="preserve">Änderungsmodus aktiviert, geändert werden. Die Eingaben werden überprüft und Fehlermeldungen ausgegeben, wenn nicht erlaubte eingaben vorhanden sind. </w:t>
      </w:r>
      <w:r w:rsidR="00917E19" w:rsidRPr="00C6623D">
        <w:t xml:space="preserve">Bei mehreren QMC IDs </w:t>
      </w:r>
      <w:r w:rsidR="00AA5591" w:rsidRPr="00C6623D">
        <w:t>kann der Anwender</w:t>
      </w:r>
      <w:r w:rsidR="00917E19" w:rsidRPr="00C6623D">
        <w:t xml:space="preserve"> zwischen allen IDs </w:t>
      </w:r>
      <w:r w:rsidR="00AA5591" w:rsidRPr="00C6623D">
        <w:t xml:space="preserve">auswählen und die Produkte anzeigen lassen. </w:t>
      </w:r>
    </w:p>
    <w:p w:rsidR="0083749D" w:rsidRPr="00C6623D" w:rsidRDefault="0083749D" w:rsidP="009666B6">
      <w:pPr>
        <w:pStyle w:val="Grundtext"/>
      </w:pPr>
      <w:r w:rsidRPr="00C6623D">
        <w:t>Tritt bei den Webservice selbst einen Fehler auf, wird dies erkannt und eine entsprechende Fehlermeldung ausgegeben.</w:t>
      </w:r>
    </w:p>
    <w:p w:rsidR="00917E19" w:rsidRPr="00C6623D" w:rsidRDefault="00AA5591" w:rsidP="009666B6">
      <w:pPr>
        <w:pStyle w:val="Grundtext"/>
      </w:pPr>
      <w:r w:rsidRPr="00C6623D">
        <w:t xml:space="preserve">Die Webanwendung ist selbsterklärend. Für den Fall, dass trotzdem Fragen auftauchen, kann über einen Hilfe-Button ein Hilfs-text eingeblendet werden. </w:t>
      </w:r>
    </w:p>
    <w:p w:rsidR="00917E19" w:rsidRPr="00C6623D" w:rsidRDefault="00917E19">
      <w:pPr>
        <w:spacing w:line="240" w:lineRule="auto"/>
      </w:pPr>
      <w:r w:rsidRPr="00C6623D">
        <w:br w:type="page"/>
      </w:r>
    </w:p>
    <w:p w:rsidR="0083560A" w:rsidRPr="00C6623D" w:rsidRDefault="0083560A" w:rsidP="00A91C6B">
      <w:pPr>
        <w:pStyle w:val="berschrift1"/>
      </w:pPr>
      <w:bookmarkStart w:id="89" w:name="_Toc511709052"/>
      <w:r w:rsidRPr="00C6623D">
        <w:lastRenderedPageBreak/>
        <w:t>Vorbereitung</w:t>
      </w:r>
      <w:bookmarkEnd w:id="89"/>
      <w:r w:rsidRPr="00C6623D">
        <w:t xml:space="preserve"> </w:t>
      </w:r>
    </w:p>
    <w:p w:rsidR="00A91C6B" w:rsidRPr="00C6623D" w:rsidRDefault="00F26CE4" w:rsidP="0083560A">
      <w:pPr>
        <w:pStyle w:val="berschrift2"/>
        <w:tabs>
          <w:tab w:val="clear" w:pos="2836"/>
          <w:tab w:val="num" w:pos="2127"/>
        </w:tabs>
        <w:ind w:left="709"/>
      </w:pPr>
      <w:r w:rsidRPr="00C6623D">
        <w:t xml:space="preserve"> </w:t>
      </w:r>
      <w:bookmarkStart w:id="90" w:name="_Toc511709053"/>
      <w:r w:rsidR="0083560A" w:rsidRPr="00C6623D">
        <w:t>Infrastruktur und Organisatorisches</w:t>
      </w:r>
      <w:bookmarkEnd w:id="90"/>
      <w:r w:rsidR="0083560A" w:rsidRPr="00C6623D">
        <w:t xml:space="preserve"> </w:t>
      </w:r>
    </w:p>
    <w:p w:rsidR="0083560A" w:rsidRPr="00C6623D" w:rsidRDefault="00CB1CB5" w:rsidP="0083560A">
      <w:pPr>
        <w:pStyle w:val="Grundtext"/>
      </w:pPr>
      <w:r w:rsidRPr="00C6623D">
        <w:t xml:space="preserve">Für die IPA wurde ein Arbeitsplatz in einem separaten Raum eingerichtet, damit keine Störungen von Telefonaten, Gesprächen oder anderen Geräuschen verursacht wird. </w:t>
      </w:r>
    </w:p>
    <w:p w:rsidR="00CB1CB5" w:rsidRPr="00C6623D" w:rsidRDefault="00CB1CB5" w:rsidP="0083560A">
      <w:pPr>
        <w:pStyle w:val="Grundtext"/>
      </w:pPr>
      <w:r w:rsidRPr="00C6623D">
        <w:t xml:space="preserve">Auf GitHub wurde ein Account eingerichtet, mit zwei </w:t>
      </w:r>
      <w:r w:rsidR="001E32A2" w:rsidRPr="00C6623D">
        <w:t>R</w:t>
      </w:r>
      <w:r w:rsidRPr="00C6623D">
        <w:t xml:space="preserve">epositories. </w:t>
      </w:r>
    </w:p>
    <w:p w:rsidR="00CB1CB5" w:rsidRPr="00C6623D" w:rsidRDefault="00CB1CB5" w:rsidP="00CB1CB5">
      <w:pPr>
        <w:pStyle w:val="Grundtext"/>
        <w:numPr>
          <w:ilvl w:val="0"/>
          <w:numId w:val="19"/>
        </w:numPr>
      </w:pPr>
      <w:r w:rsidRPr="00C6623D">
        <w:t xml:space="preserve">Repositorie: </w:t>
      </w:r>
    </w:p>
    <w:p w:rsidR="00CB1CB5" w:rsidRPr="00C6623D" w:rsidRDefault="00CB1CB5" w:rsidP="00CB1CB5">
      <w:pPr>
        <w:pStyle w:val="Grundtext"/>
        <w:ind w:left="720"/>
      </w:pPr>
      <w:r w:rsidRPr="00C6623D">
        <w:t xml:space="preserve">Im ersten </w:t>
      </w:r>
      <w:r w:rsidR="001E32A2" w:rsidRPr="00C6623D">
        <w:t>R</w:t>
      </w:r>
      <w:r w:rsidRPr="00C6623D">
        <w:t xml:space="preserve">epositorie werden alle benötigten Dokumente, wie der IPA-Bricht, Testfälle, Zeitplan und </w:t>
      </w:r>
      <w:r w:rsidR="001E32A2" w:rsidRPr="00C6623D">
        <w:t>Notizen</w:t>
      </w:r>
      <w:r w:rsidRPr="00C6623D">
        <w:t xml:space="preserve"> abgelegt. </w:t>
      </w:r>
      <w:r w:rsidR="007A223F" w:rsidRPr="00C6623D">
        <w:t xml:space="preserve">Über die GitHub Desktop Anwendung wird das Repositorie auf das persönliche Home-Verzeichnis geklont. </w:t>
      </w:r>
    </w:p>
    <w:p w:rsidR="00CB1CB5" w:rsidRPr="00C6623D" w:rsidRDefault="00CB1CB5" w:rsidP="00CB1CB5">
      <w:pPr>
        <w:pStyle w:val="Grundtext"/>
        <w:numPr>
          <w:ilvl w:val="0"/>
          <w:numId w:val="19"/>
        </w:numPr>
      </w:pPr>
      <w:r w:rsidRPr="00C6623D">
        <w:t xml:space="preserve">Repositorie: </w:t>
      </w:r>
    </w:p>
    <w:p w:rsidR="00CB1CB5" w:rsidRPr="00C6623D" w:rsidRDefault="001E32A2" w:rsidP="00CB1CB5">
      <w:pPr>
        <w:pStyle w:val="Grundtext"/>
        <w:ind w:left="720"/>
      </w:pPr>
      <w:r w:rsidRPr="00C6623D">
        <w:t>Im zweiten R</w:t>
      </w:r>
      <w:r w:rsidR="00CB1CB5" w:rsidRPr="00C6623D">
        <w:t xml:space="preserve">epositorie wird der Projektordner mit je einem Ordner für JS und CSS Files, Bilder und Fonts erstellt. </w:t>
      </w:r>
      <w:r w:rsidRPr="00C6623D">
        <w:t>Dieses R</w:t>
      </w:r>
      <w:r w:rsidR="007A223F" w:rsidRPr="00C6623D">
        <w:t>epositorie wird in den htdocs Ordner von X</w:t>
      </w:r>
      <w:r w:rsidRPr="00C6623D">
        <w:t>AMPP</w:t>
      </w:r>
      <w:r w:rsidR="007A223F" w:rsidRPr="00C6623D">
        <w:t xml:space="preserve"> geklont damit sie lokal über einen Webserver aufgerufen werden können. </w:t>
      </w:r>
    </w:p>
    <w:p w:rsidR="007A223F" w:rsidRPr="00C6623D" w:rsidRDefault="001E32A2" w:rsidP="007A223F">
      <w:pPr>
        <w:pStyle w:val="Grundtext"/>
      </w:pPr>
      <w:r w:rsidRPr="00C6623D">
        <w:t>Über die GitHub Desktop</w:t>
      </w:r>
      <w:r w:rsidR="007A223F" w:rsidRPr="00C6623D">
        <w:t xml:space="preserve"> Anwendung kann ich beide Repositories einfach auf die GitHub hochladen.</w:t>
      </w:r>
    </w:p>
    <w:p w:rsidR="001D1A77" w:rsidRPr="00C6623D" w:rsidRDefault="001D1A77" w:rsidP="007A223F">
      <w:pPr>
        <w:pStyle w:val="Grundtext"/>
      </w:pPr>
    </w:p>
    <w:p w:rsidR="001D1A77" w:rsidRPr="00C6623D" w:rsidRDefault="001D1A77" w:rsidP="001D1A77">
      <w:pPr>
        <w:pStyle w:val="berschrift2"/>
        <w:tabs>
          <w:tab w:val="clear" w:pos="2836"/>
        </w:tabs>
        <w:ind w:left="851" w:hanging="851"/>
      </w:pPr>
      <w:bookmarkStart w:id="91" w:name="_Toc511709054"/>
      <w:r w:rsidRPr="00C6623D">
        <w:t>Risikomanagement</w:t>
      </w:r>
      <w:bookmarkEnd w:id="91"/>
    </w:p>
    <w:p w:rsidR="001D1A77" w:rsidRPr="00C6623D" w:rsidRDefault="001D1A77" w:rsidP="001D1A77">
      <w:pPr>
        <w:pStyle w:val="Grundtext"/>
      </w:pPr>
      <w:r w:rsidRPr="00C6623D">
        <w:t xml:space="preserve">Um einen Datenverlust zu verhindern werden folgende Vorkehrungen getroffen: </w:t>
      </w:r>
    </w:p>
    <w:p w:rsidR="001D1A77" w:rsidRPr="00C6623D" w:rsidRDefault="001D1A77" w:rsidP="001D1A77">
      <w:pPr>
        <w:pStyle w:val="Grundtext"/>
        <w:numPr>
          <w:ilvl w:val="0"/>
          <w:numId w:val="18"/>
        </w:numPr>
      </w:pPr>
      <w:r w:rsidRPr="00C6623D">
        <w:t xml:space="preserve">Mindestens 2x </w:t>
      </w:r>
      <w:r w:rsidR="001E32A2" w:rsidRPr="00C6623D">
        <w:t xml:space="preserve">am </w:t>
      </w:r>
      <w:r w:rsidRPr="00C6623D">
        <w:t>Tag werden alle Dokumente und Files auf GitHub hochgeladen. Zusätzlich kann durch das Hochladen auf GitHub das Projekt Versioniert werden und alte Versionen von Files und Dokumenten wiederhergestellt werden.</w:t>
      </w:r>
    </w:p>
    <w:p w:rsidR="001D1A77" w:rsidRPr="00C6623D" w:rsidRDefault="001D1A77" w:rsidP="001D1A77">
      <w:pPr>
        <w:pStyle w:val="Grundtext"/>
        <w:numPr>
          <w:ilvl w:val="0"/>
          <w:numId w:val="18"/>
        </w:numPr>
      </w:pPr>
      <w:r w:rsidRPr="00C6623D">
        <w:t>Den XAMPP Ordner sowie alle IPA Dokumente und Files werden zusätzlich mindesten 2x am Tag auf dem persönlichem Home Verzeichnis gesichert. Von diesem Verzeichnis erstellt die WWZ standartmässig jede Stunde ein Backup.</w:t>
      </w:r>
    </w:p>
    <w:p w:rsidR="001D1A77" w:rsidRPr="00C6623D" w:rsidRDefault="001D1A77" w:rsidP="001D1A77">
      <w:pPr>
        <w:pStyle w:val="Grundtext"/>
        <w:numPr>
          <w:ilvl w:val="0"/>
          <w:numId w:val="18"/>
        </w:numPr>
      </w:pPr>
      <w:r w:rsidRPr="00C6623D">
        <w:t>SAP?</w:t>
      </w:r>
    </w:p>
    <w:p w:rsidR="001D1A77" w:rsidRPr="00C6623D" w:rsidRDefault="001D1A77" w:rsidP="00015F65">
      <w:pPr>
        <w:pStyle w:val="berschrift2"/>
        <w:tabs>
          <w:tab w:val="clear" w:pos="2836"/>
        </w:tabs>
        <w:ind w:left="851" w:hanging="851"/>
      </w:pPr>
      <w:bookmarkStart w:id="92" w:name="_Toc511709055"/>
      <w:r w:rsidRPr="00C6623D">
        <w:t>Analyse</w:t>
      </w:r>
      <w:r w:rsidR="00015F65" w:rsidRPr="00C6623D">
        <w:t xml:space="preserve"> des Projektauftrags</w:t>
      </w:r>
      <w:bookmarkEnd w:id="92"/>
      <w:r w:rsidRPr="00C6623D">
        <w:t xml:space="preserve"> </w:t>
      </w:r>
    </w:p>
    <w:p w:rsidR="001D1A77" w:rsidRPr="00C6623D" w:rsidRDefault="001D1A77" w:rsidP="001D1A77">
      <w:pPr>
        <w:pStyle w:val="Beschriftung"/>
        <w:ind w:firstLine="709"/>
        <w:rPr>
          <w:i w:val="0"/>
        </w:rPr>
      </w:pPr>
      <w:r w:rsidRPr="00C6623D">
        <w:rPr>
          <w:i w:val="0"/>
        </w:rPr>
        <w:t xml:space="preserve">Phase: Informieren </w:t>
      </w:r>
    </w:p>
    <w:p w:rsidR="00E01E6D" w:rsidRPr="00C6623D" w:rsidRDefault="001D1A77" w:rsidP="00E01E6D">
      <w:pPr>
        <w:pStyle w:val="Grundtext"/>
      </w:pPr>
      <w:r w:rsidRPr="00C6623D">
        <w:t>Als erster Arbeitsschritt w</w:t>
      </w:r>
      <w:r w:rsidR="00015F65" w:rsidRPr="00C6623D">
        <w:t>urde</w:t>
      </w:r>
      <w:r w:rsidRPr="00C6623D">
        <w:t xml:space="preserve"> der Projektauftrag und die Beurteilungskriterien analysier</w:t>
      </w:r>
      <w:r w:rsidR="00015F65" w:rsidRPr="00C6623D">
        <w:t>t</w:t>
      </w:r>
      <w:r w:rsidRPr="00C6623D">
        <w:t>.</w:t>
      </w:r>
      <w:r w:rsidR="00E01E6D" w:rsidRPr="00C6623D">
        <w:t xml:space="preserve"> Anhand </w:t>
      </w:r>
      <w:r w:rsidR="00FE531F" w:rsidRPr="00C6623D">
        <w:t>der erhaltenen Informationen</w:t>
      </w:r>
      <w:r w:rsidR="00E01E6D" w:rsidRPr="00C6623D">
        <w:t xml:space="preserve"> wurden die </w:t>
      </w:r>
      <w:r w:rsidR="00015F65" w:rsidRPr="00C6623D">
        <w:t xml:space="preserve">einzelnen Arbeitsschritte erstellt, auf welchen der Zeitplan aufgebaut wurde.  </w:t>
      </w:r>
    </w:p>
    <w:p w:rsidR="00015F65" w:rsidRPr="00C6623D" w:rsidRDefault="00015F65" w:rsidP="00E01E6D">
      <w:pPr>
        <w:pStyle w:val="Grundtext"/>
      </w:pPr>
      <w:r w:rsidRPr="00C6623D">
        <w:t>Der Projektauftrag befindet sich in diesem Dokument unter Punkt 1 und der Zeitplan unter Punkt 3.</w:t>
      </w:r>
    </w:p>
    <w:p w:rsidR="00E01E6D" w:rsidRPr="00C6623D" w:rsidRDefault="00E01E6D" w:rsidP="00E01E6D">
      <w:pPr>
        <w:pStyle w:val="TextSpeziell"/>
        <w:jc w:val="left"/>
      </w:pPr>
    </w:p>
    <w:p w:rsidR="00E01E6D" w:rsidRPr="00C6623D" w:rsidRDefault="00E01E6D" w:rsidP="00E01E6D">
      <w:pPr>
        <w:pStyle w:val="Grundtext"/>
        <w:rPr>
          <w:lang w:eastAsia="de-CH"/>
        </w:rPr>
      </w:pPr>
    </w:p>
    <w:p w:rsidR="00E01E6D" w:rsidRPr="00C6623D" w:rsidRDefault="00E01E6D" w:rsidP="00E01E6D">
      <w:pPr>
        <w:pStyle w:val="Grundtext"/>
        <w:rPr>
          <w:lang w:eastAsia="de-CH"/>
        </w:rPr>
      </w:pPr>
    </w:p>
    <w:p w:rsidR="00E01E6D" w:rsidRPr="00C6623D" w:rsidRDefault="00E01E6D" w:rsidP="00E01E6D">
      <w:pPr>
        <w:pStyle w:val="Grundtext"/>
        <w:rPr>
          <w:lang w:eastAsia="de-CH"/>
        </w:rPr>
      </w:pPr>
    </w:p>
    <w:p w:rsidR="009C624E" w:rsidRPr="00C6623D" w:rsidRDefault="00015F65" w:rsidP="009C624E">
      <w:pPr>
        <w:pStyle w:val="berschrift1"/>
      </w:pPr>
      <w:bookmarkStart w:id="93" w:name="_Toc511709056"/>
      <w:r w:rsidRPr="00C6623D">
        <w:lastRenderedPageBreak/>
        <w:t>Entwurf Webservice</w:t>
      </w:r>
      <w:bookmarkEnd w:id="93"/>
    </w:p>
    <w:p w:rsidR="00EF6F1E" w:rsidRPr="00C6623D" w:rsidRDefault="00EF6F1E" w:rsidP="00EF6F1E">
      <w:pPr>
        <w:pStyle w:val="berschrift2"/>
        <w:tabs>
          <w:tab w:val="clear" w:pos="2836"/>
          <w:tab w:val="num" w:pos="851"/>
        </w:tabs>
        <w:ind w:left="709"/>
      </w:pPr>
      <w:bookmarkStart w:id="94" w:name="_Toc511709057"/>
      <w:r w:rsidRPr="00C6623D">
        <w:t>Überlegungen</w:t>
      </w:r>
      <w:bookmarkEnd w:id="94"/>
      <w:r w:rsidRPr="00C6623D">
        <w:t xml:space="preserve"> </w:t>
      </w:r>
    </w:p>
    <w:p w:rsidR="00EF6F1E" w:rsidRPr="00C6623D" w:rsidRDefault="00EF6F1E" w:rsidP="00EF6F1E">
      <w:pPr>
        <w:pStyle w:val="Grundtext"/>
      </w:pPr>
      <w:r w:rsidRPr="00C6623D">
        <w:t xml:space="preserve">Im SAP </w:t>
      </w:r>
      <w:r w:rsidR="00D37921" w:rsidRPr="00C6623D">
        <w:t xml:space="preserve">werden die Geschäftspartner in verschiedenen GP-Typen unterteilt. Zum erhalten der </w:t>
      </w:r>
    </w:p>
    <w:p w:rsidR="00EF6F1E" w:rsidRPr="00C6623D" w:rsidRDefault="0055632D" w:rsidP="00EF6F1E">
      <w:pPr>
        <w:pStyle w:val="Grundtext"/>
      </w:pPr>
      <w:r w:rsidRPr="00C6623D">
        <w:t>Auf der Webseite soll schlussendlich nur die Daten von einem GP angezeigt werden.</w:t>
      </w:r>
      <w:r w:rsidR="00EF6F1E" w:rsidRPr="00C6623D">
        <w:t xml:space="preserve">  Um trotzdem eine Suchfunktion zu ermöglichen, welche mehrere Treffer zurückgeben kann, muss je ein Webservice für die GP suche und einen für das erhalten der GP Informationen erstellt werden. </w:t>
      </w:r>
    </w:p>
    <w:p w:rsidR="00EF6F1E" w:rsidRPr="00C6623D" w:rsidRDefault="00EF6F1E" w:rsidP="00EF6F1E">
      <w:pPr>
        <w:pStyle w:val="Grundtext"/>
      </w:pPr>
      <w:r w:rsidRPr="00C6623D">
        <w:t xml:space="preserve">Es sollen zwei verschiedene Arten von GP Informationen angezeigt werden. Die Persönliche Informationen und die QMC Produkte. Um dies zu verwirklichen könnte ein Web Service erstellt werden, welcher beide Informationen auf einmal ausliest oder zwei Web Service, welche die beiden Informationsarten getrennt beschafft. </w:t>
      </w:r>
    </w:p>
    <w:p w:rsidR="00EF6F1E" w:rsidRPr="00C6623D" w:rsidRDefault="00EF6F1E" w:rsidP="00EF6F1E">
      <w:pPr>
        <w:pStyle w:val="Grundtext"/>
      </w:pPr>
      <w:r w:rsidRPr="00C6623D">
        <w:t>Um die Informationen eines GPs zu ändern muss ein weiterer Web Service erstellt werden, welcher die neuen daten dem SAP ERP System übergibt und deren Speicherung auslöst.</w:t>
      </w:r>
    </w:p>
    <w:p w:rsidR="00EF6F1E" w:rsidRPr="00C6623D" w:rsidRDefault="0055632D" w:rsidP="00EF6F1E">
      <w:pPr>
        <w:pStyle w:val="Grundtext"/>
      </w:pPr>
      <w:r w:rsidRPr="00C6623D">
        <w:t xml:space="preserve">Für die </w:t>
      </w:r>
      <w:r w:rsidR="00245D06" w:rsidRPr="00C6623D">
        <w:t>Verwirklichung</w:t>
      </w:r>
      <w:r w:rsidRPr="00C6623D">
        <w:t xml:space="preserve"> aller </w:t>
      </w:r>
      <w:r w:rsidR="00245D06" w:rsidRPr="00C6623D">
        <w:t>Funktionen</w:t>
      </w:r>
      <w:r w:rsidRPr="00C6623D">
        <w:t xml:space="preserve"> müssen daher 3- 4 Webservice erstellt werden. </w:t>
      </w:r>
    </w:p>
    <w:p w:rsidR="0055632D" w:rsidRPr="00C6623D" w:rsidRDefault="0055632D" w:rsidP="00EF6F1E">
      <w:pPr>
        <w:pStyle w:val="Grundtext"/>
      </w:pPr>
      <w:r w:rsidRPr="00C6623D">
        <w:t xml:space="preserve">Um beim </w:t>
      </w:r>
      <w:r w:rsidR="002C5309" w:rsidRPr="00C6623D">
        <w:t>Erstellen</w:t>
      </w:r>
      <w:r w:rsidRPr="00C6623D">
        <w:t xml:space="preserve"> der Webservice </w:t>
      </w:r>
      <w:r w:rsidR="00245D06" w:rsidRPr="00C6623D">
        <w:t>keine wichtigen Elemente</w:t>
      </w:r>
      <w:r w:rsidRPr="00C6623D">
        <w:t xml:space="preserve"> </w:t>
      </w:r>
      <w:r w:rsidR="00245D06" w:rsidRPr="00C6623D">
        <w:t>bei</w:t>
      </w:r>
      <w:r w:rsidRPr="00C6623D">
        <w:t xml:space="preserve"> den Request und Response Nachrichten </w:t>
      </w:r>
      <w:r w:rsidR="00245D06" w:rsidRPr="00C6623D">
        <w:t>zu vergessen</w:t>
      </w:r>
      <w:r w:rsidRPr="00C6623D">
        <w:t xml:space="preserve">, wird für jeden Webservice </w:t>
      </w:r>
      <w:r w:rsidR="00245D06" w:rsidRPr="00C6623D">
        <w:t>einen Entwurf</w:t>
      </w:r>
      <w:r w:rsidRPr="00C6623D">
        <w:t xml:space="preserve"> </w:t>
      </w:r>
      <w:r w:rsidR="00245D06" w:rsidRPr="00C6623D">
        <w:t xml:space="preserve">erstellt. Die Entwürfe sollen Name und Funktion des Webservice beschriebt und die Struktur der Request und Response Nachrichten aufzeigen. Zusätzlich soll die Struktur </w:t>
      </w:r>
      <w:r w:rsidR="005E7057" w:rsidRPr="00C6623D">
        <w:t>die enthaltenen Elemente</w:t>
      </w:r>
      <w:r w:rsidR="00245D06" w:rsidRPr="00C6623D">
        <w:t>, ihre Kardinalität und Beziehung zu den anderen Elementen aufzeigen.</w:t>
      </w:r>
    </w:p>
    <w:p w:rsidR="005E7057" w:rsidRPr="00C6623D" w:rsidRDefault="00A20EEB" w:rsidP="00EF6F1E">
      <w:pPr>
        <w:pStyle w:val="Grundtext"/>
      </w:pPr>
      <w:r w:rsidRPr="00C6623D">
        <w:t xml:space="preserve">Des Weiteren soll jede Response Nachricht eine Message Element enthalten. Dies soll ermöglichen, Fehlermeldungen welche während dem ausführen des Web Service aufgetaucht sind, dem Anwender in der Webanwendung auszugeben.  </w:t>
      </w:r>
    </w:p>
    <w:p w:rsidR="00A87F6D" w:rsidRPr="00C6623D" w:rsidRDefault="00A87F6D" w:rsidP="00A87F6D">
      <w:pPr>
        <w:pStyle w:val="berschrift2"/>
        <w:tabs>
          <w:tab w:val="clear" w:pos="2836"/>
          <w:tab w:val="num" w:pos="851"/>
        </w:tabs>
        <w:ind w:left="709"/>
      </w:pPr>
      <w:bookmarkStart w:id="95" w:name="_Toc511709058"/>
      <w:bookmarkStart w:id="96" w:name="_Hlk511714781"/>
      <w:r w:rsidRPr="00C6623D">
        <w:t>Benötigte Funktionsbausteine und Tabellen</w:t>
      </w:r>
      <w:bookmarkEnd w:id="95"/>
    </w:p>
    <w:p w:rsidR="00EF6F1E" w:rsidRPr="00C6623D" w:rsidRDefault="00EF6F1E" w:rsidP="00EF6F1E">
      <w:pPr>
        <w:pStyle w:val="Grundtext"/>
      </w:pPr>
      <w:r w:rsidRPr="00C6623D">
        <w:t xml:space="preserve">Nachfolgend werden die für die Programmierung der Webservice benötigte Tabelle und Funktionsbausteine aufgeführt und ihre Funktionen und Informationen beschrieben. </w:t>
      </w:r>
    </w:p>
    <w:p w:rsidR="00B77B20" w:rsidRPr="00C6623D" w:rsidRDefault="00B77B20" w:rsidP="00B77B20">
      <w:pPr>
        <w:pStyle w:val="berschrift3"/>
      </w:pPr>
      <w:bookmarkStart w:id="97" w:name="_Toc511709059"/>
      <w:r w:rsidRPr="00C6623D">
        <w:t>Funktionsbauseine</w:t>
      </w:r>
      <w:bookmarkEnd w:id="97"/>
    </w:p>
    <w:p w:rsidR="00A87F6D" w:rsidRPr="00C6623D" w:rsidRDefault="00A87F6D" w:rsidP="00A87F6D">
      <w:pPr>
        <w:pStyle w:val="Grundtext"/>
      </w:pPr>
      <w:r w:rsidRPr="00C6623D">
        <w:t xml:space="preserve">Folgende Funktionsbausteine werden für das Programmieren der Web Service im SAP ERP verwendet: </w:t>
      </w:r>
    </w:p>
    <w:p w:rsidR="00A87F6D" w:rsidRPr="00C6623D" w:rsidRDefault="00A87F6D" w:rsidP="00A87F6D">
      <w:pPr>
        <w:pStyle w:val="Grundtext"/>
        <w:numPr>
          <w:ilvl w:val="0"/>
          <w:numId w:val="21"/>
        </w:numPr>
      </w:pPr>
      <w:r w:rsidRPr="00C6623D">
        <w:t>BAPI_BUPA_SEARCH_2</w:t>
      </w:r>
    </w:p>
    <w:p w:rsidR="00A87F6D" w:rsidRPr="00C6623D" w:rsidRDefault="00A87F6D" w:rsidP="00A87F6D">
      <w:pPr>
        <w:pStyle w:val="Grundtext"/>
        <w:numPr>
          <w:ilvl w:val="0"/>
          <w:numId w:val="21"/>
        </w:numPr>
      </w:pPr>
      <w:r w:rsidRPr="00C6623D">
        <w:t>BAPI_BUPA_CENTRAL_GETDETAIL</w:t>
      </w:r>
    </w:p>
    <w:p w:rsidR="00A87F6D" w:rsidRPr="00C6623D" w:rsidRDefault="00A87F6D" w:rsidP="00A87F6D">
      <w:pPr>
        <w:pStyle w:val="Grundtext"/>
        <w:numPr>
          <w:ilvl w:val="0"/>
          <w:numId w:val="21"/>
        </w:numPr>
      </w:pPr>
      <w:r w:rsidRPr="00C6623D">
        <w:t>BAPI_BUPA_ADRESS_GETDETAIL</w:t>
      </w:r>
    </w:p>
    <w:p w:rsidR="00C72DF6" w:rsidRPr="00C6623D" w:rsidRDefault="00C72DF6" w:rsidP="00A87F6D">
      <w:pPr>
        <w:pStyle w:val="Grundtext"/>
        <w:numPr>
          <w:ilvl w:val="0"/>
          <w:numId w:val="21"/>
        </w:numPr>
      </w:pPr>
      <w:r w:rsidRPr="00C6623D">
        <w:t>BAPI_BUPA_CENTRAL_CHANGE</w:t>
      </w:r>
    </w:p>
    <w:p w:rsidR="00C72DF6" w:rsidRPr="00C6623D" w:rsidRDefault="00C72DF6" w:rsidP="00C72DF6">
      <w:pPr>
        <w:pStyle w:val="Grundtext"/>
      </w:pPr>
    </w:p>
    <w:p w:rsidR="00C72DF6" w:rsidRPr="00C6623D" w:rsidRDefault="00C72DF6" w:rsidP="00C72DF6">
      <w:pPr>
        <w:pStyle w:val="TextSpeziell"/>
        <w:jc w:val="left"/>
      </w:pPr>
      <w:r w:rsidRPr="00C6623D">
        <w:t>BAPI_BUPA_SEARCH_2</w:t>
      </w:r>
    </w:p>
    <w:p w:rsidR="00C72DF6" w:rsidRPr="00C6623D" w:rsidRDefault="00C72DF6" w:rsidP="00C72DF6">
      <w:pPr>
        <w:pStyle w:val="Grundtext"/>
      </w:pPr>
      <w:r w:rsidRPr="00C6623D">
        <w:t xml:space="preserve">Durch diesen Funktionsbaustein kann nach GPs gesucht werden. Als Suchkriterien können zentrale Geschäftspartnerdaten und Adressattribute angegeben werden. </w:t>
      </w:r>
    </w:p>
    <w:p w:rsidR="00C72DF6" w:rsidRPr="00C6623D" w:rsidRDefault="00C72DF6" w:rsidP="00C72DF6">
      <w:pPr>
        <w:pStyle w:val="TextSpeziell"/>
        <w:jc w:val="left"/>
      </w:pPr>
      <w:r w:rsidRPr="00C6623D">
        <w:t>BAPI_BUPA_CENTRAL_GETDETAIL</w:t>
      </w:r>
    </w:p>
    <w:p w:rsidR="00A87F6D" w:rsidRPr="00C6623D" w:rsidRDefault="00C72DF6" w:rsidP="00A87F6D">
      <w:pPr>
        <w:pStyle w:val="Grundtext"/>
      </w:pPr>
      <w:r w:rsidRPr="00C6623D">
        <w:lastRenderedPageBreak/>
        <w:t xml:space="preserve">Dieser Funktionsbaustein gibt zentrale Geschäftspartnerdaten, wie Personen-, Firmen- oder Gruppenname, GP-Typ, Anrede usw., </w:t>
      </w:r>
      <w:r w:rsidR="00B77B20" w:rsidRPr="00C6623D">
        <w:t xml:space="preserve">zu einem GP </w:t>
      </w:r>
      <w:r w:rsidRPr="00C6623D">
        <w:t xml:space="preserve">zurück. </w:t>
      </w:r>
    </w:p>
    <w:p w:rsidR="00C72DF6" w:rsidRPr="00C6623D" w:rsidRDefault="00C72DF6" w:rsidP="00C72DF6">
      <w:pPr>
        <w:pStyle w:val="TextSpeziell"/>
        <w:jc w:val="left"/>
      </w:pPr>
      <w:r w:rsidRPr="00C6623D">
        <w:t>BAPI_BUPA_ADRESS_GETDETAIL</w:t>
      </w:r>
    </w:p>
    <w:p w:rsidR="00B77B20" w:rsidRPr="00C6623D" w:rsidRDefault="00B77B20" w:rsidP="00B77B20">
      <w:pPr>
        <w:pStyle w:val="Grundtext"/>
      </w:pPr>
      <w:r w:rsidRPr="00C6623D">
        <w:t xml:space="preserve">Dieser Funktionsbaustein gibt die Adressdaten eines GPs zurück. </w:t>
      </w:r>
    </w:p>
    <w:p w:rsidR="00C72DF6" w:rsidRPr="00C6623D" w:rsidRDefault="00C72DF6" w:rsidP="00C72DF6">
      <w:pPr>
        <w:pStyle w:val="TextSpeziell"/>
        <w:jc w:val="left"/>
      </w:pPr>
      <w:r w:rsidRPr="00C6623D">
        <w:t>BAPI_BUPA_CENTRAL_CHANGE</w:t>
      </w:r>
    </w:p>
    <w:p w:rsidR="00A87F6D" w:rsidRPr="00C6623D" w:rsidRDefault="00B77B20" w:rsidP="00A87F6D">
      <w:pPr>
        <w:pStyle w:val="Grundtext"/>
      </w:pPr>
      <w:r w:rsidRPr="00C6623D">
        <w:t xml:space="preserve">Mit diesem Funktionsbaustein können zentrale Geschäftspartnerdate, wie Personen-, Firmen- oder Gruppenname, Telefonnummern oder Mailadressen, geändert werden. </w:t>
      </w:r>
    </w:p>
    <w:p w:rsidR="00A87F6D" w:rsidRPr="00C6623D" w:rsidRDefault="00A87F6D" w:rsidP="00A87F6D">
      <w:pPr>
        <w:pStyle w:val="Grundtext"/>
      </w:pPr>
    </w:p>
    <w:p w:rsidR="00A87F6D" w:rsidRPr="00C6623D" w:rsidRDefault="00B77B20" w:rsidP="00B77B20">
      <w:pPr>
        <w:pStyle w:val="berschrift3"/>
      </w:pPr>
      <w:bookmarkStart w:id="98" w:name="_Toc511709060"/>
      <w:r w:rsidRPr="00C6623D">
        <w:t>SAP Tabellen</w:t>
      </w:r>
      <w:bookmarkEnd w:id="98"/>
      <w:r w:rsidRPr="00C6623D">
        <w:t xml:space="preserve"> </w:t>
      </w:r>
    </w:p>
    <w:p w:rsidR="00B77B20" w:rsidRPr="00C6623D" w:rsidRDefault="00B77B20" w:rsidP="00B77B20">
      <w:pPr>
        <w:pStyle w:val="Grundtext"/>
      </w:pPr>
      <w:r w:rsidRPr="00C6623D">
        <w:t xml:space="preserve">Folgende SAP Tabellen werden für das Programmieren der Web Service im SAP ERP verwendet: </w:t>
      </w:r>
    </w:p>
    <w:p w:rsidR="00B77B20" w:rsidRPr="00C6623D" w:rsidRDefault="00B77B20" w:rsidP="00B77B20">
      <w:pPr>
        <w:pStyle w:val="Grundtext"/>
        <w:numPr>
          <w:ilvl w:val="0"/>
          <w:numId w:val="21"/>
        </w:numPr>
      </w:pPr>
      <w:r w:rsidRPr="00C6623D">
        <w:t>ZBC_QMC_CRM_DATA</w:t>
      </w:r>
    </w:p>
    <w:p w:rsidR="00B77B20" w:rsidRPr="00C6623D" w:rsidRDefault="00B77B20" w:rsidP="00B77B20">
      <w:pPr>
        <w:pStyle w:val="Grundtext"/>
        <w:numPr>
          <w:ilvl w:val="0"/>
          <w:numId w:val="21"/>
        </w:numPr>
      </w:pPr>
      <w:r w:rsidRPr="00C6623D">
        <w:t>BUT000</w:t>
      </w:r>
    </w:p>
    <w:p w:rsidR="00B77B20" w:rsidRPr="00C6623D" w:rsidRDefault="00B77B20" w:rsidP="00B77B20">
      <w:pPr>
        <w:pStyle w:val="TextSpeziell"/>
        <w:jc w:val="left"/>
      </w:pPr>
      <w:r w:rsidRPr="00C6623D">
        <w:t>ZBC_QMC_CRM_DATA</w:t>
      </w:r>
    </w:p>
    <w:p w:rsidR="00B77B20" w:rsidRPr="00C6623D" w:rsidRDefault="00B77B20" w:rsidP="00B77B20">
      <w:pPr>
        <w:pStyle w:val="Grundtext"/>
      </w:pPr>
      <w:r w:rsidRPr="00C6623D">
        <w:t>In dieser Tabelle befinden sich alle QMC IDs und Informationen zu deren QMC Produkte.</w:t>
      </w:r>
    </w:p>
    <w:p w:rsidR="00B77B20" w:rsidRPr="00C6623D" w:rsidRDefault="00B77B20" w:rsidP="00B77B20">
      <w:pPr>
        <w:pStyle w:val="TextSpeziell"/>
        <w:jc w:val="left"/>
      </w:pPr>
      <w:r w:rsidRPr="00C6623D">
        <w:t>BUT000</w:t>
      </w:r>
    </w:p>
    <w:p w:rsidR="00B77B20" w:rsidRPr="00C6623D" w:rsidRDefault="00EF6F1E" w:rsidP="00B77B20">
      <w:pPr>
        <w:pStyle w:val="Grundtext"/>
      </w:pPr>
      <w:r w:rsidRPr="00C6623D">
        <w:t>In dieser Tabelle befinden sich alle GPs mit zentralen Informationen.</w:t>
      </w:r>
    </w:p>
    <w:bookmarkEnd w:id="96"/>
    <w:p w:rsidR="001E32A2" w:rsidRPr="00C6623D" w:rsidRDefault="001E32A2">
      <w:pPr>
        <w:spacing w:line="240" w:lineRule="auto"/>
      </w:pPr>
      <w:r w:rsidRPr="00C6623D">
        <w:br w:type="page"/>
      </w:r>
    </w:p>
    <w:p w:rsidR="00B77B20" w:rsidRPr="00C6623D" w:rsidRDefault="00732F1B" w:rsidP="004039E1">
      <w:pPr>
        <w:pStyle w:val="berschrift2"/>
        <w:tabs>
          <w:tab w:val="clear" w:pos="2836"/>
          <w:tab w:val="num" w:pos="709"/>
        </w:tabs>
        <w:ind w:hanging="2836"/>
      </w:pPr>
      <w:bookmarkStart w:id="99" w:name="_Toc511709061"/>
      <w:r w:rsidRPr="00C6623D">
        <w:lastRenderedPageBreak/>
        <w:t xml:space="preserve">Entwurf Webservice </w:t>
      </w:r>
      <w:r w:rsidR="005E7057" w:rsidRPr="00C6623D">
        <w:t>1:</w:t>
      </w:r>
      <w:r w:rsidRPr="00C6623D">
        <w:t xml:space="preserve"> Kunden suche</w:t>
      </w:r>
      <w:bookmarkEnd w:id="99"/>
    </w:p>
    <w:p w:rsidR="005E7057" w:rsidRPr="00C6623D" w:rsidRDefault="005E7057" w:rsidP="005E7057">
      <w:r w:rsidRPr="00C6623D">
        <w:rPr>
          <w:b/>
        </w:rPr>
        <w:t>Name:</w:t>
      </w:r>
      <w:r w:rsidRPr="00C6623D">
        <w:t xml:space="preserve"> BP_Search</w:t>
      </w:r>
      <w:r w:rsidRPr="00C6623D">
        <w:tab/>
      </w:r>
    </w:p>
    <w:p w:rsidR="005E7057" w:rsidRPr="00C6623D" w:rsidRDefault="005E7057" w:rsidP="005E7057">
      <w:r w:rsidRPr="00C6623D">
        <w:rPr>
          <w:b/>
        </w:rPr>
        <w:t>Funktion:</w:t>
      </w:r>
      <w:r w:rsidRPr="00C6623D">
        <w:t xml:space="preserve">  Durch diesen Web Service soll der Anwender über verschiedene Angaben einen GP suchen können. Zurückgeben soll der Web Service eine Liste aller Treffer, auf welche die vom Anwendern angegeben Angaben zutreffen. </w:t>
      </w:r>
    </w:p>
    <w:p w:rsidR="005E7057" w:rsidRPr="00C6623D" w:rsidRDefault="005E7057" w:rsidP="005E7057">
      <w:pPr>
        <w:rPr>
          <w:b/>
        </w:rPr>
      </w:pPr>
      <w:r w:rsidRPr="00C6623D">
        <w:rPr>
          <w:b/>
        </w:rPr>
        <w:t>Request Felder</w:t>
      </w:r>
    </w:p>
    <w:tbl>
      <w:tblPr>
        <w:tblStyle w:val="Tabellenraster"/>
        <w:tblW w:w="0" w:type="auto"/>
        <w:tblLook w:val="04A0" w:firstRow="1" w:lastRow="0" w:firstColumn="1" w:lastColumn="0" w:noHBand="0" w:noVBand="1"/>
      </w:tblPr>
      <w:tblGrid>
        <w:gridCol w:w="2539"/>
        <w:gridCol w:w="2442"/>
        <w:gridCol w:w="2224"/>
        <w:gridCol w:w="1856"/>
      </w:tblGrid>
      <w:tr w:rsidR="005E7057" w:rsidRPr="00C6623D" w:rsidTr="001E32A2">
        <w:tc>
          <w:tcPr>
            <w:tcW w:w="2539" w:type="dxa"/>
          </w:tcPr>
          <w:p w:rsidR="005E7057" w:rsidRPr="00C6623D" w:rsidRDefault="005E7057" w:rsidP="005E7057">
            <w:r w:rsidRPr="00C6623D">
              <w:t xml:space="preserve">Feld Name  </w:t>
            </w:r>
          </w:p>
        </w:tc>
        <w:tc>
          <w:tcPr>
            <w:tcW w:w="2442" w:type="dxa"/>
          </w:tcPr>
          <w:p w:rsidR="005E7057" w:rsidRPr="00C6623D" w:rsidRDefault="005E7057" w:rsidP="005E7057">
            <w:r w:rsidRPr="00C6623D">
              <w:t xml:space="preserve">Feld Wert </w:t>
            </w:r>
          </w:p>
        </w:tc>
        <w:tc>
          <w:tcPr>
            <w:tcW w:w="2224" w:type="dxa"/>
          </w:tcPr>
          <w:p w:rsidR="005E7057" w:rsidRPr="00C6623D" w:rsidRDefault="005E7057" w:rsidP="005E7057">
            <w:r w:rsidRPr="00C6623D">
              <w:t>Kardinalität</w:t>
            </w:r>
          </w:p>
        </w:tc>
        <w:tc>
          <w:tcPr>
            <w:tcW w:w="1856" w:type="dxa"/>
          </w:tcPr>
          <w:p w:rsidR="005E7057" w:rsidRPr="00C6623D" w:rsidRDefault="005E7057" w:rsidP="005E7057">
            <w:r w:rsidRPr="00C6623D">
              <w:t xml:space="preserve">Kind von: </w:t>
            </w:r>
          </w:p>
        </w:tc>
      </w:tr>
      <w:tr w:rsidR="005E7057" w:rsidRPr="00C6623D" w:rsidTr="001E32A2">
        <w:tc>
          <w:tcPr>
            <w:tcW w:w="2539" w:type="dxa"/>
          </w:tcPr>
          <w:p w:rsidR="005E7057" w:rsidRPr="00C6623D" w:rsidRDefault="005E7057" w:rsidP="005E7057">
            <w:r w:rsidRPr="00C6623D">
              <w:t>GP_No</w:t>
            </w:r>
          </w:p>
        </w:tc>
        <w:tc>
          <w:tcPr>
            <w:tcW w:w="2442" w:type="dxa"/>
          </w:tcPr>
          <w:p w:rsidR="005E7057" w:rsidRPr="00C6623D" w:rsidRDefault="005E7057" w:rsidP="005E7057">
            <w:r w:rsidRPr="00C6623D">
              <w:t>GP Nummer</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1E32A2" w:rsidP="005E7057">
            <w:r w:rsidRPr="00C6623D">
              <w:t>Name_1</w:t>
            </w:r>
          </w:p>
        </w:tc>
        <w:tc>
          <w:tcPr>
            <w:tcW w:w="2442" w:type="dxa"/>
          </w:tcPr>
          <w:p w:rsidR="005E7057" w:rsidRPr="00C6623D" w:rsidRDefault="001E32A2" w:rsidP="005E7057">
            <w:r w:rsidRPr="00C6623D">
              <w:t>Vorname oder Namenszusatz</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1E32A2" w:rsidP="005E7057">
            <w:r w:rsidRPr="00C6623D">
              <w:t>Name_2</w:t>
            </w:r>
          </w:p>
        </w:tc>
        <w:tc>
          <w:tcPr>
            <w:tcW w:w="2442" w:type="dxa"/>
          </w:tcPr>
          <w:p w:rsidR="005E7057" w:rsidRPr="00C6623D" w:rsidRDefault="001E32A2" w:rsidP="005E7057">
            <w:r w:rsidRPr="00C6623D">
              <w:t>Firmen, - Gruppen oder Nachname</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r w:rsidRPr="00C6623D">
              <w:t>GP_Type</w:t>
            </w:r>
          </w:p>
        </w:tc>
        <w:tc>
          <w:tcPr>
            <w:tcW w:w="2442" w:type="dxa"/>
          </w:tcPr>
          <w:p w:rsidR="005E7057" w:rsidRPr="00C6623D" w:rsidRDefault="005E7057" w:rsidP="005E7057">
            <w:r w:rsidRPr="00C6623D">
              <w:t xml:space="preserve">Geschäftspartner Type </w:t>
            </w:r>
          </w:p>
        </w:tc>
        <w:tc>
          <w:tcPr>
            <w:tcW w:w="2224" w:type="dxa"/>
          </w:tcPr>
          <w:p w:rsidR="005E7057" w:rsidRPr="00C6623D" w:rsidRDefault="005E7057" w:rsidP="005E7057">
            <w:r w:rsidRPr="00C6623D">
              <w:t xml:space="preserve">0…1 </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r w:rsidRPr="00C6623D">
              <w:t>Street</w:t>
            </w:r>
          </w:p>
        </w:tc>
        <w:tc>
          <w:tcPr>
            <w:tcW w:w="2442" w:type="dxa"/>
          </w:tcPr>
          <w:p w:rsidR="005E7057" w:rsidRPr="00C6623D" w:rsidRDefault="005E7057" w:rsidP="005E7057">
            <w:r w:rsidRPr="00C6623D">
              <w:t>Strasse</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r w:rsidRPr="00C6623D">
              <w:t>House_No</w:t>
            </w:r>
          </w:p>
        </w:tc>
        <w:tc>
          <w:tcPr>
            <w:tcW w:w="2442" w:type="dxa"/>
          </w:tcPr>
          <w:p w:rsidR="005E7057" w:rsidRPr="00C6623D" w:rsidRDefault="005E7057" w:rsidP="005E7057">
            <w:r w:rsidRPr="00C6623D">
              <w:t>Hausnummer</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r w:rsidRPr="00C6623D">
              <w:t>PLZ</w:t>
            </w:r>
          </w:p>
        </w:tc>
        <w:tc>
          <w:tcPr>
            <w:tcW w:w="2442" w:type="dxa"/>
          </w:tcPr>
          <w:p w:rsidR="005E7057" w:rsidRPr="00C6623D" w:rsidRDefault="005E7057" w:rsidP="005E7057">
            <w:r w:rsidRPr="00C6623D">
              <w:t>PLZ</w:t>
            </w:r>
          </w:p>
        </w:tc>
        <w:tc>
          <w:tcPr>
            <w:tcW w:w="2224" w:type="dxa"/>
          </w:tcPr>
          <w:p w:rsidR="005E7057" w:rsidRPr="00C6623D" w:rsidRDefault="005E7057" w:rsidP="005E7057">
            <w:r w:rsidRPr="00C6623D">
              <w:t>0…1</w:t>
            </w:r>
          </w:p>
        </w:tc>
        <w:tc>
          <w:tcPr>
            <w:tcW w:w="1856" w:type="dxa"/>
          </w:tcPr>
          <w:p w:rsidR="005E7057" w:rsidRPr="00C6623D" w:rsidRDefault="005E7057" w:rsidP="005E7057"/>
        </w:tc>
      </w:tr>
      <w:tr w:rsidR="005E7057" w:rsidRPr="00C6623D" w:rsidTr="001E32A2">
        <w:tc>
          <w:tcPr>
            <w:tcW w:w="2539" w:type="dxa"/>
          </w:tcPr>
          <w:p w:rsidR="005E7057" w:rsidRPr="00C6623D" w:rsidRDefault="005E7057" w:rsidP="005E7057">
            <w:r w:rsidRPr="00C6623D">
              <w:t>City</w:t>
            </w:r>
          </w:p>
        </w:tc>
        <w:tc>
          <w:tcPr>
            <w:tcW w:w="2442" w:type="dxa"/>
          </w:tcPr>
          <w:p w:rsidR="005E7057" w:rsidRPr="00C6623D" w:rsidRDefault="005E7057" w:rsidP="005E7057">
            <w:r w:rsidRPr="00C6623D">
              <w:t>Stadt</w:t>
            </w:r>
          </w:p>
        </w:tc>
        <w:tc>
          <w:tcPr>
            <w:tcW w:w="2224" w:type="dxa"/>
          </w:tcPr>
          <w:p w:rsidR="005E7057" w:rsidRPr="00C6623D" w:rsidRDefault="005E7057" w:rsidP="005E7057">
            <w:r w:rsidRPr="00C6623D">
              <w:t>0…1</w:t>
            </w:r>
          </w:p>
        </w:tc>
        <w:tc>
          <w:tcPr>
            <w:tcW w:w="1856" w:type="dxa"/>
          </w:tcPr>
          <w:p w:rsidR="005E7057" w:rsidRPr="00C6623D" w:rsidRDefault="005E7057" w:rsidP="005E7057"/>
        </w:tc>
      </w:tr>
    </w:tbl>
    <w:p w:rsidR="005E7057" w:rsidRPr="00C6623D" w:rsidRDefault="002C5309" w:rsidP="002C5309">
      <w:pPr>
        <w:pStyle w:val="Beschriftung"/>
      </w:pPr>
      <w:bookmarkStart w:id="100" w:name="_Toc511627681"/>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1</w:t>
      </w:r>
      <w:r w:rsidRPr="00C6623D">
        <w:fldChar w:fldCharType="end"/>
      </w:r>
      <w:r w:rsidRPr="00C6623D">
        <w:t>: Entwurf BP_Search Request</w:t>
      </w:r>
      <w:bookmarkEnd w:id="100"/>
    </w:p>
    <w:p w:rsidR="002C5309" w:rsidRPr="00C6623D" w:rsidRDefault="002C5309" w:rsidP="005E7057"/>
    <w:p w:rsidR="005E7057" w:rsidRPr="00C6623D" w:rsidRDefault="005E7057" w:rsidP="005E7057">
      <w:r w:rsidRPr="00C6623D">
        <w:t>Response Felder</w:t>
      </w:r>
    </w:p>
    <w:tbl>
      <w:tblPr>
        <w:tblStyle w:val="Tabellenraster"/>
        <w:tblW w:w="0" w:type="auto"/>
        <w:tblLook w:val="04A0" w:firstRow="1" w:lastRow="0" w:firstColumn="1" w:lastColumn="0" w:noHBand="0" w:noVBand="1"/>
      </w:tblPr>
      <w:tblGrid>
        <w:gridCol w:w="2400"/>
        <w:gridCol w:w="2458"/>
        <w:gridCol w:w="2268"/>
        <w:gridCol w:w="1935"/>
      </w:tblGrid>
      <w:tr w:rsidR="005E7057" w:rsidRPr="00C6623D" w:rsidTr="005E7057">
        <w:tc>
          <w:tcPr>
            <w:tcW w:w="2549" w:type="dxa"/>
          </w:tcPr>
          <w:p w:rsidR="005E7057" w:rsidRPr="00C6623D" w:rsidRDefault="005E7057" w:rsidP="005E7057">
            <w:r w:rsidRPr="00C6623D">
              <w:t xml:space="preserve">Feld Name  </w:t>
            </w:r>
          </w:p>
        </w:tc>
        <w:tc>
          <w:tcPr>
            <w:tcW w:w="2640" w:type="dxa"/>
          </w:tcPr>
          <w:p w:rsidR="005E7057" w:rsidRPr="00C6623D" w:rsidRDefault="005E7057" w:rsidP="005E7057">
            <w:r w:rsidRPr="00C6623D">
              <w:t xml:space="preserve">Feld Wert </w:t>
            </w:r>
          </w:p>
        </w:tc>
        <w:tc>
          <w:tcPr>
            <w:tcW w:w="2442" w:type="dxa"/>
          </w:tcPr>
          <w:p w:rsidR="005E7057" w:rsidRPr="00C6623D" w:rsidRDefault="005E7057" w:rsidP="005E7057">
            <w:r w:rsidRPr="00C6623D">
              <w:t>Kardinalität</w:t>
            </w:r>
          </w:p>
        </w:tc>
        <w:tc>
          <w:tcPr>
            <w:tcW w:w="2052" w:type="dxa"/>
          </w:tcPr>
          <w:p w:rsidR="005E7057" w:rsidRPr="00C6623D" w:rsidRDefault="005E7057" w:rsidP="005E7057">
            <w:r w:rsidRPr="00C6623D">
              <w:t xml:space="preserve">Kind von: </w:t>
            </w:r>
          </w:p>
        </w:tc>
      </w:tr>
      <w:tr w:rsidR="001E32A2" w:rsidRPr="00C6623D" w:rsidTr="005E7057">
        <w:tc>
          <w:tcPr>
            <w:tcW w:w="2549" w:type="dxa"/>
          </w:tcPr>
          <w:p w:rsidR="001E32A2" w:rsidRPr="00C6623D" w:rsidRDefault="001E32A2" w:rsidP="005E7057">
            <w:r w:rsidRPr="00C6623D">
              <w:t>Result_Count</w:t>
            </w:r>
          </w:p>
        </w:tc>
        <w:tc>
          <w:tcPr>
            <w:tcW w:w="2640" w:type="dxa"/>
          </w:tcPr>
          <w:p w:rsidR="001E32A2" w:rsidRPr="00C6623D" w:rsidRDefault="001E32A2" w:rsidP="005E7057">
            <w:r w:rsidRPr="00C6623D">
              <w:t>Anzahl gefunden GPs</w:t>
            </w:r>
          </w:p>
        </w:tc>
        <w:tc>
          <w:tcPr>
            <w:tcW w:w="2442" w:type="dxa"/>
          </w:tcPr>
          <w:p w:rsidR="001E32A2" w:rsidRPr="00C6623D" w:rsidRDefault="001E32A2" w:rsidP="005E7057">
            <w:r w:rsidRPr="00C6623D">
              <w:t>1</w:t>
            </w:r>
          </w:p>
        </w:tc>
        <w:tc>
          <w:tcPr>
            <w:tcW w:w="2052" w:type="dxa"/>
          </w:tcPr>
          <w:p w:rsidR="001E32A2" w:rsidRPr="00C6623D" w:rsidRDefault="001E32A2" w:rsidP="005E7057"/>
        </w:tc>
      </w:tr>
      <w:tr w:rsidR="001E32A2" w:rsidRPr="00C6623D" w:rsidTr="005E7057">
        <w:tc>
          <w:tcPr>
            <w:tcW w:w="2549" w:type="dxa"/>
          </w:tcPr>
          <w:p w:rsidR="001E32A2" w:rsidRPr="00C6623D" w:rsidRDefault="001E32A2" w:rsidP="005E7057">
            <w:r w:rsidRPr="00C6623D">
              <w:t>Person_List</w:t>
            </w:r>
          </w:p>
        </w:tc>
        <w:tc>
          <w:tcPr>
            <w:tcW w:w="2640" w:type="dxa"/>
          </w:tcPr>
          <w:p w:rsidR="001E32A2" w:rsidRPr="00C6623D" w:rsidRDefault="001E32A2" w:rsidP="005E7057"/>
        </w:tc>
        <w:tc>
          <w:tcPr>
            <w:tcW w:w="2442" w:type="dxa"/>
          </w:tcPr>
          <w:p w:rsidR="001E32A2" w:rsidRPr="00C6623D" w:rsidRDefault="00710140" w:rsidP="005E7057">
            <w:r w:rsidRPr="00C6623D">
              <w:t>0…1</w:t>
            </w:r>
          </w:p>
        </w:tc>
        <w:tc>
          <w:tcPr>
            <w:tcW w:w="2052" w:type="dxa"/>
          </w:tcPr>
          <w:p w:rsidR="001E32A2" w:rsidRPr="00C6623D" w:rsidRDefault="001E32A2" w:rsidP="005E7057"/>
        </w:tc>
      </w:tr>
      <w:tr w:rsidR="001E32A2" w:rsidRPr="00C6623D" w:rsidTr="005E7057">
        <w:tc>
          <w:tcPr>
            <w:tcW w:w="2549" w:type="dxa"/>
          </w:tcPr>
          <w:p w:rsidR="001E32A2" w:rsidRPr="00C6623D" w:rsidRDefault="001E32A2" w:rsidP="005E7057">
            <w:r w:rsidRPr="00C6623D">
              <w:t>Person_Details</w:t>
            </w:r>
          </w:p>
        </w:tc>
        <w:tc>
          <w:tcPr>
            <w:tcW w:w="2640" w:type="dxa"/>
          </w:tcPr>
          <w:p w:rsidR="001E32A2" w:rsidRPr="00C6623D" w:rsidRDefault="001E32A2" w:rsidP="005E7057"/>
        </w:tc>
        <w:tc>
          <w:tcPr>
            <w:tcW w:w="2442" w:type="dxa"/>
          </w:tcPr>
          <w:p w:rsidR="001E32A2" w:rsidRPr="00C6623D" w:rsidRDefault="00710140" w:rsidP="005E7057">
            <w:r w:rsidRPr="00C6623D">
              <w:t>0…unbounded</w:t>
            </w:r>
          </w:p>
        </w:tc>
        <w:tc>
          <w:tcPr>
            <w:tcW w:w="2052" w:type="dxa"/>
          </w:tcPr>
          <w:p w:rsidR="001E32A2" w:rsidRPr="00C6623D" w:rsidRDefault="001E32A2" w:rsidP="005E7057">
            <w:r w:rsidRPr="00C6623D">
              <w:t>Person_List</w:t>
            </w:r>
          </w:p>
        </w:tc>
      </w:tr>
      <w:tr w:rsidR="005E7057" w:rsidRPr="00C6623D" w:rsidTr="005E7057">
        <w:tc>
          <w:tcPr>
            <w:tcW w:w="2549" w:type="dxa"/>
          </w:tcPr>
          <w:p w:rsidR="005E7057" w:rsidRPr="00C6623D" w:rsidRDefault="005E7057" w:rsidP="005E7057">
            <w:r w:rsidRPr="00C6623D">
              <w:t>GP_No</w:t>
            </w:r>
          </w:p>
        </w:tc>
        <w:tc>
          <w:tcPr>
            <w:tcW w:w="2640" w:type="dxa"/>
          </w:tcPr>
          <w:p w:rsidR="005E7057" w:rsidRPr="00C6623D" w:rsidRDefault="005E7057" w:rsidP="005E7057">
            <w:r w:rsidRPr="00C6623D">
              <w:t>GP Nummer</w:t>
            </w:r>
          </w:p>
        </w:tc>
        <w:tc>
          <w:tcPr>
            <w:tcW w:w="2442" w:type="dxa"/>
          </w:tcPr>
          <w:p w:rsidR="005E7057" w:rsidRPr="00C6623D" w:rsidRDefault="005E7057" w:rsidP="005E7057">
            <w:r w:rsidRPr="00C6623D">
              <w:t>0…1</w:t>
            </w:r>
          </w:p>
        </w:tc>
        <w:tc>
          <w:tcPr>
            <w:tcW w:w="2052" w:type="dxa"/>
          </w:tcPr>
          <w:p w:rsidR="005E7057" w:rsidRPr="00C6623D" w:rsidRDefault="001E32A2" w:rsidP="005E7057">
            <w:r w:rsidRPr="00C6623D">
              <w:t>Person_Details</w:t>
            </w:r>
          </w:p>
        </w:tc>
      </w:tr>
      <w:tr w:rsidR="005E7057" w:rsidRPr="00C6623D" w:rsidTr="005E7057">
        <w:tc>
          <w:tcPr>
            <w:tcW w:w="2549" w:type="dxa"/>
          </w:tcPr>
          <w:p w:rsidR="005E7057" w:rsidRPr="00C6623D" w:rsidRDefault="005E7057" w:rsidP="005E7057">
            <w:r w:rsidRPr="00C6623D">
              <w:t>Name_2</w:t>
            </w:r>
          </w:p>
        </w:tc>
        <w:tc>
          <w:tcPr>
            <w:tcW w:w="2640" w:type="dxa"/>
          </w:tcPr>
          <w:p w:rsidR="005E7057" w:rsidRPr="00C6623D" w:rsidRDefault="005E7057" w:rsidP="005E7057">
            <w:r w:rsidRPr="00C6623D">
              <w:t>Name 2 (Bei Privatpersonen Vorname)</w:t>
            </w:r>
          </w:p>
        </w:tc>
        <w:tc>
          <w:tcPr>
            <w:tcW w:w="2442" w:type="dxa"/>
          </w:tcPr>
          <w:p w:rsidR="005E7057" w:rsidRPr="00C6623D" w:rsidRDefault="005E7057" w:rsidP="005E7057">
            <w:r w:rsidRPr="00C6623D">
              <w:t>0…1</w:t>
            </w:r>
          </w:p>
        </w:tc>
        <w:tc>
          <w:tcPr>
            <w:tcW w:w="2052" w:type="dxa"/>
          </w:tcPr>
          <w:p w:rsidR="005E7057" w:rsidRPr="00C6623D" w:rsidRDefault="001E32A2" w:rsidP="005E7057">
            <w:r w:rsidRPr="00C6623D">
              <w:t>Person_Details</w:t>
            </w:r>
          </w:p>
        </w:tc>
      </w:tr>
      <w:tr w:rsidR="005E7057" w:rsidRPr="00C6623D" w:rsidTr="005E7057">
        <w:tc>
          <w:tcPr>
            <w:tcW w:w="2549" w:type="dxa"/>
          </w:tcPr>
          <w:p w:rsidR="005E7057" w:rsidRPr="00C6623D" w:rsidRDefault="005E7057" w:rsidP="005E7057">
            <w:r w:rsidRPr="00C6623D">
              <w:t>Name_1</w:t>
            </w:r>
          </w:p>
        </w:tc>
        <w:tc>
          <w:tcPr>
            <w:tcW w:w="2640" w:type="dxa"/>
          </w:tcPr>
          <w:p w:rsidR="005E7057" w:rsidRPr="00C6623D" w:rsidRDefault="005E7057" w:rsidP="005E7057">
            <w:r w:rsidRPr="00C6623D">
              <w:t>Name 1</w:t>
            </w:r>
          </w:p>
        </w:tc>
        <w:tc>
          <w:tcPr>
            <w:tcW w:w="2442" w:type="dxa"/>
          </w:tcPr>
          <w:p w:rsidR="005E7057" w:rsidRPr="00C6623D" w:rsidRDefault="005E7057" w:rsidP="005E7057">
            <w:r w:rsidRPr="00C6623D">
              <w:t>1</w:t>
            </w:r>
          </w:p>
        </w:tc>
        <w:tc>
          <w:tcPr>
            <w:tcW w:w="2052" w:type="dxa"/>
          </w:tcPr>
          <w:p w:rsidR="005E7057" w:rsidRPr="00C6623D" w:rsidRDefault="001E32A2" w:rsidP="005E7057">
            <w:r w:rsidRPr="00C6623D">
              <w:t>Person_Details</w:t>
            </w:r>
          </w:p>
        </w:tc>
      </w:tr>
      <w:tr w:rsidR="005E7057" w:rsidRPr="00C6623D" w:rsidTr="005E7057">
        <w:tc>
          <w:tcPr>
            <w:tcW w:w="2549" w:type="dxa"/>
          </w:tcPr>
          <w:p w:rsidR="005E7057" w:rsidRPr="00C6623D" w:rsidRDefault="005E7057" w:rsidP="005E7057">
            <w:r w:rsidRPr="00C6623D">
              <w:t>GP_Type</w:t>
            </w:r>
          </w:p>
        </w:tc>
        <w:tc>
          <w:tcPr>
            <w:tcW w:w="2640" w:type="dxa"/>
          </w:tcPr>
          <w:p w:rsidR="005E7057" w:rsidRPr="00C6623D" w:rsidRDefault="005E7057" w:rsidP="005E7057">
            <w:r w:rsidRPr="00C6623D">
              <w:t>Geschäftspartner Type</w:t>
            </w:r>
          </w:p>
        </w:tc>
        <w:tc>
          <w:tcPr>
            <w:tcW w:w="2442" w:type="dxa"/>
          </w:tcPr>
          <w:p w:rsidR="005E7057" w:rsidRPr="00C6623D" w:rsidRDefault="005E7057" w:rsidP="005E7057">
            <w:r w:rsidRPr="00C6623D">
              <w:t>1</w:t>
            </w:r>
          </w:p>
        </w:tc>
        <w:tc>
          <w:tcPr>
            <w:tcW w:w="2052" w:type="dxa"/>
          </w:tcPr>
          <w:p w:rsidR="005E7057" w:rsidRPr="00C6623D" w:rsidRDefault="001E32A2" w:rsidP="005E7057">
            <w:r w:rsidRPr="00C6623D">
              <w:t>Person_Details</w:t>
            </w:r>
          </w:p>
        </w:tc>
      </w:tr>
      <w:tr w:rsidR="005E7057" w:rsidRPr="00C6623D" w:rsidTr="005E7057">
        <w:tc>
          <w:tcPr>
            <w:tcW w:w="2549" w:type="dxa"/>
          </w:tcPr>
          <w:p w:rsidR="005E7057" w:rsidRPr="00C6623D" w:rsidRDefault="005E7057" w:rsidP="005E7057">
            <w:r w:rsidRPr="00C6623D">
              <w:t xml:space="preserve">Message </w:t>
            </w:r>
          </w:p>
        </w:tc>
        <w:tc>
          <w:tcPr>
            <w:tcW w:w="2640" w:type="dxa"/>
          </w:tcPr>
          <w:p w:rsidR="005E7057" w:rsidRPr="00C6623D" w:rsidRDefault="005E7057" w:rsidP="005E7057">
            <w:r w:rsidRPr="00C6623D">
              <w:t>Nachricht</w:t>
            </w:r>
          </w:p>
        </w:tc>
        <w:tc>
          <w:tcPr>
            <w:tcW w:w="2442" w:type="dxa"/>
          </w:tcPr>
          <w:p w:rsidR="005E7057" w:rsidRPr="00C6623D" w:rsidRDefault="005E7057" w:rsidP="005E7057">
            <w:r w:rsidRPr="00C6623D">
              <w:t>0…1</w:t>
            </w:r>
          </w:p>
        </w:tc>
        <w:tc>
          <w:tcPr>
            <w:tcW w:w="2052" w:type="dxa"/>
          </w:tcPr>
          <w:p w:rsidR="005E7057" w:rsidRPr="00C6623D" w:rsidRDefault="005E7057" w:rsidP="005E7057"/>
        </w:tc>
      </w:tr>
      <w:tr w:rsidR="005E7057" w:rsidRPr="00C6623D" w:rsidTr="005E7057">
        <w:tc>
          <w:tcPr>
            <w:tcW w:w="2549" w:type="dxa"/>
          </w:tcPr>
          <w:p w:rsidR="005E7057" w:rsidRPr="00C6623D" w:rsidRDefault="005E7057" w:rsidP="005E7057">
            <w:r w:rsidRPr="00C6623D">
              <w:t>Message_Text</w:t>
            </w:r>
          </w:p>
        </w:tc>
        <w:tc>
          <w:tcPr>
            <w:tcW w:w="2640" w:type="dxa"/>
          </w:tcPr>
          <w:p w:rsidR="005E7057" w:rsidRPr="00C6623D" w:rsidRDefault="005E7057" w:rsidP="005E7057">
            <w:r w:rsidRPr="00C6623D">
              <w:t xml:space="preserve">Nachrichten Text </w:t>
            </w:r>
          </w:p>
        </w:tc>
        <w:tc>
          <w:tcPr>
            <w:tcW w:w="2442" w:type="dxa"/>
          </w:tcPr>
          <w:p w:rsidR="005E7057" w:rsidRPr="00C6623D" w:rsidRDefault="005E7057" w:rsidP="005E7057">
            <w:r w:rsidRPr="00C6623D">
              <w:t>1</w:t>
            </w:r>
          </w:p>
        </w:tc>
        <w:tc>
          <w:tcPr>
            <w:tcW w:w="2052" w:type="dxa"/>
          </w:tcPr>
          <w:p w:rsidR="005E7057" w:rsidRPr="00C6623D" w:rsidRDefault="005E7057" w:rsidP="005E7057">
            <w:r w:rsidRPr="00C6623D">
              <w:t>Message</w:t>
            </w:r>
          </w:p>
        </w:tc>
      </w:tr>
      <w:tr w:rsidR="005E7057" w:rsidRPr="00C6623D" w:rsidTr="005E7057">
        <w:tc>
          <w:tcPr>
            <w:tcW w:w="2549" w:type="dxa"/>
          </w:tcPr>
          <w:p w:rsidR="005E7057" w:rsidRPr="00C6623D" w:rsidRDefault="005E7057" w:rsidP="005E7057">
            <w:r w:rsidRPr="00C6623D">
              <w:t>Message_Type</w:t>
            </w:r>
          </w:p>
        </w:tc>
        <w:tc>
          <w:tcPr>
            <w:tcW w:w="2640" w:type="dxa"/>
          </w:tcPr>
          <w:p w:rsidR="005E7057" w:rsidRPr="00C6623D" w:rsidRDefault="00710140" w:rsidP="005E7057">
            <w:r w:rsidRPr="00C6623D">
              <w:t xml:space="preserve">Nachrichten </w:t>
            </w:r>
            <w:r w:rsidR="005E7057" w:rsidRPr="00C6623D">
              <w:t>Type</w:t>
            </w:r>
          </w:p>
        </w:tc>
        <w:tc>
          <w:tcPr>
            <w:tcW w:w="2442" w:type="dxa"/>
          </w:tcPr>
          <w:p w:rsidR="005E7057" w:rsidRPr="00C6623D" w:rsidRDefault="005E7057" w:rsidP="005E7057">
            <w:r w:rsidRPr="00C6623D">
              <w:t>1</w:t>
            </w:r>
          </w:p>
        </w:tc>
        <w:tc>
          <w:tcPr>
            <w:tcW w:w="2052" w:type="dxa"/>
          </w:tcPr>
          <w:p w:rsidR="005E7057" w:rsidRPr="00C6623D" w:rsidRDefault="005E7057" w:rsidP="005E7057">
            <w:r w:rsidRPr="00C6623D">
              <w:t>Message</w:t>
            </w:r>
          </w:p>
        </w:tc>
      </w:tr>
    </w:tbl>
    <w:p w:rsidR="00B77B20" w:rsidRPr="00C6623D" w:rsidRDefault="002C5309" w:rsidP="002C5309">
      <w:pPr>
        <w:pStyle w:val="Beschriftung"/>
      </w:pPr>
      <w:bookmarkStart w:id="101" w:name="_Toc511627682"/>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2</w:t>
      </w:r>
      <w:r w:rsidRPr="00C6623D">
        <w:fldChar w:fldCharType="end"/>
      </w:r>
      <w:r w:rsidRPr="00C6623D">
        <w:t>: Entwurf BP_Search Response</w:t>
      </w:r>
      <w:bookmarkEnd w:id="101"/>
    </w:p>
    <w:p w:rsidR="001E32A2" w:rsidRPr="00C6623D" w:rsidRDefault="001E32A2">
      <w:pPr>
        <w:spacing w:line="240" w:lineRule="auto"/>
      </w:pPr>
      <w:r w:rsidRPr="00C6623D">
        <w:br w:type="page"/>
      </w:r>
    </w:p>
    <w:p w:rsidR="005E7057" w:rsidRPr="00C6623D" w:rsidRDefault="005E7057" w:rsidP="005E7057">
      <w:pPr>
        <w:pStyle w:val="berschrift2"/>
        <w:tabs>
          <w:tab w:val="clear" w:pos="2836"/>
          <w:tab w:val="num" w:pos="709"/>
        </w:tabs>
        <w:ind w:hanging="2836"/>
      </w:pPr>
      <w:bookmarkStart w:id="102" w:name="_Toc511709062"/>
      <w:r w:rsidRPr="00C6623D">
        <w:lastRenderedPageBreak/>
        <w:t>Entwurf Webservice 2: Kundendaten auslesen</w:t>
      </w:r>
      <w:bookmarkEnd w:id="102"/>
    </w:p>
    <w:p w:rsidR="005E7057" w:rsidRPr="00C6623D" w:rsidRDefault="005E7057" w:rsidP="005E7057">
      <w:r w:rsidRPr="00C6623D">
        <w:rPr>
          <w:b/>
        </w:rPr>
        <w:t>Name:</w:t>
      </w:r>
      <w:r w:rsidRPr="00C6623D">
        <w:t xml:space="preserve"> BP_Details</w:t>
      </w:r>
      <w:r w:rsidRPr="00C6623D">
        <w:tab/>
      </w:r>
    </w:p>
    <w:p w:rsidR="005E7057" w:rsidRPr="00C6623D" w:rsidRDefault="005E7057" w:rsidP="005E7057">
      <w:r w:rsidRPr="00C6623D">
        <w:rPr>
          <w:b/>
        </w:rPr>
        <w:t>Funktion:</w:t>
      </w:r>
      <w:r w:rsidRPr="00C6623D">
        <w:t xml:space="preserve">  Der Webservice soll ausgeführt werden, nachdem sich der Anwender einen GP, aus der vom Webservice 1 zurückgegebenen liste, ausgesucht hat. </w:t>
      </w:r>
    </w:p>
    <w:p w:rsidR="005E7057" w:rsidRPr="00C6623D" w:rsidRDefault="005E7057" w:rsidP="005E7057">
      <w:r w:rsidRPr="00C6623D">
        <w:t>Der Webservice soll alle relevanten GP daten des ausgewählten GPs suchen und zurückgeben.</w:t>
      </w:r>
    </w:p>
    <w:p w:rsidR="005E7057" w:rsidRPr="00C6623D" w:rsidRDefault="005E7057" w:rsidP="005E7057">
      <w:pPr>
        <w:rPr>
          <w:b/>
        </w:rPr>
      </w:pPr>
      <w:r w:rsidRPr="00C6623D">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C6623D" w:rsidTr="005E7057">
        <w:tc>
          <w:tcPr>
            <w:tcW w:w="2576" w:type="dxa"/>
          </w:tcPr>
          <w:p w:rsidR="005E7057" w:rsidRPr="00C6623D" w:rsidRDefault="005E7057" w:rsidP="005E7057">
            <w:r w:rsidRPr="00C6623D">
              <w:t xml:space="preserve">Feld Name  </w:t>
            </w:r>
          </w:p>
        </w:tc>
        <w:tc>
          <w:tcPr>
            <w:tcW w:w="2437" w:type="dxa"/>
          </w:tcPr>
          <w:p w:rsidR="005E7057" w:rsidRPr="00C6623D" w:rsidRDefault="005E7057" w:rsidP="005E7057">
            <w:r w:rsidRPr="00C6623D">
              <w:t xml:space="preserve">Feld Wert </w:t>
            </w:r>
          </w:p>
        </w:tc>
        <w:tc>
          <w:tcPr>
            <w:tcW w:w="2511" w:type="dxa"/>
          </w:tcPr>
          <w:p w:rsidR="005E7057" w:rsidRPr="00C6623D" w:rsidRDefault="005E7057" w:rsidP="005E7057">
            <w:r w:rsidRPr="00C6623D">
              <w:t>Kardinalität</w:t>
            </w:r>
          </w:p>
        </w:tc>
        <w:tc>
          <w:tcPr>
            <w:tcW w:w="2159" w:type="dxa"/>
          </w:tcPr>
          <w:p w:rsidR="005E7057" w:rsidRPr="00C6623D" w:rsidRDefault="005E7057" w:rsidP="005E7057">
            <w:r w:rsidRPr="00C6623D">
              <w:t xml:space="preserve">Kind von: </w:t>
            </w:r>
          </w:p>
        </w:tc>
      </w:tr>
      <w:tr w:rsidR="005E7057" w:rsidRPr="00C6623D" w:rsidTr="005E7057">
        <w:tc>
          <w:tcPr>
            <w:tcW w:w="2576" w:type="dxa"/>
          </w:tcPr>
          <w:p w:rsidR="005E7057" w:rsidRPr="00C6623D" w:rsidRDefault="005E7057" w:rsidP="005E7057">
            <w:r w:rsidRPr="00C6623D">
              <w:t>GP_No</w:t>
            </w:r>
          </w:p>
        </w:tc>
        <w:tc>
          <w:tcPr>
            <w:tcW w:w="2437" w:type="dxa"/>
          </w:tcPr>
          <w:p w:rsidR="005E7057" w:rsidRPr="00C6623D" w:rsidRDefault="005E7057" w:rsidP="005E7057">
            <w:r w:rsidRPr="00C6623D">
              <w:t>GP Nummer</w:t>
            </w:r>
          </w:p>
        </w:tc>
        <w:tc>
          <w:tcPr>
            <w:tcW w:w="2511" w:type="dxa"/>
          </w:tcPr>
          <w:p w:rsidR="005E7057" w:rsidRPr="00C6623D" w:rsidRDefault="005E7057" w:rsidP="005E7057">
            <w:r w:rsidRPr="00C6623D">
              <w:t>1</w:t>
            </w:r>
          </w:p>
        </w:tc>
        <w:tc>
          <w:tcPr>
            <w:tcW w:w="2159" w:type="dxa"/>
          </w:tcPr>
          <w:p w:rsidR="005E7057" w:rsidRPr="00C6623D" w:rsidRDefault="005E7057" w:rsidP="005E7057"/>
        </w:tc>
      </w:tr>
    </w:tbl>
    <w:p w:rsidR="005E7057" w:rsidRPr="00C6623D" w:rsidRDefault="002C5309" w:rsidP="002C5309">
      <w:pPr>
        <w:pStyle w:val="Beschriftung"/>
      </w:pPr>
      <w:bookmarkStart w:id="103" w:name="_Toc511627683"/>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3</w:t>
      </w:r>
      <w:r w:rsidRPr="00C6623D">
        <w:fldChar w:fldCharType="end"/>
      </w:r>
      <w:r w:rsidRPr="00C6623D">
        <w:t>: Entwurf BP_Details Request</w:t>
      </w:r>
      <w:bookmarkEnd w:id="103"/>
    </w:p>
    <w:p w:rsidR="005E7057" w:rsidRPr="00C6623D" w:rsidRDefault="005E7057" w:rsidP="005E7057">
      <w:pPr>
        <w:rPr>
          <w:b/>
        </w:rPr>
      </w:pPr>
      <w:r w:rsidRPr="00C6623D">
        <w:rPr>
          <w:b/>
        </w:rPr>
        <w:t>Response Felder</w:t>
      </w:r>
    </w:p>
    <w:tbl>
      <w:tblPr>
        <w:tblStyle w:val="Tabellenraster"/>
        <w:tblW w:w="0" w:type="auto"/>
        <w:tblLook w:val="04A0" w:firstRow="1" w:lastRow="0" w:firstColumn="1" w:lastColumn="0" w:noHBand="0" w:noVBand="1"/>
      </w:tblPr>
      <w:tblGrid>
        <w:gridCol w:w="2636"/>
        <w:gridCol w:w="2245"/>
        <w:gridCol w:w="2209"/>
        <w:gridCol w:w="1971"/>
      </w:tblGrid>
      <w:tr w:rsidR="005E7057" w:rsidRPr="00C6623D" w:rsidTr="005E7057">
        <w:tc>
          <w:tcPr>
            <w:tcW w:w="2711" w:type="dxa"/>
          </w:tcPr>
          <w:p w:rsidR="005E7057" w:rsidRPr="00C6623D" w:rsidRDefault="005E7057" w:rsidP="005E7057">
            <w:r w:rsidRPr="00C6623D">
              <w:t xml:space="preserve">Feld Name  </w:t>
            </w:r>
          </w:p>
        </w:tc>
        <w:tc>
          <w:tcPr>
            <w:tcW w:w="2451" w:type="dxa"/>
          </w:tcPr>
          <w:p w:rsidR="005E7057" w:rsidRPr="00C6623D" w:rsidRDefault="005E7057" w:rsidP="005E7057">
            <w:r w:rsidRPr="00C6623D">
              <w:t xml:space="preserve">Feld Wert </w:t>
            </w:r>
          </w:p>
        </w:tc>
        <w:tc>
          <w:tcPr>
            <w:tcW w:w="2428" w:type="dxa"/>
          </w:tcPr>
          <w:p w:rsidR="005E7057" w:rsidRPr="00C6623D" w:rsidRDefault="005E7057" w:rsidP="005E7057">
            <w:r w:rsidRPr="00C6623D">
              <w:t>Kardinalität</w:t>
            </w:r>
          </w:p>
        </w:tc>
        <w:tc>
          <w:tcPr>
            <w:tcW w:w="2093" w:type="dxa"/>
          </w:tcPr>
          <w:p w:rsidR="005E7057" w:rsidRPr="00C6623D" w:rsidRDefault="005E7057" w:rsidP="005E7057">
            <w:r w:rsidRPr="00C6623D">
              <w:t xml:space="preserve">Kind von: </w:t>
            </w:r>
          </w:p>
        </w:tc>
      </w:tr>
      <w:tr w:rsidR="005E7057" w:rsidRPr="00C6623D" w:rsidTr="005E7057">
        <w:tc>
          <w:tcPr>
            <w:tcW w:w="2711" w:type="dxa"/>
          </w:tcPr>
          <w:p w:rsidR="005E7057" w:rsidRPr="00C6623D" w:rsidRDefault="005E7057" w:rsidP="005E7057">
            <w:r w:rsidRPr="00C6623D">
              <w:t>GP_Type</w:t>
            </w:r>
          </w:p>
        </w:tc>
        <w:tc>
          <w:tcPr>
            <w:tcW w:w="2451" w:type="dxa"/>
          </w:tcPr>
          <w:p w:rsidR="005E7057" w:rsidRPr="00C6623D" w:rsidRDefault="005E7057" w:rsidP="005E7057">
            <w:r w:rsidRPr="00C6623D">
              <w:t>Geschäftspartner Type</w:t>
            </w:r>
          </w:p>
        </w:tc>
        <w:tc>
          <w:tcPr>
            <w:tcW w:w="2428" w:type="dxa"/>
          </w:tcPr>
          <w:p w:rsidR="005E7057" w:rsidRPr="00C6623D" w:rsidRDefault="005E7057" w:rsidP="005E7057">
            <w:r w:rsidRPr="00C6623D">
              <w:t>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Title</w:t>
            </w:r>
          </w:p>
        </w:tc>
        <w:tc>
          <w:tcPr>
            <w:tcW w:w="2451" w:type="dxa"/>
          </w:tcPr>
          <w:p w:rsidR="005E7057" w:rsidRPr="00C6623D" w:rsidRDefault="005E7057" w:rsidP="005E7057">
            <w:r w:rsidRPr="00C6623D">
              <w:t>Anrede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Lastname</w:t>
            </w:r>
          </w:p>
        </w:tc>
        <w:tc>
          <w:tcPr>
            <w:tcW w:w="2451" w:type="dxa"/>
          </w:tcPr>
          <w:p w:rsidR="005E7057" w:rsidRPr="00C6623D" w:rsidRDefault="005E7057" w:rsidP="005E7057">
            <w:r w:rsidRPr="00C6623D">
              <w:t xml:space="preserve">Name </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Firstname</w:t>
            </w:r>
          </w:p>
        </w:tc>
        <w:tc>
          <w:tcPr>
            <w:tcW w:w="2451" w:type="dxa"/>
          </w:tcPr>
          <w:p w:rsidR="005E7057" w:rsidRPr="00C6623D" w:rsidRDefault="005E7057" w:rsidP="005E7057">
            <w:r w:rsidRPr="00C6623D">
              <w:t>Vorname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Name_1</w:t>
            </w:r>
          </w:p>
        </w:tc>
        <w:tc>
          <w:tcPr>
            <w:tcW w:w="2451" w:type="dxa"/>
          </w:tcPr>
          <w:p w:rsidR="005E7057" w:rsidRPr="00C6623D" w:rsidRDefault="005E7057" w:rsidP="005E7057">
            <w:r w:rsidRPr="00C6623D">
              <w:t>Name 1</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Name_2</w:t>
            </w:r>
          </w:p>
        </w:tc>
        <w:tc>
          <w:tcPr>
            <w:tcW w:w="2451" w:type="dxa"/>
          </w:tcPr>
          <w:p w:rsidR="005E7057" w:rsidRPr="00C6623D" w:rsidRDefault="005E7057" w:rsidP="005E7057">
            <w:r w:rsidRPr="00C6623D">
              <w:t>Name 2</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City</w:t>
            </w:r>
          </w:p>
        </w:tc>
        <w:tc>
          <w:tcPr>
            <w:tcW w:w="2451" w:type="dxa"/>
          </w:tcPr>
          <w:p w:rsidR="005E7057" w:rsidRPr="00C6623D" w:rsidRDefault="005E7057" w:rsidP="005E7057">
            <w:r w:rsidRPr="00C6623D">
              <w:t>Stadt</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Street</w:t>
            </w:r>
          </w:p>
        </w:tc>
        <w:tc>
          <w:tcPr>
            <w:tcW w:w="2451" w:type="dxa"/>
          </w:tcPr>
          <w:p w:rsidR="005E7057" w:rsidRPr="00C6623D" w:rsidRDefault="005E7057" w:rsidP="005E7057">
            <w:r w:rsidRPr="00C6623D">
              <w:t>Strasse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PLZ</w:t>
            </w:r>
          </w:p>
        </w:tc>
        <w:tc>
          <w:tcPr>
            <w:tcW w:w="2451" w:type="dxa"/>
          </w:tcPr>
          <w:p w:rsidR="005E7057" w:rsidRPr="00C6623D" w:rsidRDefault="005E7057" w:rsidP="005E7057">
            <w:r w:rsidRPr="00C6623D">
              <w:t>PLZ</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Country</w:t>
            </w:r>
          </w:p>
        </w:tc>
        <w:tc>
          <w:tcPr>
            <w:tcW w:w="2451" w:type="dxa"/>
          </w:tcPr>
          <w:p w:rsidR="005E7057" w:rsidRPr="00C6623D" w:rsidRDefault="005E7057" w:rsidP="005E7057">
            <w:r w:rsidRPr="00C6623D">
              <w:t>Land</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Region</w:t>
            </w:r>
          </w:p>
        </w:tc>
        <w:tc>
          <w:tcPr>
            <w:tcW w:w="2451" w:type="dxa"/>
          </w:tcPr>
          <w:p w:rsidR="005E7057" w:rsidRPr="00C6623D" w:rsidRDefault="005E7057" w:rsidP="005E7057">
            <w:r w:rsidRPr="00C6623D">
              <w:t>Region</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710140" w:rsidP="005E7057">
            <w:r w:rsidRPr="00C6623D">
              <w:t>Tel</w:t>
            </w:r>
            <w:r w:rsidR="005E7057" w:rsidRPr="00C6623D">
              <w:t>_List</w:t>
            </w:r>
          </w:p>
        </w:tc>
        <w:tc>
          <w:tcPr>
            <w:tcW w:w="2451" w:type="dxa"/>
          </w:tcPr>
          <w:p w:rsidR="005E7057" w:rsidRPr="00C6623D" w:rsidRDefault="005E7057" w:rsidP="005E7057">
            <w:r w:rsidRPr="00C6623D">
              <w:t>Telefon Nummern Liste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710140" w:rsidRPr="00C6623D" w:rsidTr="005E7057">
        <w:tc>
          <w:tcPr>
            <w:tcW w:w="2711" w:type="dxa"/>
          </w:tcPr>
          <w:p w:rsidR="00710140" w:rsidRPr="00C6623D" w:rsidRDefault="00710140" w:rsidP="005E7057">
            <w:r w:rsidRPr="00C6623D">
              <w:t>Tel_Count</w:t>
            </w:r>
          </w:p>
        </w:tc>
        <w:tc>
          <w:tcPr>
            <w:tcW w:w="2451" w:type="dxa"/>
          </w:tcPr>
          <w:p w:rsidR="00710140" w:rsidRPr="00C6623D" w:rsidRDefault="00710140" w:rsidP="005E7057">
            <w:r w:rsidRPr="00C6623D">
              <w:t xml:space="preserve">Anzahl gefundener Telefonnummern </w:t>
            </w:r>
          </w:p>
        </w:tc>
        <w:tc>
          <w:tcPr>
            <w:tcW w:w="2428" w:type="dxa"/>
          </w:tcPr>
          <w:p w:rsidR="00710140" w:rsidRPr="00C6623D" w:rsidRDefault="00710140" w:rsidP="005E7057">
            <w:r w:rsidRPr="00C6623D">
              <w:t>1</w:t>
            </w:r>
          </w:p>
        </w:tc>
        <w:tc>
          <w:tcPr>
            <w:tcW w:w="2093" w:type="dxa"/>
          </w:tcPr>
          <w:p w:rsidR="00710140" w:rsidRPr="00C6623D" w:rsidRDefault="00710140" w:rsidP="005E7057">
            <w:r w:rsidRPr="00C6623D">
              <w:t>Tel_List</w:t>
            </w:r>
          </w:p>
        </w:tc>
      </w:tr>
      <w:tr w:rsidR="005E7057" w:rsidRPr="00C6623D" w:rsidTr="005E7057">
        <w:tc>
          <w:tcPr>
            <w:tcW w:w="2711" w:type="dxa"/>
          </w:tcPr>
          <w:p w:rsidR="005E7057" w:rsidRPr="00C6623D" w:rsidRDefault="00710140" w:rsidP="005E7057">
            <w:pPr>
              <w:pStyle w:val="Listenabsatz"/>
              <w:numPr>
                <w:ilvl w:val="0"/>
                <w:numId w:val="24"/>
              </w:numPr>
              <w:spacing w:line="240" w:lineRule="auto"/>
            </w:pPr>
            <w:r w:rsidRPr="00C6623D">
              <w:t>Tel</w:t>
            </w:r>
            <w:r w:rsidR="005E7057" w:rsidRPr="00C6623D">
              <w:t>_Detail</w:t>
            </w:r>
          </w:p>
        </w:tc>
        <w:tc>
          <w:tcPr>
            <w:tcW w:w="2451" w:type="dxa"/>
          </w:tcPr>
          <w:p w:rsidR="005E7057" w:rsidRPr="00C6623D" w:rsidRDefault="005E7057" w:rsidP="005E7057"/>
        </w:tc>
        <w:tc>
          <w:tcPr>
            <w:tcW w:w="2428" w:type="dxa"/>
          </w:tcPr>
          <w:p w:rsidR="005E7057" w:rsidRPr="00C6623D" w:rsidRDefault="005E7057" w:rsidP="005E7057">
            <w:r w:rsidRPr="00C6623D">
              <w:t>0…unbound</w:t>
            </w:r>
            <w:r w:rsidR="00710140" w:rsidRPr="00C6623D">
              <w:t>ed</w:t>
            </w:r>
          </w:p>
        </w:tc>
        <w:tc>
          <w:tcPr>
            <w:tcW w:w="2093" w:type="dxa"/>
          </w:tcPr>
          <w:p w:rsidR="005E7057" w:rsidRPr="00C6623D" w:rsidRDefault="00710140" w:rsidP="005E7057">
            <w:r w:rsidRPr="00C6623D">
              <w:t>Tel_List</w:t>
            </w:r>
          </w:p>
        </w:tc>
      </w:tr>
      <w:tr w:rsidR="005E7057" w:rsidRPr="00C6623D" w:rsidTr="005E7057">
        <w:tc>
          <w:tcPr>
            <w:tcW w:w="2711" w:type="dxa"/>
          </w:tcPr>
          <w:p w:rsidR="005E7057" w:rsidRPr="00C6623D" w:rsidRDefault="00710140" w:rsidP="005E7057">
            <w:pPr>
              <w:pStyle w:val="Listenabsatz"/>
              <w:numPr>
                <w:ilvl w:val="0"/>
                <w:numId w:val="22"/>
              </w:numPr>
              <w:spacing w:line="240" w:lineRule="auto"/>
            </w:pPr>
            <w:r w:rsidRPr="00C6623D">
              <w:t>Tel_No</w:t>
            </w:r>
          </w:p>
        </w:tc>
        <w:tc>
          <w:tcPr>
            <w:tcW w:w="2451" w:type="dxa"/>
          </w:tcPr>
          <w:p w:rsidR="005E7057" w:rsidRPr="00C6623D" w:rsidRDefault="005E7057" w:rsidP="005E7057">
            <w:r w:rsidRPr="00C6623D">
              <w:t xml:space="preserve">Telefon Nummern </w:t>
            </w:r>
          </w:p>
        </w:tc>
        <w:tc>
          <w:tcPr>
            <w:tcW w:w="2428" w:type="dxa"/>
          </w:tcPr>
          <w:p w:rsidR="005E7057" w:rsidRPr="00C6623D" w:rsidRDefault="005E7057" w:rsidP="005E7057">
            <w:r w:rsidRPr="00C6623D">
              <w:t>1</w:t>
            </w:r>
          </w:p>
        </w:tc>
        <w:tc>
          <w:tcPr>
            <w:tcW w:w="2093" w:type="dxa"/>
          </w:tcPr>
          <w:p w:rsidR="005E7057" w:rsidRPr="00C6623D" w:rsidRDefault="00710140" w:rsidP="005E7057">
            <w:r w:rsidRPr="00C6623D">
              <w:t>Tel_Detail</w:t>
            </w:r>
          </w:p>
        </w:tc>
      </w:tr>
      <w:tr w:rsidR="005E7057" w:rsidRPr="00C6623D" w:rsidTr="005E7057">
        <w:tc>
          <w:tcPr>
            <w:tcW w:w="2711" w:type="dxa"/>
          </w:tcPr>
          <w:p w:rsidR="005E7057" w:rsidRPr="00C6623D" w:rsidRDefault="005E7057" w:rsidP="005E7057">
            <w:pPr>
              <w:pStyle w:val="Listenabsatz"/>
              <w:numPr>
                <w:ilvl w:val="0"/>
                <w:numId w:val="22"/>
              </w:numPr>
              <w:spacing w:line="240" w:lineRule="auto"/>
            </w:pPr>
            <w:r w:rsidRPr="00C6623D">
              <w:t>Tel_ID</w:t>
            </w:r>
          </w:p>
        </w:tc>
        <w:tc>
          <w:tcPr>
            <w:tcW w:w="2451" w:type="dxa"/>
          </w:tcPr>
          <w:p w:rsidR="005E7057" w:rsidRPr="00C6623D" w:rsidRDefault="005E7057" w:rsidP="005E7057">
            <w:r w:rsidRPr="00C6623D">
              <w:t>Telefon ID</w:t>
            </w:r>
          </w:p>
        </w:tc>
        <w:tc>
          <w:tcPr>
            <w:tcW w:w="2428" w:type="dxa"/>
          </w:tcPr>
          <w:p w:rsidR="005E7057" w:rsidRPr="00C6623D" w:rsidRDefault="005E7057" w:rsidP="005E7057">
            <w:r w:rsidRPr="00C6623D">
              <w:t>1</w:t>
            </w:r>
          </w:p>
        </w:tc>
        <w:tc>
          <w:tcPr>
            <w:tcW w:w="2093" w:type="dxa"/>
          </w:tcPr>
          <w:p w:rsidR="005E7057" w:rsidRPr="00C6623D" w:rsidRDefault="00710140" w:rsidP="005E7057">
            <w:r w:rsidRPr="00C6623D">
              <w:t>Tel_Detail</w:t>
            </w:r>
          </w:p>
        </w:tc>
      </w:tr>
      <w:tr w:rsidR="005E7057" w:rsidRPr="00C6623D" w:rsidTr="005E7057">
        <w:tc>
          <w:tcPr>
            <w:tcW w:w="2711" w:type="dxa"/>
          </w:tcPr>
          <w:p w:rsidR="005E7057" w:rsidRPr="00C6623D" w:rsidRDefault="005E7057" w:rsidP="005E7057">
            <w:r w:rsidRPr="00C6623D">
              <w:t>E_Mail_List</w:t>
            </w:r>
          </w:p>
        </w:tc>
        <w:tc>
          <w:tcPr>
            <w:tcW w:w="2451" w:type="dxa"/>
          </w:tcPr>
          <w:p w:rsidR="005E7057" w:rsidRPr="00C6623D" w:rsidRDefault="00710140" w:rsidP="005E7057">
            <w:r w:rsidRPr="00C6623D">
              <w:t>E-Mail-Adressen</w:t>
            </w:r>
            <w:r w:rsidR="005E7057" w:rsidRPr="00C6623D">
              <w:t xml:space="preserve"> Liste</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710140" w:rsidRPr="00C6623D" w:rsidTr="005E7057">
        <w:tc>
          <w:tcPr>
            <w:tcW w:w="2711" w:type="dxa"/>
          </w:tcPr>
          <w:p w:rsidR="00710140" w:rsidRPr="00C6623D" w:rsidRDefault="00710140" w:rsidP="005E7057">
            <w:r w:rsidRPr="00C6623D">
              <w:t>E_Mail_Count</w:t>
            </w:r>
          </w:p>
        </w:tc>
        <w:tc>
          <w:tcPr>
            <w:tcW w:w="2451" w:type="dxa"/>
          </w:tcPr>
          <w:p w:rsidR="00710140" w:rsidRPr="00C6623D" w:rsidRDefault="00710140" w:rsidP="005E7057">
            <w:r w:rsidRPr="00C6623D">
              <w:t>Anzahl der gefunden E-Mail-Adressen</w:t>
            </w:r>
          </w:p>
        </w:tc>
        <w:tc>
          <w:tcPr>
            <w:tcW w:w="2428" w:type="dxa"/>
          </w:tcPr>
          <w:p w:rsidR="00710140" w:rsidRPr="00C6623D" w:rsidRDefault="00710140" w:rsidP="005E7057">
            <w:r w:rsidRPr="00C6623D">
              <w:t>1</w:t>
            </w:r>
          </w:p>
        </w:tc>
        <w:tc>
          <w:tcPr>
            <w:tcW w:w="2093" w:type="dxa"/>
          </w:tcPr>
          <w:p w:rsidR="00710140" w:rsidRPr="00C6623D" w:rsidRDefault="00710140" w:rsidP="005E7057"/>
        </w:tc>
      </w:tr>
      <w:tr w:rsidR="005E7057" w:rsidRPr="00C6623D" w:rsidTr="005E7057">
        <w:tc>
          <w:tcPr>
            <w:tcW w:w="2711" w:type="dxa"/>
          </w:tcPr>
          <w:p w:rsidR="005E7057" w:rsidRPr="00C6623D" w:rsidRDefault="005E7057" w:rsidP="005E7057">
            <w:pPr>
              <w:pStyle w:val="Listenabsatz"/>
              <w:numPr>
                <w:ilvl w:val="0"/>
                <w:numId w:val="24"/>
              </w:numPr>
              <w:spacing w:line="240" w:lineRule="auto"/>
            </w:pPr>
            <w:r w:rsidRPr="00C6623D">
              <w:t>E_Mail_Detail</w:t>
            </w:r>
          </w:p>
        </w:tc>
        <w:tc>
          <w:tcPr>
            <w:tcW w:w="2451" w:type="dxa"/>
          </w:tcPr>
          <w:p w:rsidR="005E7057" w:rsidRPr="00C6623D" w:rsidRDefault="005E7057" w:rsidP="005E7057"/>
        </w:tc>
        <w:tc>
          <w:tcPr>
            <w:tcW w:w="2428" w:type="dxa"/>
          </w:tcPr>
          <w:p w:rsidR="005E7057" w:rsidRPr="00C6623D" w:rsidRDefault="005E7057" w:rsidP="005E7057">
            <w:r w:rsidRPr="00C6623D">
              <w:t>0…unbound</w:t>
            </w:r>
            <w:r w:rsidR="00710140" w:rsidRPr="00C6623D">
              <w:t>ed</w:t>
            </w:r>
          </w:p>
        </w:tc>
        <w:tc>
          <w:tcPr>
            <w:tcW w:w="2093" w:type="dxa"/>
          </w:tcPr>
          <w:p w:rsidR="005E7057" w:rsidRPr="00C6623D" w:rsidRDefault="005E7057" w:rsidP="005E7057">
            <w:r w:rsidRPr="00C6623D">
              <w:t>E_Mail_List</w:t>
            </w:r>
          </w:p>
        </w:tc>
      </w:tr>
      <w:tr w:rsidR="005E7057" w:rsidRPr="00C6623D" w:rsidTr="005E7057">
        <w:tc>
          <w:tcPr>
            <w:tcW w:w="2711" w:type="dxa"/>
          </w:tcPr>
          <w:p w:rsidR="005E7057" w:rsidRPr="00C6623D" w:rsidRDefault="005E7057" w:rsidP="005E7057">
            <w:pPr>
              <w:pStyle w:val="Listenabsatz"/>
              <w:numPr>
                <w:ilvl w:val="0"/>
                <w:numId w:val="23"/>
              </w:numPr>
              <w:spacing w:line="240" w:lineRule="auto"/>
            </w:pPr>
            <w:r w:rsidRPr="00C6623D">
              <w:t>E_Mail_Adress</w:t>
            </w:r>
          </w:p>
        </w:tc>
        <w:tc>
          <w:tcPr>
            <w:tcW w:w="2451" w:type="dxa"/>
          </w:tcPr>
          <w:p w:rsidR="005E7057" w:rsidRPr="00C6623D" w:rsidRDefault="00710140" w:rsidP="005E7057">
            <w:r w:rsidRPr="00C6623D">
              <w:t>E-Mail-Adresse</w:t>
            </w:r>
          </w:p>
        </w:tc>
        <w:tc>
          <w:tcPr>
            <w:tcW w:w="2428" w:type="dxa"/>
          </w:tcPr>
          <w:p w:rsidR="005E7057" w:rsidRPr="00C6623D" w:rsidRDefault="005E7057" w:rsidP="005E7057">
            <w:r w:rsidRPr="00C6623D">
              <w:t>1</w:t>
            </w:r>
          </w:p>
        </w:tc>
        <w:tc>
          <w:tcPr>
            <w:tcW w:w="2093" w:type="dxa"/>
          </w:tcPr>
          <w:p w:rsidR="005E7057" w:rsidRPr="00C6623D" w:rsidRDefault="00710140" w:rsidP="005E7057">
            <w:r w:rsidRPr="00C6623D">
              <w:t>E_Mail_Detail</w:t>
            </w:r>
          </w:p>
        </w:tc>
      </w:tr>
      <w:tr w:rsidR="005E7057" w:rsidRPr="00C6623D" w:rsidTr="005E7057">
        <w:tc>
          <w:tcPr>
            <w:tcW w:w="2711" w:type="dxa"/>
          </w:tcPr>
          <w:p w:rsidR="005E7057" w:rsidRPr="00C6623D" w:rsidRDefault="005E7057" w:rsidP="005E7057">
            <w:pPr>
              <w:pStyle w:val="Listenabsatz"/>
              <w:numPr>
                <w:ilvl w:val="0"/>
                <w:numId w:val="23"/>
              </w:numPr>
              <w:spacing w:line="240" w:lineRule="auto"/>
            </w:pPr>
            <w:r w:rsidRPr="00C6623D">
              <w:t>E_Mail_ID</w:t>
            </w:r>
          </w:p>
        </w:tc>
        <w:tc>
          <w:tcPr>
            <w:tcW w:w="2451" w:type="dxa"/>
          </w:tcPr>
          <w:p w:rsidR="005E7057" w:rsidRPr="00C6623D" w:rsidRDefault="005E7057" w:rsidP="005E7057">
            <w:r w:rsidRPr="00C6623D">
              <w:t>E-Mail ID</w:t>
            </w:r>
          </w:p>
        </w:tc>
        <w:tc>
          <w:tcPr>
            <w:tcW w:w="2428" w:type="dxa"/>
          </w:tcPr>
          <w:p w:rsidR="005E7057" w:rsidRPr="00C6623D" w:rsidRDefault="005E7057" w:rsidP="005E7057">
            <w:r w:rsidRPr="00C6623D">
              <w:t>1</w:t>
            </w:r>
          </w:p>
        </w:tc>
        <w:tc>
          <w:tcPr>
            <w:tcW w:w="2093" w:type="dxa"/>
          </w:tcPr>
          <w:p w:rsidR="005E7057" w:rsidRPr="00C6623D" w:rsidRDefault="00710140" w:rsidP="005E7057">
            <w:r w:rsidRPr="00C6623D">
              <w:t>E_Mail_Detail</w:t>
            </w:r>
          </w:p>
        </w:tc>
      </w:tr>
      <w:tr w:rsidR="005E7057" w:rsidRPr="00C6623D" w:rsidTr="005E7057">
        <w:tc>
          <w:tcPr>
            <w:tcW w:w="2711" w:type="dxa"/>
          </w:tcPr>
          <w:p w:rsidR="005E7057" w:rsidRPr="00C6623D" w:rsidRDefault="005E7057" w:rsidP="005E7057">
            <w:r w:rsidRPr="00C6623D">
              <w:t xml:space="preserve">Message </w:t>
            </w:r>
          </w:p>
        </w:tc>
        <w:tc>
          <w:tcPr>
            <w:tcW w:w="2451" w:type="dxa"/>
          </w:tcPr>
          <w:p w:rsidR="005E7057" w:rsidRPr="00C6623D" w:rsidRDefault="005E7057" w:rsidP="005E7057">
            <w:r w:rsidRPr="00C6623D">
              <w:t>Nachricht</w:t>
            </w:r>
          </w:p>
        </w:tc>
        <w:tc>
          <w:tcPr>
            <w:tcW w:w="2428" w:type="dxa"/>
          </w:tcPr>
          <w:p w:rsidR="005E7057" w:rsidRPr="00C6623D" w:rsidRDefault="005E7057" w:rsidP="005E7057">
            <w:r w:rsidRPr="00C6623D">
              <w:t>0…1</w:t>
            </w:r>
          </w:p>
        </w:tc>
        <w:tc>
          <w:tcPr>
            <w:tcW w:w="2093" w:type="dxa"/>
          </w:tcPr>
          <w:p w:rsidR="005E7057" w:rsidRPr="00C6623D" w:rsidRDefault="005E7057" w:rsidP="005E7057"/>
        </w:tc>
      </w:tr>
      <w:tr w:rsidR="005E7057" w:rsidRPr="00C6623D" w:rsidTr="005E7057">
        <w:tc>
          <w:tcPr>
            <w:tcW w:w="2711" w:type="dxa"/>
          </w:tcPr>
          <w:p w:rsidR="005E7057" w:rsidRPr="00C6623D" w:rsidRDefault="005E7057" w:rsidP="005E7057">
            <w:r w:rsidRPr="00C6623D">
              <w:t>Message_Text</w:t>
            </w:r>
          </w:p>
        </w:tc>
        <w:tc>
          <w:tcPr>
            <w:tcW w:w="2451" w:type="dxa"/>
          </w:tcPr>
          <w:p w:rsidR="005E7057" w:rsidRPr="00C6623D" w:rsidRDefault="005E7057" w:rsidP="005E7057">
            <w:r w:rsidRPr="00C6623D">
              <w:t xml:space="preserve">Nachrichten Text </w:t>
            </w:r>
          </w:p>
        </w:tc>
        <w:tc>
          <w:tcPr>
            <w:tcW w:w="2428" w:type="dxa"/>
          </w:tcPr>
          <w:p w:rsidR="005E7057" w:rsidRPr="00C6623D" w:rsidRDefault="005E7057" w:rsidP="005E7057">
            <w:r w:rsidRPr="00C6623D">
              <w:t>1</w:t>
            </w:r>
          </w:p>
        </w:tc>
        <w:tc>
          <w:tcPr>
            <w:tcW w:w="2093" w:type="dxa"/>
          </w:tcPr>
          <w:p w:rsidR="005E7057" w:rsidRPr="00C6623D" w:rsidRDefault="005E7057" w:rsidP="005E7057">
            <w:r w:rsidRPr="00C6623D">
              <w:t>Message</w:t>
            </w:r>
          </w:p>
        </w:tc>
      </w:tr>
      <w:tr w:rsidR="005E7057" w:rsidRPr="00C6623D" w:rsidTr="005E7057">
        <w:tc>
          <w:tcPr>
            <w:tcW w:w="2711" w:type="dxa"/>
          </w:tcPr>
          <w:p w:rsidR="005E7057" w:rsidRPr="00C6623D" w:rsidRDefault="005E7057" w:rsidP="005E7057">
            <w:r w:rsidRPr="00C6623D">
              <w:t>Message_Type</w:t>
            </w:r>
          </w:p>
        </w:tc>
        <w:tc>
          <w:tcPr>
            <w:tcW w:w="2451" w:type="dxa"/>
          </w:tcPr>
          <w:p w:rsidR="005E7057" w:rsidRPr="00C6623D" w:rsidRDefault="00710140" w:rsidP="005E7057">
            <w:r w:rsidRPr="00C6623D">
              <w:t xml:space="preserve">Nachrichten </w:t>
            </w:r>
            <w:r w:rsidR="005E7057" w:rsidRPr="00C6623D">
              <w:t>Type</w:t>
            </w:r>
          </w:p>
        </w:tc>
        <w:tc>
          <w:tcPr>
            <w:tcW w:w="2428" w:type="dxa"/>
          </w:tcPr>
          <w:p w:rsidR="005E7057" w:rsidRPr="00C6623D" w:rsidRDefault="005E7057" w:rsidP="005E7057">
            <w:r w:rsidRPr="00C6623D">
              <w:t>1</w:t>
            </w:r>
          </w:p>
        </w:tc>
        <w:tc>
          <w:tcPr>
            <w:tcW w:w="2093" w:type="dxa"/>
          </w:tcPr>
          <w:p w:rsidR="005E7057" w:rsidRPr="00C6623D" w:rsidRDefault="005E7057" w:rsidP="005E7057">
            <w:r w:rsidRPr="00C6623D">
              <w:t>Message</w:t>
            </w:r>
          </w:p>
        </w:tc>
      </w:tr>
    </w:tbl>
    <w:p w:rsidR="00710140" w:rsidRPr="00C6623D" w:rsidRDefault="002C5309" w:rsidP="002C5309">
      <w:pPr>
        <w:pStyle w:val="Beschriftung"/>
      </w:pPr>
      <w:bookmarkStart w:id="104" w:name="_Toc511627684"/>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4</w:t>
      </w:r>
      <w:r w:rsidRPr="00C6623D">
        <w:fldChar w:fldCharType="end"/>
      </w:r>
      <w:r w:rsidRPr="00C6623D">
        <w:t>: Entwurf BP_Details Response</w:t>
      </w:r>
      <w:bookmarkEnd w:id="104"/>
    </w:p>
    <w:p w:rsidR="00710140" w:rsidRPr="00C6623D" w:rsidRDefault="00710140">
      <w:pPr>
        <w:spacing w:line="240" w:lineRule="auto"/>
      </w:pPr>
      <w:r w:rsidRPr="00C6623D">
        <w:br w:type="page"/>
      </w:r>
    </w:p>
    <w:p w:rsidR="005E7057" w:rsidRPr="00C6623D" w:rsidRDefault="005E7057" w:rsidP="005E7057">
      <w:pPr>
        <w:pStyle w:val="berschrift2"/>
        <w:tabs>
          <w:tab w:val="clear" w:pos="2836"/>
          <w:tab w:val="num" w:pos="709"/>
        </w:tabs>
        <w:ind w:hanging="2836"/>
      </w:pPr>
      <w:bookmarkStart w:id="105" w:name="_Toc511709063"/>
      <w:r w:rsidRPr="00C6623D">
        <w:lastRenderedPageBreak/>
        <w:t>Entwurf Webservice 3: QMC Produkte auslesen</w:t>
      </w:r>
      <w:bookmarkEnd w:id="105"/>
      <w:r w:rsidRPr="00C6623D">
        <w:t xml:space="preserve"> </w:t>
      </w:r>
    </w:p>
    <w:p w:rsidR="005E7057" w:rsidRPr="00C6623D" w:rsidRDefault="005E7057" w:rsidP="005E7057">
      <w:r w:rsidRPr="00C6623D">
        <w:rPr>
          <w:b/>
        </w:rPr>
        <w:t>Name:</w:t>
      </w:r>
      <w:r w:rsidRPr="00C6623D">
        <w:t xml:space="preserve"> BP_QMC_Products</w:t>
      </w:r>
      <w:r w:rsidRPr="00C6623D">
        <w:tab/>
      </w:r>
    </w:p>
    <w:p w:rsidR="005E7057" w:rsidRPr="00C6623D" w:rsidRDefault="005E7057" w:rsidP="005E7057">
      <w:r w:rsidRPr="00C6623D">
        <w:rPr>
          <w:b/>
        </w:rPr>
        <w:t>Funktion:</w:t>
      </w:r>
      <w:r w:rsidRPr="00C6623D">
        <w:t xml:space="preserve">  Der Webservice soll ausgeführt werden, nachdem sich der Anwender einen GP, aus der vom Webservice 1 zurückgegebenen liste, ausgesucht hat. </w:t>
      </w:r>
    </w:p>
    <w:p w:rsidR="005E7057" w:rsidRPr="00C6623D" w:rsidRDefault="005E7057" w:rsidP="005E7057">
      <w:r w:rsidRPr="00C6623D">
        <w:t xml:space="preserve">Der Webservice soll alle relevanten QMC Produkte des GP zurückgeben. </w:t>
      </w:r>
    </w:p>
    <w:p w:rsidR="005E7057" w:rsidRPr="00C6623D" w:rsidRDefault="005E7057" w:rsidP="005E7057">
      <w:pPr>
        <w:rPr>
          <w:b/>
        </w:rPr>
      </w:pPr>
      <w:r w:rsidRPr="00C6623D">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C6623D" w:rsidTr="005E7057">
        <w:tc>
          <w:tcPr>
            <w:tcW w:w="2576" w:type="dxa"/>
          </w:tcPr>
          <w:p w:rsidR="005E7057" w:rsidRPr="00C6623D" w:rsidRDefault="005E7057" w:rsidP="005E7057">
            <w:r w:rsidRPr="00C6623D">
              <w:t xml:space="preserve">Feld Name  </w:t>
            </w:r>
          </w:p>
        </w:tc>
        <w:tc>
          <w:tcPr>
            <w:tcW w:w="2437" w:type="dxa"/>
          </w:tcPr>
          <w:p w:rsidR="005E7057" w:rsidRPr="00C6623D" w:rsidRDefault="005E7057" w:rsidP="005E7057">
            <w:r w:rsidRPr="00C6623D">
              <w:t xml:space="preserve">Feld Wert </w:t>
            </w:r>
          </w:p>
        </w:tc>
        <w:tc>
          <w:tcPr>
            <w:tcW w:w="2511" w:type="dxa"/>
          </w:tcPr>
          <w:p w:rsidR="005E7057" w:rsidRPr="00C6623D" w:rsidRDefault="005E7057" w:rsidP="005E7057">
            <w:r w:rsidRPr="00C6623D">
              <w:t>Kardinalität</w:t>
            </w:r>
          </w:p>
        </w:tc>
        <w:tc>
          <w:tcPr>
            <w:tcW w:w="2159" w:type="dxa"/>
          </w:tcPr>
          <w:p w:rsidR="005E7057" w:rsidRPr="00C6623D" w:rsidRDefault="005E7057" w:rsidP="005E7057">
            <w:r w:rsidRPr="00C6623D">
              <w:t xml:space="preserve">Kind von: </w:t>
            </w:r>
          </w:p>
        </w:tc>
      </w:tr>
      <w:tr w:rsidR="005E7057" w:rsidRPr="00C6623D" w:rsidTr="005E7057">
        <w:tc>
          <w:tcPr>
            <w:tcW w:w="2576" w:type="dxa"/>
          </w:tcPr>
          <w:p w:rsidR="005E7057" w:rsidRPr="00C6623D" w:rsidRDefault="005E7057" w:rsidP="005E7057">
            <w:r w:rsidRPr="00C6623D">
              <w:t>GP_No</w:t>
            </w:r>
          </w:p>
        </w:tc>
        <w:tc>
          <w:tcPr>
            <w:tcW w:w="2437" w:type="dxa"/>
          </w:tcPr>
          <w:p w:rsidR="005E7057" w:rsidRPr="00C6623D" w:rsidRDefault="005E7057" w:rsidP="005E7057">
            <w:r w:rsidRPr="00C6623D">
              <w:t>GP Nummer</w:t>
            </w:r>
          </w:p>
        </w:tc>
        <w:tc>
          <w:tcPr>
            <w:tcW w:w="2511" w:type="dxa"/>
          </w:tcPr>
          <w:p w:rsidR="005E7057" w:rsidRPr="00C6623D" w:rsidRDefault="005E7057" w:rsidP="005E7057">
            <w:r w:rsidRPr="00C6623D">
              <w:t>1</w:t>
            </w:r>
          </w:p>
        </w:tc>
        <w:tc>
          <w:tcPr>
            <w:tcW w:w="2159" w:type="dxa"/>
          </w:tcPr>
          <w:p w:rsidR="005E7057" w:rsidRPr="00C6623D" w:rsidRDefault="005E7057" w:rsidP="005E7057"/>
        </w:tc>
      </w:tr>
    </w:tbl>
    <w:p w:rsidR="005E7057" w:rsidRPr="00C6623D" w:rsidRDefault="002C5309" w:rsidP="002C5309">
      <w:pPr>
        <w:pStyle w:val="Beschriftung"/>
      </w:pPr>
      <w:bookmarkStart w:id="106" w:name="_Toc511627685"/>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5</w:t>
      </w:r>
      <w:r w:rsidRPr="00C6623D">
        <w:fldChar w:fldCharType="end"/>
      </w:r>
      <w:r w:rsidRPr="00C6623D">
        <w:t>: Entwurf BP_QMC_Products Request</w:t>
      </w:r>
      <w:bookmarkEnd w:id="106"/>
    </w:p>
    <w:p w:rsidR="005E7057" w:rsidRPr="00C6623D" w:rsidRDefault="005E7057" w:rsidP="005E7057">
      <w:pPr>
        <w:rPr>
          <w:b/>
        </w:rPr>
      </w:pPr>
      <w:r w:rsidRPr="00C6623D">
        <w:rPr>
          <w:b/>
        </w:rPr>
        <w:t>Response Felder</w:t>
      </w:r>
    </w:p>
    <w:tbl>
      <w:tblPr>
        <w:tblStyle w:val="Tabellenraster"/>
        <w:tblW w:w="0" w:type="auto"/>
        <w:tblLook w:val="04A0" w:firstRow="1" w:lastRow="0" w:firstColumn="1" w:lastColumn="0" w:noHBand="0" w:noVBand="1"/>
      </w:tblPr>
      <w:tblGrid>
        <w:gridCol w:w="2458"/>
        <w:gridCol w:w="2304"/>
        <w:gridCol w:w="2296"/>
        <w:gridCol w:w="2003"/>
      </w:tblGrid>
      <w:tr w:rsidR="005E7057" w:rsidRPr="00C6623D" w:rsidTr="005E7057">
        <w:tc>
          <w:tcPr>
            <w:tcW w:w="2603" w:type="dxa"/>
          </w:tcPr>
          <w:p w:rsidR="005E7057" w:rsidRPr="00C6623D" w:rsidRDefault="005E7057" w:rsidP="005E7057">
            <w:r w:rsidRPr="00C6623D">
              <w:t xml:space="preserve">Feld Name  </w:t>
            </w:r>
          </w:p>
        </w:tc>
        <w:tc>
          <w:tcPr>
            <w:tcW w:w="2481" w:type="dxa"/>
          </w:tcPr>
          <w:p w:rsidR="005E7057" w:rsidRPr="00C6623D" w:rsidRDefault="005E7057" w:rsidP="005E7057">
            <w:r w:rsidRPr="00C6623D">
              <w:t xml:space="preserve">Feld Wert </w:t>
            </w:r>
          </w:p>
        </w:tc>
        <w:tc>
          <w:tcPr>
            <w:tcW w:w="2483" w:type="dxa"/>
          </w:tcPr>
          <w:p w:rsidR="005E7057" w:rsidRPr="00C6623D" w:rsidRDefault="005E7057" w:rsidP="005E7057">
            <w:r w:rsidRPr="00C6623D">
              <w:t>Kardinalität</w:t>
            </w:r>
          </w:p>
        </w:tc>
        <w:tc>
          <w:tcPr>
            <w:tcW w:w="2116" w:type="dxa"/>
          </w:tcPr>
          <w:p w:rsidR="005E7057" w:rsidRPr="00C6623D" w:rsidRDefault="005E7057" w:rsidP="005E7057">
            <w:r w:rsidRPr="00C6623D">
              <w:t xml:space="preserve">Kind von: </w:t>
            </w:r>
          </w:p>
        </w:tc>
      </w:tr>
      <w:tr w:rsidR="00710140" w:rsidRPr="00C6623D" w:rsidTr="005E7057">
        <w:tc>
          <w:tcPr>
            <w:tcW w:w="2603" w:type="dxa"/>
          </w:tcPr>
          <w:p w:rsidR="00710140" w:rsidRPr="00C6623D" w:rsidRDefault="00710140" w:rsidP="005E7057">
            <w:r w:rsidRPr="00C6623D">
              <w:t>QMC_List</w:t>
            </w:r>
          </w:p>
        </w:tc>
        <w:tc>
          <w:tcPr>
            <w:tcW w:w="2481" w:type="dxa"/>
          </w:tcPr>
          <w:p w:rsidR="00710140" w:rsidRPr="00C6623D" w:rsidRDefault="00710140" w:rsidP="005E7057"/>
        </w:tc>
        <w:tc>
          <w:tcPr>
            <w:tcW w:w="2483" w:type="dxa"/>
          </w:tcPr>
          <w:p w:rsidR="00710140" w:rsidRPr="00C6623D" w:rsidRDefault="00710140" w:rsidP="005E7057">
            <w:r w:rsidRPr="00C6623D">
              <w:t>0…1</w:t>
            </w:r>
          </w:p>
        </w:tc>
        <w:tc>
          <w:tcPr>
            <w:tcW w:w="2116" w:type="dxa"/>
          </w:tcPr>
          <w:p w:rsidR="00710140" w:rsidRPr="00C6623D" w:rsidRDefault="00710140" w:rsidP="005E7057"/>
        </w:tc>
      </w:tr>
      <w:tr w:rsidR="00710140" w:rsidRPr="00C6623D" w:rsidTr="005E7057">
        <w:tc>
          <w:tcPr>
            <w:tcW w:w="2603" w:type="dxa"/>
          </w:tcPr>
          <w:p w:rsidR="00710140" w:rsidRPr="00C6623D" w:rsidRDefault="00710140" w:rsidP="005E7057">
            <w:r w:rsidRPr="00C6623D">
              <w:t>Result_Count</w:t>
            </w:r>
          </w:p>
        </w:tc>
        <w:tc>
          <w:tcPr>
            <w:tcW w:w="2481" w:type="dxa"/>
          </w:tcPr>
          <w:p w:rsidR="00710140" w:rsidRPr="00C6623D" w:rsidRDefault="00710140" w:rsidP="005E7057">
            <w:r w:rsidRPr="00C6623D">
              <w:t>Anzahl gefundener QMC IDs</w:t>
            </w:r>
          </w:p>
        </w:tc>
        <w:tc>
          <w:tcPr>
            <w:tcW w:w="2483" w:type="dxa"/>
          </w:tcPr>
          <w:p w:rsidR="00710140" w:rsidRPr="00C6623D" w:rsidRDefault="00710140" w:rsidP="005E7057">
            <w:r w:rsidRPr="00C6623D">
              <w:t>1</w:t>
            </w:r>
          </w:p>
        </w:tc>
        <w:tc>
          <w:tcPr>
            <w:tcW w:w="2116" w:type="dxa"/>
          </w:tcPr>
          <w:p w:rsidR="00710140" w:rsidRPr="00C6623D" w:rsidRDefault="00710140" w:rsidP="005E7057">
            <w:r w:rsidRPr="00C6623D">
              <w:t>QMC_List</w:t>
            </w:r>
          </w:p>
        </w:tc>
      </w:tr>
      <w:tr w:rsidR="00710140" w:rsidRPr="00C6623D" w:rsidTr="005E7057">
        <w:tc>
          <w:tcPr>
            <w:tcW w:w="2603" w:type="dxa"/>
          </w:tcPr>
          <w:p w:rsidR="00710140" w:rsidRPr="00C6623D" w:rsidRDefault="00710140" w:rsidP="005E7057">
            <w:r w:rsidRPr="00C6623D">
              <w:t>QMC_Details</w:t>
            </w:r>
          </w:p>
        </w:tc>
        <w:tc>
          <w:tcPr>
            <w:tcW w:w="2481" w:type="dxa"/>
          </w:tcPr>
          <w:p w:rsidR="00710140" w:rsidRPr="00C6623D" w:rsidRDefault="00710140" w:rsidP="005E7057"/>
        </w:tc>
        <w:tc>
          <w:tcPr>
            <w:tcW w:w="2483" w:type="dxa"/>
          </w:tcPr>
          <w:p w:rsidR="00710140" w:rsidRPr="00C6623D" w:rsidRDefault="00710140" w:rsidP="005E7057">
            <w:r w:rsidRPr="00C6623D">
              <w:t>1… unbounded</w:t>
            </w:r>
          </w:p>
        </w:tc>
        <w:tc>
          <w:tcPr>
            <w:tcW w:w="2116" w:type="dxa"/>
          </w:tcPr>
          <w:p w:rsidR="00710140" w:rsidRPr="00C6623D" w:rsidRDefault="00710140" w:rsidP="005E7057">
            <w:r w:rsidRPr="00C6623D">
              <w:t>QMC_List</w:t>
            </w:r>
          </w:p>
        </w:tc>
      </w:tr>
      <w:tr w:rsidR="005E7057" w:rsidRPr="00C6623D" w:rsidTr="005E7057">
        <w:tc>
          <w:tcPr>
            <w:tcW w:w="2603" w:type="dxa"/>
          </w:tcPr>
          <w:p w:rsidR="005E7057" w:rsidRPr="00C6623D" w:rsidRDefault="005E7057" w:rsidP="005E7057">
            <w:r w:rsidRPr="00C6623D">
              <w:t>QMC_ID</w:t>
            </w:r>
          </w:p>
        </w:tc>
        <w:tc>
          <w:tcPr>
            <w:tcW w:w="2481" w:type="dxa"/>
          </w:tcPr>
          <w:p w:rsidR="005E7057" w:rsidRPr="00C6623D" w:rsidRDefault="005E7057" w:rsidP="005E7057">
            <w:r w:rsidRPr="00C6623D">
              <w:t>QMC ID</w:t>
            </w:r>
          </w:p>
        </w:tc>
        <w:tc>
          <w:tcPr>
            <w:tcW w:w="2483" w:type="dxa"/>
          </w:tcPr>
          <w:p w:rsidR="005E7057" w:rsidRPr="00C6623D" w:rsidRDefault="005E7057" w:rsidP="005E7057">
            <w:r w:rsidRPr="00C6623D">
              <w:t>0…1</w:t>
            </w:r>
          </w:p>
        </w:tc>
        <w:tc>
          <w:tcPr>
            <w:tcW w:w="2116" w:type="dxa"/>
          </w:tcPr>
          <w:p w:rsidR="005E7057" w:rsidRPr="00C6623D" w:rsidRDefault="00710140" w:rsidP="005E7057">
            <w:r w:rsidRPr="00C6623D">
              <w:t>QMC_Details</w:t>
            </w:r>
          </w:p>
        </w:tc>
      </w:tr>
      <w:tr w:rsidR="005E7057" w:rsidRPr="00C6623D" w:rsidTr="005E7057">
        <w:tc>
          <w:tcPr>
            <w:tcW w:w="2603" w:type="dxa"/>
          </w:tcPr>
          <w:p w:rsidR="005E7057" w:rsidRPr="00C6623D" w:rsidRDefault="005E7057" w:rsidP="005E7057">
            <w:r w:rsidRPr="00C6623D">
              <w:t>Internet_product</w:t>
            </w:r>
          </w:p>
        </w:tc>
        <w:tc>
          <w:tcPr>
            <w:tcW w:w="2481" w:type="dxa"/>
          </w:tcPr>
          <w:p w:rsidR="005E7057" w:rsidRPr="00C6623D" w:rsidRDefault="005E7057" w:rsidP="005E7057">
            <w:r w:rsidRPr="00C6623D">
              <w:t>Internet Dienstleistungsprodukt</w:t>
            </w:r>
          </w:p>
        </w:tc>
        <w:tc>
          <w:tcPr>
            <w:tcW w:w="2483" w:type="dxa"/>
          </w:tcPr>
          <w:p w:rsidR="005E7057" w:rsidRPr="00C6623D" w:rsidRDefault="005E7057" w:rsidP="005E7057">
            <w:r w:rsidRPr="00C6623D">
              <w:t>0…1</w:t>
            </w:r>
          </w:p>
        </w:tc>
        <w:tc>
          <w:tcPr>
            <w:tcW w:w="2116" w:type="dxa"/>
          </w:tcPr>
          <w:p w:rsidR="005E7057" w:rsidRPr="00C6623D" w:rsidRDefault="00710140" w:rsidP="005E7057">
            <w:r w:rsidRPr="00C6623D">
              <w:t>QMC_Details</w:t>
            </w:r>
          </w:p>
        </w:tc>
      </w:tr>
      <w:tr w:rsidR="005E7057" w:rsidRPr="00C6623D" w:rsidTr="005E7057">
        <w:tc>
          <w:tcPr>
            <w:tcW w:w="2603" w:type="dxa"/>
          </w:tcPr>
          <w:p w:rsidR="005E7057" w:rsidRPr="00C6623D" w:rsidRDefault="005E7057" w:rsidP="005E7057">
            <w:r w:rsidRPr="00C6623D">
              <w:t>Telephone_product</w:t>
            </w:r>
          </w:p>
        </w:tc>
        <w:tc>
          <w:tcPr>
            <w:tcW w:w="2481" w:type="dxa"/>
          </w:tcPr>
          <w:p w:rsidR="005E7057" w:rsidRPr="00C6623D" w:rsidRDefault="005E7057" w:rsidP="005E7057">
            <w:r w:rsidRPr="00C6623D">
              <w:t xml:space="preserve">Telefon Dienstleistungsprodukt </w:t>
            </w:r>
          </w:p>
        </w:tc>
        <w:tc>
          <w:tcPr>
            <w:tcW w:w="2483" w:type="dxa"/>
          </w:tcPr>
          <w:p w:rsidR="005E7057" w:rsidRPr="00C6623D" w:rsidRDefault="005E7057" w:rsidP="005E7057">
            <w:r w:rsidRPr="00C6623D">
              <w:t>0…1</w:t>
            </w:r>
          </w:p>
        </w:tc>
        <w:tc>
          <w:tcPr>
            <w:tcW w:w="2116" w:type="dxa"/>
          </w:tcPr>
          <w:p w:rsidR="005E7057" w:rsidRPr="00C6623D" w:rsidRDefault="00710140" w:rsidP="005E7057">
            <w:r w:rsidRPr="00C6623D">
              <w:t>QMC_Details</w:t>
            </w:r>
          </w:p>
        </w:tc>
      </w:tr>
      <w:tr w:rsidR="005E7057" w:rsidRPr="00C6623D" w:rsidTr="005E7057">
        <w:tc>
          <w:tcPr>
            <w:tcW w:w="2603" w:type="dxa"/>
          </w:tcPr>
          <w:p w:rsidR="005E7057" w:rsidRPr="00C6623D" w:rsidRDefault="005E7057" w:rsidP="005E7057">
            <w:r w:rsidRPr="00C6623D">
              <w:t>DTV</w:t>
            </w:r>
          </w:p>
        </w:tc>
        <w:tc>
          <w:tcPr>
            <w:tcW w:w="2481" w:type="dxa"/>
          </w:tcPr>
          <w:p w:rsidR="005E7057" w:rsidRPr="00C6623D" w:rsidRDefault="005E7057" w:rsidP="005E7057">
            <w:r w:rsidRPr="00C6623D">
              <w:t>DTV</w:t>
            </w:r>
          </w:p>
        </w:tc>
        <w:tc>
          <w:tcPr>
            <w:tcW w:w="2483" w:type="dxa"/>
          </w:tcPr>
          <w:p w:rsidR="005E7057" w:rsidRPr="00C6623D" w:rsidRDefault="005E7057" w:rsidP="005E7057">
            <w:r w:rsidRPr="00C6623D">
              <w:t>0…1</w:t>
            </w:r>
          </w:p>
        </w:tc>
        <w:tc>
          <w:tcPr>
            <w:tcW w:w="2116" w:type="dxa"/>
          </w:tcPr>
          <w:p w:rsidR="005E7057" w:rsidRPr="00C6623D" w:rsidRDefault="00710140" w:rsidP="005E7057">
            <w:r w:rsidRPr="00C6623D">
              <w:t>QMC_Details</w:t>
            </w:r>
          </w:p>
        </w:tc>
      </w:tr>
      <w:tr w:rsidR="005E7057" w:rsidRPr="00C6623D" w:rsidTr="005E7057">
        <w:tc>
          <w:tcPr>
            <w:tcW w:w="2603" w:type="dxa"/>
          </w:tcPr>
          <w:p w:rsidR="005E7057" w:rsidRPr="00C6623D" w:rsidRDefault="005E7057" w:rsidP="005E7057">
            <w:r w:rsidRPr="00C6623D">
              <w:t>Verte</w:t>
            </w:r>
          </w:p>
        </w:tc>
        <w:tc>
          <w:tcPr>
            <w:tcW w:w="2481" w:type="dxa"/>
          </w:tcPr>
          <w:p w:rsidR="005E7057" w:rsidRPr="00C6623D" w:rsidRDefault="005E7057" w:rsidP="005E7057">
            <w:r w:rsidRPr="00C6623D">
              <w:t>Verte!</w:t>
            </w:r>
          </w:p>
        </w:tc>
        <w:tc>
          <w:tcPr>
            <w:tcW w:w="2483" w:type="dxa"/>
          </w:tcPr>
          <w:p w:rsidR="005E7057" w:rsidRPr="00C6623D" w:rsidRDefault="005E7057" w:rsidP="005E7057">
            <w:r w:rsidRPr="00C6623D">
              <w:t>0…1</w:t>
            </w:r>
          </w:p>
        </w:tc>
        <w:tc>
          <w:tcPr>
            <w:tcW w:w="2116" w:type="dxa"/>
          </w:tcPr>
          <w:p w:rsidR="005E7057" w:rsidRPr="00C6623D" w:rsidRDefault="00710140" w:rsidP="005E7057">
            <w:r w:rsidRPr="00C6623D">
              <w:t>QMC_Details</w:t>
            </w:r>
          </w:p>
        </w:tc>
      </w:tr>
      <w:tr w:rsidR="005E7057" w:rsidRPr="00C6623D" w:rsidTr="005E7057">
        <w:tc>
          <w:tcPr>
            <w:tcW w:w="2603" w:type="dxa"/>
          </w:tcPr>
          <w:p w:rsidR="005E7057" w:rsidRPr="00C6623D" w:rsidRDefault="005E7057" w:rsidP="005E7057">
            <w:r w:rsidRPr="00C6623D">
              <w:t>QL_TV</w:t>
            </w:r>
          </w:p>
        </w:tc>
        <w:tc>
          <w:tcPr>
            <w:tcW w:w="2481" w:type="dxa"/>
          </w:tcPr>
          <w:p w:rsidR="005E7057" w:rsidRPr="00C6623D" w:rsidRDefault="005E7057" w:rsidP="005E7057">
            <w:r w:rsidRPr="00C6623D">
              <w:t>QL TV</w:t>
            </w:r>
          </w:p>
        </w:tc>
        <w:tc>
          <w:tcPr>
            <w:tcW w:w="2483" w:type="dxa"/>
          </w:tcPr>
          <w:p w:rsidR="005E7057" w:rsidRPr="00C6623D" w:rsidRDefault="005E7057" w:rsidP="005E7057">
            <w:r w:rsidRPr="00C6623D">
              <w:t>0…1</w:t>
            </w:r>
          </w:p>
        </w:tc>
        <w:tc>
          <w:tcPr>
            <w:tcW w:w="2116" w:type="dxa"/>
          </w:tcPr>
          <w:p w:rsidR="005E7057" w:rsidRPr="00C6623D" w:rsidRDefault="00710140" w:rsidP="005E7057">
            <w:r w:rsidRPr="00C6623D">
              <w:t>QMC_Details</w:t>
            </w:r>
          </w:p>
        </w:tc>
      </w:tr>
      <w:tr w:rsidR="005E7057" w:rsidRPr="00C6623D" w:rsidTr="005E7057">
        <w:tc>
          <w:tcPr>
            <w:tcW w:w="2603" w:type="dxa"/>
          </w:tcPr>
          <w:p w:rsidR="005E7057" w:rsidRPr="00C6623D" w:rsidRDefault="005E7057" w:rsidP="005E7057">
            <w:r w:rsidRPr="00C6623D">
              <w:t>Mobile_product</w:t>
            </w:r>
          </w:p>
        </w:tc>
        <w:tc>
          <w:tcPr>
            <w:tcW w:w="2481" w:type="dxa"/>
          </w:tcPr>
          <w:p w:rsidR="005E7057" w:rsidRPr="00C6623D" w:rsidRDefault="005E7057" w:rsidP="005E7057">
            <w:r w:rsidRPr="00C6623D">
              <w:t>Mobile Dienstleistungsprodukt</w:t>
            </w:r>
          </w:p>
        </w:tc>
        <w:tc>
          <w:tcPr>
            <w:tcW w:w="2483" w:type="dxa"/>
          </w:tcPr>
          <w:p w:rsidR="005E7057" w:rsidRPr="00C6623D" w:rsidRDefault="005E7057" w:rsidP="005E7057">
            <w:r w:rsidRPr="00C6623D">
              <w:t>0…1</w:t>
            </w:r>
          </w:p>
        </w:tc>
        <w:tc>
          <w:tcPr>
            <w:tcW w:w="2116" w:type="dxa"/>
          </w:tcPr>
          <w:p w:rsidR="005E7057" w:rsidRPr="00C6623D" w:rsidRDefault="00710140" w:rsidP="005E7057">
            <w:r w:rsidRPr="00C6623D">
              <w:t>QMC_Details</w:t>
            </w:r>
          </w:p>
        </w:tc>
      </w:tr>
      <w:tr w:rsidR="005E7057" w:rsidRPr="00C6623D" w:rsidTr="005E7057">
        <w:tc>
          <w:tcPr>
            <w:tcW w:w="2603" w:type="dxa"/>
          </w:tcPr>
          <w:p w:rsidR="005E7057" w:rsidRPr="00C6623D" w:rsidRDefault="005E7057" w:rsidP="005E7057">
            <w:r w:rsidRPr="00C6623D">
              <w:t>Combi_product</w:t>
            </w:r>
          </w:p>
        </w:tc>
        <w:tc>
          <w:tcPr>
            <w:tcW w:w="2481" w:type="dxa"/>
          </w:tcPr>
          <w:p w:rsidR="005E7057" w:rsidRPr="00C6623D" w:rsidRDefault="005E7057" w:rsidP="005E7057">
            <w:r w:rsidRPr="00C6623D">
              <w:t>Kombi Dienstleistungsprodukt</w:t>
            </w:r>
          </w:p>
        </w:tc>
        <w:tc>
          <w:tcPr>
            <w:tcW w:w="2483" w:type="dxa"/>
          </w:tcPr>
          <w:p w:rsidR="005E7057" w:rsidRPr="00C6623D" w:rsidRDefault="005E7057" w:rsidP="005E7057">
            <w:r w:rsidRPr="00C6623D">
              <w:t>0…1</w:t>
            </w:r>
          </w:p>
        </w:tc>
        <w:tc>
          <w:tcPr>
            <w:tcW w:w="2116" w:type="dxa"/>
          </w:tcPr>
          <w:p w:rsidR="005E7057" w:rsidRPr="00C6623D" w:rsidRDefault="00710140" w:rsidP="005E7057">
            <w:r w:rsidRPr="00C6623D">
              <w:t>QMC_Details</w:t>
            </w:r>
          </w:p>
        </w:tc>
      </w:tr>
      <w:tr w:rsidR="005E7057" w:rsidRPr="00C6623D" w:rsidTr="005E7057">
        <w:tc>
          <w:tcPr>
            <w:tcW w:w="2603" w:type="dxa"/>
          </w:tcPr>
          <w:p w:rsidR="005E7057" w:rsidRPr="00C6623D" w:rsidRDefault="005E7057" w:rsidP="005E7057">
            <w:r w:rsidRPr="00C6623D">
              <w:t xml:space="preserve">Message </w:t>
            </w:r>
          </w:p>
        </w:tc>
        <w:tc>
          <w:tcPr>
            <w:tcW w:w="2481" w:type="dxa"/>
          </w:tcPr>
          <w:p w:rsidR="005E7057" w:rsidRPr="00C6623D" w:rsidRDefault="005E7057" w:rsidP="005E7057">
            <w:r w:rsidRPr="00C6623D">
              <w:t>Nachricht</w:t>
            </w:r>
          </w:p>
        </w:tc>
        <w:tc>
          <w:tcPr>
            <w:tcW w:w="2483" w:type="dxa"/>
          </w:tcPr>
          <w:p w:rsidR="005E7057" w:rsidRPr="00C6623D" w:rsidRDefault="005E7057" w:rsidP="005E7057">
            <w:r w:rsidRPr="00C6623D">
              <w:t>0…1</w:t>
            </w:r>
          </w:p>
        </w:tc>
        <w:tc>
          <w:tcPr>
            <w:tcW w:w="2116" w:type="dxa"/>
          </w:tcPr>
          <w:p w:rsidR="005E7057" w:rsidRPr="00C6623D" w:rsidRDefault="005E7057" w:rsidP="005E7057"/>
        </w:tc>
      </w:tr>
      <w:tr w:rsidR="005E7057" w:rsidRPr="00C6623D" w:rsidTr="005E7057">
        <w:tc>
          <w:tcPr>
            <w:tcW w:w="2603" w:type="dxa"/>
          </w:tcPr>
          <w:p w:rsidR="005E7057" w:rsidRPr="00C6623D" w:rsidRDefault="005E7057" w:rsidP="005E7057">
            <w:r w:rsidRPr="00C6623D">
              <w:t>Message_Text</w:t>
            </w:r>
          </w:p>
        </w:tc>
        <w:tc>
          <w:tcPr>
            <w:tcW w:w="2481" w:type="dxa"/>
          </w:tcPr>
          <w:p w:rsidR="005E7057" w:rsidRPr="00C6623D" w:rsidRDefault="005E7057" w:rsidP="005E7057">
            <w:r w:rsidRPr="00C6623D">
              <w:t xml:space="preserve">Nachrichten Text </w:t>
            </w:r>
          </w:p>
        </w:tc>
        <w:tc>
          <w:tcPr>
            <w:tcW w:w="2483" w:type="dxa"/>
          </w:tcPr>
          <w:p w:rsidR="005E7057" w:rsidRPr="00C6623D" w:rsidRDefault="005E7057" w:rsidP="005E7057">
            <w:r w:rsidRPr="00C6623D">
              <w:t>1</w:t>
            </w:r>
          </w:p>
        </w:tc>
        <w:tc>
          <w:tcPr>
            <w:tcW w:w="2116" w:type="dxa"/>
          </w:tcPr>
          <w:p w:rsidR="005E7057" w:rsidRPr="00C6623D" w:rsidRDefault="005E7057" w:rsidP="005E7057">
            <w:r w:rsidRPr="00C6623D">
              <w:t>Message</w:t>
            </w:r>
          </w:p>
        </w:tc>
      </w:tr>
      <w:tr w:rsidR="005E7057" w:rsidRPr="00C6623D" w:rsidTr="005E7057">
        <w:tc>
          <w:tcPr>
            <w:tcW w:w="2603" w:type="dxa"/>
          </w:tcPr>
          <w:p w:rsidR="005E7057" w:rsidRPr="00C6623D" w:rsidRDefault="005E7057" w:rsidP="005E7057">
            <w:r w:rsidRPr="00C6623D">
              <w:t>Message_Type</w:t>
            </w:r>
          </w:p>
        </w:tc>
        <w:tc>
          <w:tcPr>
            <w:tcW w:w="2481" w:type="dxa"/>
          </w:tcPr>
          <w:p w:rsidR="005E7057" w:rsidRPr="00C6623D" w:rsidRDefault="00710140" w:rsidP="005E7057">
            <w:r w:rsidRPr="00C6623D">
              <w:t xml:space="preserve">Nachrichten </w:t>
            </w:r>
            <w:r w:rsidR="005E7057" w:rsidRPr="00C6623D">
              <w:t>Type</w:t>
            </w:r>
          </w:p>
        </w:tc>
        <w:tc>
          <w:tcPr>
            <w:tcW w:w="2483" w:type="dxa"/>
          </w:tcPr>
          <w:p w:rsidR="005E7057" w:rsidRPr="00C6623D" w:rsidRDefault="005E7057" w:rsidP="005E7057">
            <w:r w:rsidRPr="00C6623D">
              <w:t>1</w:t>
            </w:r>
          </w:p>
        </w:tc>
        <w:tc>
          <w:tcPr>
            <w:tcW w:w="2116" w:type="dxa"/>
          </w:tcPr>
          <w:p w:rsidR="005E7057" w:rsidRPr="00C6623D" w:rsidRDefault="005E7057" w:rsidP="005E7057">
            <w:r w:rsidRPr="00C6623D">
              <w:t>Message</w:t>
            </w:r>
          </w:p>
        </w:tc>
      </w:tr>
    </w:tbl>
    <w:p w:rsidR="00B77B20" w:rsidRPr="00C6623D" w:rsidRDefault="002C5309" w:rsidP="002C5309">
      <w:pPr>
        <w:pStyle w:val="Beschriftung"/>
      </w:pPr>
      <w:bookmarkStart w:id="107" w:name="_Toc511627686"/>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6</w:t>
      </w:r>
      <w:r w:rsidRPr="00C6623D">
        <w:fldChar w:fldCharType="end"/>
      </w:r>
      <w:r w:rsidRPr="00C6623D">
        <w:t>: Entwurf BP_QMC_Products Response</w:t>
      </w:r>
      <w:bookmarkEnd w:id="107"/>
    </w:p>
    <w:p w:rsidR="00710140" w:rsidRPr="00C6623D" w:rsidRDefault="00710140">
      <w:pPr>
        <w:spacing w:line="240" w:lineRule="auto"/>
      </w:pPr>
      <w:r w:rsidRPr="00C6623D">
        <w:br w:type="page"/>
      </w:r>
    </w:p>
    <w:p w:rsidR="005E7057" w:rsidRPr="00C6623D" w:rsidRDefault="005E7057" w:rsidP="005E7057">
      <w:pPr>
        <w:pStyle w:val="berschrift2"/>
        <w:tabs>
          <w:tab w:val="clear" w:pos="2836"/>
          <w:tab w:val="num" w:pos="709"/>
        </w:tabs>
        <w:ind w:hanging="2836"/>
      </w:pPr>
      <w:bookmarkStart w:id="108" w:name="_Toc511709064"/>
      <w:r w:rsidRPr="00C6623D">
        <w:lastRenderedPageBreak/>
        <w:t>Entwurf Webservice 4: Kundendaten ändern</w:t>
      </w:r>
      <w:bookmarkEnd w:id="108"/>
      <w:r w:rsidRPr="00C6623D">
        <w:t xml:space="preserve">  </w:t>
      </w:r>
    </w:p>
    <w:p w:rsidR="00B77B20" w:rsidRPr="00C6623D" w:rsidRDefault="00B77B20" w:rsidP="00B77B20">
      <w:pPr>
        <w:pStyle w:val="Grundtext"/>
      </w:pPr>
    </w:p>
    <w:p w:rsidR="005E7057" w:rsidRPr="00C6623D" w:rsidRDefault="005E7057" w:rsidP="005E7057">
      <w:r w:rsidRPr="00C6623D">
        <w:rPr>
          <w:b/>
        </w:rPr>
        <w:t>Name:</w:t>
      </w:r>
      <w:r w:rsidRPr="00C6623D">
        <w:t xml:space="preserve"> BP_Update</w:t>
      </w:r>
      <w:r w:rsidRPr="00C6623D">
        <w:tab/>
      </w:r>
    </w:p>
    <w:p w:rsidR="005E7057" w:rsidRPr="00C6623D" w:rsidRDefault="005E7057" w:rsidP="005E7057">
      <w:r w:rsidRPr="00C6623D">
        <w:rPr>
          <w:b/>
        </w:rPr>
        <w:t>Funktion:</w:t>
      </w:r>
      <w:r w:rsidRPr="00C6623D">
        <w:t xml:space="preserve">  Wen der Anwender im Änderungsmodus eine Änderung vornimmt und speichert soll der Web Service ausgeführt werden und die entsprechenden Daten richtig im SAP ERP ändern. </w:t>
      </w:r>
    </w:p>
    <w:p w:rsidR="00710140" w:rsidRPr="00C6623D" w:rsidRDefault="00710140" w:rsidP="005E7057"/>
    <w:p w:rsidR="005E7057" w:rsidRPr="00C6623D" w:rsidRDefault="005E7057" w:rsidP="005E7057">
      <w:pPr>
        <w:rPr>
          <w:b/>
        </w:rPr>
      </w:pPr>
      <w:r w:rsidRPr="00C6623D">
        <w:rPr>
          <w:b/>
        </w:rPr>
        <w:t>Request Felder</w:t>
      </w:r>
    </w:p>
    <w:tbl>
      <w:tblPr>
        <w:tblStyle w:val="Tabellenraster"/>
        <w:tblW w:w="0" w:type="auto"/>
        <w:tblLook w:val="04A0" w:firstRow="1" w:lastRow="0" w:firstColumn="1" w:lastColumn="0" w:noHBand="0" w:noVBand="1"/>
      </w:tblPr>
      <w:tblGrid>
        <w:gridCol w:w="3162"/>
        <w:gridCol w:w="1936"/>
        <w:gridCol w:w="1981"/>
        <w:gridCol w:w="1982"/>
      </w:tblGrid>
      <w:tr w:rsidR="005E7057" w:rsidRPr="00C6623D" w:rsidTr="00710140">
        <w:tc>
          <w:tcPr>
            <w:tcW w:w="3162" w:type="dxa"/>
          </w:tcPr>
          <w:p w:rsidR="005E7057" w:rsidRPr="00C6623D" w:rsidRDefault="005E7057" w:rsidP="005E7057">
            <w:r w:rsidRPr="00C6623D">
              <w:t xml:space="preserve">Feld Name  </w:t>
            </w:r>
          </w:p>
        </w:tc>
        <w:tc>
          <w:tcPr>
            <w:tcW w:w="1936" w:type="dxa"/>
          </w:tcPr>
          <w:p w:rsidR="005E7057" w:rsidRPr="00C6623D" w:rsidRDefault="005E7057" w:rsidP="005E7057">
            <w:r w:rsidRPr="00C6623D">
              <w:t xml:space="preserve">Feld Wert </w:t>
            </w:r>
          </w:p>
        </w:tc>
        <w:tc>
          <w:tcPr>
            <w:tcW w:w="1981" w:type="dxa"/>
          </w:tcPr>
          <w:p w:rsidR="005E7057" w:rsidRPr="00C6623D" w:rsidRDefault="005E7057" w:rsidP="005E7057">
            <w:r w:rsidRPr="00C6623D">
              <w:t>Kardinalität</w:t>
            </w:r>
          </w:p>
        </w:tc>
        <w:tc>
          <w:tcPr>
            <w:tcW w:w="1982" w:type="dxa"/>
          </w:tcPr>
          <w:p w:rsidR="005E7057" w:rsidRPr="00C6623D" w:rsidRDefault="005E7057" w:rsidP="005E7057">
            <w:r w:rsidRPr="00C6623D">
              <w:t xml:space="preserve">Kind von: </w:t>
            </w:r>
          </w:p>
        </w:tc>
      </w:tr>
      <w:tr w:rsidR="005E7057" w:rsidRPr="00C6623D" w:rsidTr="00710140">
        <w:tc>
          <w:tcPr>
            <w:tcW w:w="3162" w:type="dxa"/>
          </w:tcPr>
          <w:p w:rsidR="005E7057" w:rsidRPr="00C6623D" w:rsidRDefault="005E7057" w:rsidP="005E7057">
            <w:r w:rsidRPr="00C6623D">
              <w:t>Title</w:t>
            </w:r>
          </w:p>
        </w:tc>
        <w:tc>
          <w:tcPr>
            <w:tcW w:w="1936" w:type="dxa"/>
          </w:tcPr>
          <w:p w:rsidR="005E7057" w:rsidRPr="00C6623D" w:rsidRDefault="005E7057" w:rsidP="005E7057">
            <w:r w:rsidRPr="00C6623D">
              <w:t>Anrede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5E7057" w:rsidP="005E7057">
            <w:r w:rsidRPr="00C6623D">
              <w:t>Name_1</w:t>
            </w:r>
          </w:p>
        </w:tc>
        <w:tc>
          <w:tcPr>
            <w:tcW w:w="1936" w:type="dxa"/>
          </w:tcPr>
          <w:p w:rsidR="005E7057" w:rsidRPr="00C6623D" w:rsidRDefault="005E7057" w:rsidP="005E7057">
            <w:r w:rsidRPr="00C6623D">
              <w:t>Name 1</w:t>
            </w:r>
            <w:r w:rsidR="00710140" w:rsidRPr="00C6623D">
              <w:t xml:space="preserve"> / Vorname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5E7057" w:rsidP="005E7057">
            <w:r w:rsidRPr="00C6623D">
              <w:t>Name_2</w:t>
            </w:r>
          </w:p>
        </w:tc>
        <w:tc>
          <w:tcPr>
            <w:tcW w:w="1936" w:type="dxa"/>
          </w:tcPr>
          <w:p w:rsidR="005E7057" w:rsidRPr="00C6623D" w:rsidRDefault="005E7057" w:rsidP="005E7057">
            <w:r w:rsidRPr="00C6623D">
              <w:t>Name 2</w:t>
            </w:r>
            <w:r w:rsidR="00710140" w:rsidRPr="00C6623D">
              <w:t xml:space="preserve"> / Nachname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710140" w:rsidP="005E7057">
            <w:r w:rsidRPr="00C6623D">
              <w:t>Tel_Change_L</w:t>
            </w:r>
            <w:r w:rsidR="005E7057" w:rsidRPr="00C6623D">
              <w:t>ist</w:t>
            </w:r>
          </w:p>
        </w:tc>
        <w:tc>
          <w:tcPr>
            <w:tcW w:w="1936" w:type="dxa"/>
          </w:tcPr>
          <w:p w:rsidR="005E7057" w:rsidRPr="00C6623D" w:rsidRDefault="005E7057" w:rsidP="005E7057">
            <w:r w:rsidRPr="00C6623D">
              <w:t>Telefon Nummer Liste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5E7057" w:rsidP="005E7057">
            <w:pPr>
              <w:pStyle w:val="Listenabsatz"/>
              <w:numPr>
                <w:ilvl w:val="0"/>
                <w:numId w:val="25"/>
              </w:numPr>
              <w:spacing w:line="240" w:lineRule="auto"/>
            </w:pPr>
            <w:r w:rsidRPr="00C6623D">
              <w:t>Tel_Change_Detail</w:t>
            </w:r>
          </w:p>
        </w:tc>
        <w:tc>
          <w:tcPr>
            <w:tcW w:w="1936" w:type="dxa"/>
          </w:tcPr>
          <w:p w:rsidR="005E7057" w:rsidRPr="00C6623D" w:rsidRDefault="005E7057" w:rsidP="005E7057"/>
        </w:tc>
        <w:tc>
          <w:tcPr>
            <w:tcW w:w="1981" w:type="dxa"/>
          </w:tcPr>
          <w:p w:rsidR="005E7057" w:rsidRPr="00C6623D" w:rsidRDefault="005E7057" w:rsidP="005E7057">
            <w:r w:rsidRPr="00C6623D">
              <w:t>0…unbound</w:t>
            </w:r>
            <w:r w:rsidR="00710140" w:rsidRPr="00C6623D">
              <w:t>ed</w:t>
            </w:r>
          </w:p>
        </w:tc>
        <w:tc>
          <w:tcPr>
            <w:tcW w:w="1982" w:type="dxa"/>
          </w:tcPr>
          <w:p w:rsidR="005E7057" w:rsidRPr="00C6623D" w:rsidRDefault="00710140" w:rsidP="005E7057">
            <w:r w:rsidRPr="00C6623D">
              <w:t>Tel_Change_List</w:t>
            </w:r>
          </w:p>
        </w:tc>
      </w:tr>
      <w:tr w:rsidR="005E7057" w:rsidRPr="00C6623D" w:rsidTr="00710140">
        <w:tc>
          <w:tcPr>
            <w:tcW w:w="3162" w:type="dxa"/>
          </w:tcPr>
          <w:p w:rsidR="005E7057" w:rsidRPr="00C6623D" w:rsidRDefault="005E7057" w:rsidP="005E7057">
            <w:pPr>
              <w:pStyle w:val="Listenabsatz"/>
              <w:numPr>
                <w:ilvl w:val="0"/>
                <w:numId w:val="28"/>
              </w:numPr>
              <w:spacing w:line="240" w:lineRule="auto"/>
            </w:pPr>
            <w:r w:rsidRPr="00C6623D">
              <w:t>Tel_Number</w:t>
            </w:r>
          </w:p>
        </w:tc>
        <w:tc>
          <w:tcPr>
            <w:tcW w:w="1936" w:type="dxa"/>
          </w:tcPr>
          <w:p w:rsidR="005E7057" w:rsidRPr="00C6623D" w:rsidRDefault="005E7057" w:rsidP="005E7057">
            <w:r w:rsidRPr="00C6623D">
              <w:t>Telefon Nummer</w:t>
            </w:r>
          </w:p>
        </w:tc>
        <w:tc>
          <w:tcPr>
            <w:tcW w:w="1981" w:type="dxa"/>
          </w:tcPr>
          <w:p w:rsidR="005E7057" w:rsidRPr="00C6623D" w:rsidRDefault="005E7057" w:rsidP="005E7057">
            <w:r w:rsidRPr="00C6623D">
              <w:t>1</w:t>
            </w:r>
          </w:p>
        </w:tc>
        <w:tc>
          <w:tcPr>
            <w:tcW w:w="1982" w:type="dxa"/>
          </w:tcPr>
          <w:p w:rsidR="005E7057" w:rsidRPr="00C6623D" w:rsidRDefault="00710140" w:rsidP="005E7057">
            <w:r w:rsidRPr="00C6623D">
              <w:t>Tel_Change_Detail</w:t>
            </w:r>
          </w:p>
        </w:tc>
      </w:tr>
      <w:tr w:rsidR="005E7057" w:rsidRPr="00C6623D" w:rsidTr="00710140">
        <w:tc>
          <w:tcPr>
            <w:tcW w:w="3162" w:type="dxa"/>
          </w:tcPr>
          <w:p w:rsidR="005E7057" w:rsidRPr="00C6623D" w:rsidRDefault="005E7057" w:rsidP="005E7057">
            <w:pPr>
              <w:pStyle w:val="Listenabsatz"/>
              <w:numPr>
                <w:ilvl w:val="0"/>
                <w:numId w:val="28"/>
              </w:numPr>
              <w:spacing w:line="240" w:lineRule="auto"/>
            </w:pPr>
            <w:r w:rsidRPr="00C6623D">
              <w:t>Tel_ID</w:t>
            </w:r>
          </w:p>
        </w:tc>
        <w:tc>
          <w:tcPr>
            <w:tcW w:w="1936" w:type="dxa"/>
          </w:tcPr>
          <w:p w:rsidR="005E7057" w:rsidRPr="00C6623D" w:rsidRDefault="005E7057" w:rsidP="005E7057">
            <w:r w:rsidRPr="00C6623D">
              <w:t>Nummer ID</w:t>
            </w:r>
          </w:p>
        </w:tc>
        <w:tc>
          <w:tcPr>
            <w:tcW w:w="1981" w:type="dxa"/>
          </w:tcPr>
          <w:p w:rsidR="005E7057" w:rsidRPr="00C6623D" w:rsidRDefault="005E7057" w:rsidP="005E7057">
            <w:r w:rsidRPr="00C6623D">
              <w:t>1</w:t>
            </w:r>
          </w:p>
        </w:tc>
        <w:tc>
          <w:tcPr>
            <w:tcW w:w="1982" w:type="dxa"/>
          </w:tcPr>
          <w:p w:rsidR="005E7057" w:rsidRPr="00C6623D" w:rsidRDefault="00710140" w:rsidP="005E7057">
            <w:r w:rsidRPr="00C6623D">
              <w:t>Tel_Change_Detail</w:t>
            </w:r>
          </w:p>
        </w:tc>
      </w:tr>
      <w:tr w:rsidR="005E7057" w:rsidRPr="00C6623D" w:rsidTr="00710140">
        <w:tc>
          <w:tcPr>
            <w:tcW w:w="3162" w:type="dxa"/>
          </w:tcPr>
          <w:p w:rsidR="005E7057" w:rsidRPr="00C6623D" w:rsidRDefault="005E7057" w:rsidP="005E7057">
            <w:r w:rsidRPr="00C6623D">
              <w:t>E_Mail_Change_List</w:t>
            </w:r>
          </w:p>
        </w:tc>
        <w:tc>
          <w:tcPr>
            <w:tcW w:w="1936" w:type="dxa"/>
          </w:tcPr>
          <w:p w:rsidR="005E7057" w:rsidRPr="00C6623D" w:rsidRDefault="00710140" w:rsidP="005E7057">
            <w:r w:rsidRPr="00C6623D">
              <w:t>E-Mail</w:t>
            </w:r>
            <w:r w:rsidR="005E7057" w:rsidRPr="00C6623D">
              <w:t xml:space="preserve"> Liste</w:t>
            </w:r>
          </w:p>
        </w:tc>
        <w:tc>
          <w:tcPr>
            <w:tcW w:w="1981" w:type="dxa"/>
          </w:tcPr>
          <w:p w:rsidR="005E7057" w:rsidRPr="00C6623D" w:rsidRDefault="005E7057" w:rsidP="005E7057">
            <w:r w:rsidRPr="00C6623D">
              <w:t>0..1</w:t>
            </w:r>
          </w:p>
        </w:tc>
        <w:tc>
          <w:tcPr>
            <w:tcW w:w="1982" w:type="dxa"/>
          </w:tcPr>
          <w:p w:rsidR="005E7057" w:rsidRPr="00C6623D" w:rsidRDefault="005E7057" w:rsidP="005E7057"/>
        </w:tc>
      </w:tr>
      <w:tr w:rsidR="005E7057" w:rsidRPr="00C6623D" w:rsidTr="00710140">
        <w:tc>
          <w:tcPr>
            <w:tcW w:w="3162" w:type="dxa"/>
          </w:tcPr>
          <w:p w:rsidR="005E7057" w:rsidRPr="00C6623D" w:rsidRDefault="005E7057" w:rsidP="005E7057">
            <w:pPr>
              <w:pStyle w:val="Listenabsatz"/>
              <w:numPr>
                <w:ilvl w:val="0"/>
                <w:numId w:val="26"/>
              </w:numPr>
              <w:spacing w:line="240" w:lineRule="auto"/>
            </w:pPr>
            <w:r w:rsidRPr="00C6623D">
              <w:t>Mail_Change_Detail</w:t>
            </w:r>
          </w:p>
        </w:tc>
        <w:tc>
          <w:tcPr>
            <w:tcW w:w="1936" w:type="dxa"/>
          </w:tcPr>
          <w:p w:rsidR="005E7057" w:rsidRPr="00C6623D" w:rsidRDefault="005E7057" w:rsidP="005E7057"/>
        </w:tc>
        <w:tc>
          <w:tcPr>
            <w:tcW w:w="1981" w:type="dxa"/>
          </w:tcPr>
          <w:p w:rsidR="005E7057" w:rsidRPr="00C6623D" w:rsidRDefault="005E7057" w:rsidP="005E7057">
            <w:r w:rsidRPr="00C6623D">
              <w:t>0…unbound</w:t>
            </w:r>
            <w:r w:rsidR="00710140" w:rsidRPr="00C6623D">
              <w:t>ed</w:t>
            </w:r>
          </w:p>
        </w:tc>
        <w:tc>
          <w:tcPr>
            <w:tcW w:w="1982" w:type="dxa"/>
          </w:tcPr>
          <w:p w:rsidR="005E7057" w:rsidRPr="00C6623D" w:rsidRDefault="005E7057" w:rsidP="005E7057">
            <w:r w:rsidRPr="00C6623D">
              <w:t>E_Mail_Change_List</w:t>
            </w:r>
          </w:p>
        </w:tc>
      </w:tr>
      <w:tr w:rsidR="005E7057" w:rsidRPr="00C6623D" w:rsidTr="00710140">
        <w:tc>
          <w:tcPr>
            <w:tcW w:w="3162" w:type="dxa"/>
          </w:tcPr>
          <w:p w:rsidR="005E7057" w:rsidRPr="00C6623D" w:rsidRDefault="005E7057" w:rsidP="005E7057">
            <w:pPr>
              <w:pStyle w:val="Listenabsatz"/>
              <w:numPr>
                <w:ilvl w:val="0"/>
                <w:numId w:val="27"/>
              </w:numPr>
              <w:spacing w:line="240" w:lineRule="auto"/>
            </w:pPr>
            <w:r w:rsidRPr="00C6623D">
              <w:t>E_Mail_Adress</w:t>
            </w:r>
          </w:p>
        </w:tc>
        <w:tc>
          <w:tcPr>
            <w:tcW w:w="1936" w:type="dxa"/>
          </w:tcPr>
          <w:p w:rsidR="005E7057" w:rsidRPr="00C6623D" w:rsidRDefault="00710140" w:rsidP="005E7057">
            <w:r w:rsidRPr="00C6623D">
              <w:t>E-Mail-Adresse</w:t>
            </w:r>
          </w:p>
        </w:tc>
        <w:tc>
          <w:tcPr>
            <w:tcW w:w="1981" w:type="dxa"/>
          </w:tcPr>
          <w:p w:rsidR="005E7057" w:rsidRPr="00C6623D" w:rsidRDefault="005E7057" w:rsidP="005E7057">
            <w:r w:rsidRPr="00C6623D">
              <w:t>1</w:t>
            </w:r>
          </w:p>
        </w:tc>
        <w:tc>
          <w:tcPr>
            <w:tcW w:w="1982" w:type="dxa"/>
          </w:tcPr>
          <w:p w:rsidR="005E7057" w:rsidRPr="00C6623D" w:rsidRDefault="00710140" w:rsidP="005E7057">
            <w:r w:rsidRPr="00C6623D">
              <w:t>Mail_Change_Detail</w:t>
            </w:r>
          </w:p>
        </w:tc>
      </w:tr>
      <w:tr w:rsidR="005E7057" w:rsidRPr="00C6623D" w:rsidTr="00710140">
        <w:tc>
          <w:tcPr>
            <w:tcW w:w="3162" w:type="dxa"/>
          </w:tcPr>
          <w:p w:rsidR="005E7057" w:rsidRPr="00C6623D" w:rsidRDefault="00710140" w:rsidP="005E7057">
            <w:pPr>
              <w:pStyle w:val="Listenabsatz"/>
              <w:numPr>
                <w:ilvl w:val="0"/>
                <w:numId w:val="27"/>
              </w:numPr>
              <w:spacing w:line="240" w:lineRule="auto"/>
            </w:pPr>
            <w:r w:rsidRPr="00C6623D">
              <w:t>E_</w:t>
            </w:r>
            <w:r w:rsidR="005E7057" w:rsidRPr="00C6623D">
              <w:t>Mail_ID</w:t>
            </w:r>
          </w:p>
        </w:tc>
        <w:tc>
          <w:tcPr>
            <w:tcW w:w="1936" w:type="dxa"/>
          </w:tcPr>
          <w:p w:rsidR="005E7057" w:rsidRPr="00C6623D" w:rsidRDefault="005E7057" w:rsidP="005E7057">
            <w:r w:rsidRPr="00C6623D">
              <w:t>E-Mail ID</w:t>
            </w:r>
          </w:p>
        </w:tc>
        <w:tc>
          <w:tcPr>
            <w:tcW w:w="1981" w:type="dxa"/>
          </w:tcPr>
          <w:p w:rsidR="005E7057" w:rsidRPr="00C6623D" w:rsidRDefault="005E7057" w:rsidP="005E7057">
            <w:r w:rsidRPr="00C6623D">
              <w:t>1</w:t>
            </w:r>
          </w:p>
        </w:tc>
        <w:tc>
          <w:tcPr>
            <w:tcW w:w="1982" w:type="dxa"/>
          </w:tcPr>
          <w:p w:rsidR="005E7057" w:rsidRPr="00C6623D" w:rsidRDefault="00710140" w:rsidP="005E7057">
            <w:r w:rsidRPr="00C6623D">
              <w:t>Mail_Change_Detail</w:t>
            </w:r>
          </w:p>
        </w:tc>
      </w:tr>
    </w:tbl>
    <w:p w:rsidR="005E7057" w:rsidRPr="00C6623D" w:rsidRDefault="002C5309" w:rsidP="002C5309">
      <w:pPr>
        <w:pStyle w:val="Beschriftung"/>
      </w:pPr>
      <w:bookmarkStart w:id="109" w:name="_Toc511627687"/>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7</w:t>
      </w:r>
      <w:r w:rsidRPr="00C6623D">
        <w:fldChar w:fldCharType="end"/>
      </w:r>
      <w:r w:rsidRPr="00C6623D">
        <w:t>: Entwurf BP_Update Request</w:t>
      </w:r>
      <w:bookmarkEnd w:id="109"/>
    </w:p>
    <w:p w:rsidR="005E7057" w:rsidRPr="00C6623D" w:rsidRDefault="005E7057" w:rsidP="005E7057">
      <w:pPr>
        <w:rPr>
          <w:b/>
        </w:rPr>
      </w:pPr>
      <w:r w:rsidRPr="00C6623D">
        <w:rPr>
          <w:b/>
        </w:rPr>
        <w:t>Response Felder</w:t>
      </w:r>
    </w:p>
    <w:tbl>
      <w:tblPr>
        <w:tblStyle w:val="Tabellenraster"/>
        <w:tblW w:w="0" w:type="auto"/>
        <w:tblLook w:val="04A0" w:firstRow="1" w:lastRow="0" w:firstColumn="1" w:lastColumn="0" w:noHBand="0" w:noVBand="1"/>
      </w:tblPr>
      <w:tblGrid>
        <w:gridCol w:w="3114"/>
        <w:gridCol w:w="1984"/>
        <w:gridCol w:w="1989"/>
        <w:gridCol w:w="1974"/>
      </w:tblGrid>
      <w:tr w:rsidR="005E7057" w:rsidRPr="00C6623D" w:rsidTr="00F53C0F">
        <w:tc>
          <w:tcPr>
            <w:tcW w:w="3114" w:type="dxa"/>
          </w:tcPr>
          <w:p w:rsidR="005E7057" w:rsidRPr="00C6623D" w:rsidRDefault="005E7057" w:rsidP="005E7057">
            <w:r w:rsidRPr="00C6623D">
              <w:t xml:space="preserve">Feld Name  </w:t>
            </w:r>
          </w:p>
        </w:tc>
        <w:tc>
          <w:tcPr>
            <w:tcW w:w="1984" w:type="dxa"/>
          </w:tcPr>
          <w:p w:rsidR="005E7057" w:rsidRPr="00C6623D" w:rsidRDefault="005E7057" w:rsidP="005E7057">
            <w:r w:rsidRPr="00C6623D">
              <w:t xml:space="preserve">Feld Wert </w:t>
            </w:r>
          </w:p>
        </w:tc>
        <w:tc>
          <w:tcPr>
            <w:tcW w:w="1989" w:type="dxa"/>
          </w:tcPr>
          <w:p w:rsidR="005E7057" w:rsidRPr="00C6623D" w:rsidRDefault="005E7057" w:rsidP="005E7057">
            <w:r w:rsidRPr="00C6623D">
              <w:t>Kardinalität</w:t>
            </w:r>
          </w:p>
        </w:tc>
        <w:tc>
          <w:tcPr>
            <w:tcW w:w="1974" w:type="dxa"/>
          </w:tcPr>
          <w:p w:rsidR="005E7057" w:rsidRPr="00C6623D" w:rsidRDefault="005E7057" w:rsidP="005E7057">
            <w:r w:rsidRPr="00C6623D">
              <w:t xml:space="preserve">Kind von: </w:t>
            </w:r>
          </w:p>
        </w:tc>
      </w:tr>
      <w:tr w:rsidR="00F53C0F" w:rsidRPr="00C6623D" w:rsidTr="00F53C0F">
        <w:tc>
          <w:tcPr>
            <w:tcW w:w="3114" w:type="dxa"/>
          </w:tcPr>
          <w:p w:rsidR="00F53C0F" w:rsidRPr="00C6623D" w:rsidRDefault="00F53C0F" w:rsidP="005E7057">
            <w:r w:rsidRPr="00C6623D">
              <w:t>Message_List</w:t>
            </w:r>
          </w:p>
        </w:tc>
        <w:tc>
          <w:tcPr>
            <w:tcW w:w="1984" w:type="dxa"/>
          </w:tcPr>
          <w:p w:rsidR="00F53C0F" w:rsidRPr="00C6623D" w:rsidRDefault="00F53C0F" w:rsidP="005E7057"/>
        </w:tc>
        <w:tc>
          <w:tcPr>
            <w:tcW w:w="1989" w:type="dxa"/>
          </w:tcPr>
          <w:p w:rsidR="00F53C0F" w:rsidRPr="00C6623D" w:rsidRDefault="00F53C0F" w:rsidP="005E7057">
            <w:r w:rsidRPr="00C6623D">
              <w:t>0…1</w:t>
            </w:r>
          </w:p>
        </w:tc>
        <w:tc>
          <w:tcPr>
            <w:tcW w:w="1974" w:type="dxa"/>
          </w:tcPr>
          <w:p w:rsidR="00F53C0F" w:rsidRPr="00C6623D" w:rsidRDefault="00F53C0F" w:rsidP="005E7057"/>
        </w:tc>
      </w:tr>
      <w:tr w:rsidR="00F53C0F" w:rsidRPr="00C6623D" w:rsidTr="00F53C0F">
        <w:tc>
          <w:tcPr>
            <w:tcW w:w="3114" w:type="dxa"/>
          </w:tcPr>
          <w:p w:rsidR="00F53C0F" w:rsidRPr="00C6623D" w:rsidRDefault="00F53C0F" w:rsidP="005E7057">
            <w:r w:rsidRPr="00C6623D">
              <w:t>Message_Details</w:t>
            </w:r>
          </w:p>
        </w:tc>
        <w:tc>
          <w:tcPr>
            <w:tcW w:w="1984" w:type="dxa"/>
          </w:tcPr>
          <w:p w:rsidR="00F53C0F" w:rsidRPr="00C6623D" w:rsidRDefault="00F53C0F" w:rsidP="005E7057"/>
        </w:tc>
        <w:tc>
          <w:tcPr>
            <w:tcW w:w="1989" w:type="dxa"/>
          </w:tcPr>
          <w:p w:rsidR="00F53C0F" w:rsidRPr="00C6623D" w:rsidRDefault="00F53C0F" w:rsidP="005E7057">
            <w:r w:rsidRPr="00C6623D">
              <w:t>0… unbounded</w:t>
            </w:r>
          </w:p>
        </w:tc>
        <w:tc>
          <w:tcPr>
            <w:tcW w:w="1974" w:type="dxa"/>
          </w:tcPr>
          <w:p w:rsidR="00F53C0F" w:rsidRPr="00C6623D" w:rsidRDefault="00F53C0F" w:rsidP="005E7057">
            <w:r w:rsidRPr="00C6623D">
              <w:t>Message_Details</w:t>
            </w:r>
          </w:p>
        </w:tc>
      </w:tr>
      <w:tr w:rsidR="005E7057" w:rsidRPr="00C6623D" w:rsidTr="00F53C0F">
        <w:tc>
          <w:tcPr>
            <w:tcW w:w="3114" w:type="dxa"/>
          </w:tcPr>
          <w:p w:rsidR="005E7057" w:rsidRPr="00C6623D" w:rsidRDefault="005E7057" w:rsidP="005E7057">
            <w:r w:rsidRPr="00C6623D">
              <w:t xml:space="preserve">Message </w:t>
            </w:r>
            <w:r w:rsidR="00F53C0F" w:rsidRPr="00C6623D">
              <w:t>_Text</w:t>
            </w:r>
          </w:p>
        </w:tc>
        <w:tc>
          <w:tcPr>
            <w:tcW w:w="1984" w:type="dxa"/>
          </w:tcPr>
          <w:p w:rsidR="005E7057" w:rsidRPr="00C6623D" w:rsidRDefault="005E7057" w:rsidP="005E7057">
            <w:r w:rsidRPr="00C6623D">
              <w:t>Nachricht</w:t>
            </w:r>
          </w:p>
        </w:tc>
        <w:tc>
          <w:tcPr>
            <w:tcW w:w="1989" w:type="dxa"/>
          </w:tcPr>
          <w:p w:rsidR="005E7057" w:rsidRPr="00C6623D" w:rsidRDefault="005E7057" w:rsidP="005E7057">
            <w:r w:rsidRPr="00C6623D">
              <w:t>1</w:t>
            </w:r>
          </w:p>
        </w:tc>
        <w:tc>
          <w:tcPr>
            <w:tcW w:w="1974" w:type="dxa"/>
          </w:tcPr>
          <w:p w:rsidR="005E7057" w:rsidRPr="00C6623D" w:rsidRDefault="00F53C0F" w:rsidP="005E7057">
            <w:r w:rsidRPr="00C6623D">
              <w:t>Message_Details</w:t>
            </w:r>
          </w:p>
        </w:tc>
      </w:tr>
      <w:tr w:rsidR="005E7057" w:rsidRPr="00C6623D" w:rsidTr="00F53C0F">
        <w:tc>
          <w:tcPr>
            <w:tcW w:w="3114" w:type="dxa"/>
          </w:tcPr>
          <w:p w:rsidR="005E7057" w:rsidRPr="00C6623D" w:rsidRDefault="00F53C0F" w:rsidP="005E7057">
            <w:r w:rsidRPr="00C6623D">
              <w:t>Message_ID</w:t>
            </w:r>
          </w:p>
        </w:tc>
        <w:tc>
          <w:tcPr>
            <w:tcW w:w="1984" w:type="dxa"/>
          </w:tcPr>
          <w:p w:rsidR="005E7057" w:rsidRPr="00C6623D" w:rsidRDefault="00710140" w:rsidP="005E7057">
            <w:r w:rsidRPr="00C6623D">
              <w:t xml:space="preserve">Nachrichten </w:t>
            </w:r>
            <w:r w:rsidR="005E7057" w:rsidRPr="00C6623D">
              <w:t>Type</w:t>
            </w:r>
          </w:p>
        </w:tc>
        <w:tc>
          <w:tcPr>
            <w:tcW w:w="1989" w:type="dxa"/>
          </w:tcPr>
          <w:p w:rsidR="005E7057" w:rsidRPr="00C6623D" w:rsidRDefault="005E7057" w:rsidP="005E7057">
            <w:r w:rsidRPr="00C6623D">
              <w:t>1</w:t>
            </w:r>
          </w:p>
        </w:tc>
        <w:tc>
          <w:tcPr>
            <w:tcW w:w="1974" w:type="dxa"/>
          </w:tcPr>
          <w:p w:rsidR="005E7057" w:rsidRPr="00C6623D" w:rsidRDefault="00F53C0F" w:rsidP="005E7057">
            <w:r w:rsidRPr="00C6623D">
              <w:t>Message_Details</w:t>
            </w:r>
          </w:p>
        </w:tc>
      </w:tr>
    </w:tbl>
    <w:p w:rsidR="00B77B20" w:rsidRPr="00C6623D" w:rsidRDefault="002C5309" w:rsidP="002C5309">
      <w:pPr>
        <w:pStyle w:val="Beschriftung"/>
      </w:pPr>
      <w:bookmarkStart w:id="110" w:name="_Toc511627688"/>
      <w:r w:rsidRPr="00C6623D">
        <w:t xml:space="preserve">Tabelle </w:t>
      </w:r>
      <w:r w:rsidRPr="00C6623D">
        <w:fldChar w:fldCharType="begin"/>
      </w:r>
      <w:r w:rsidRPr="00C6623D">
        <w:instrText xml:space="preserve"> SEQ Tabelle \* ARABIC </w:instrText>
      </w:r>
      <w:r w:rsidRPr="00C6623D">
        <w:fldChar w:fldCharType="separate"/>
      </w:r>
      <w:r w:rsidR="00C278BE" w:rsidRPr="00C6623D">
        <w:rPr>
          <w:noProof/>
        </w:rPr>
        <w:t>8</w:t>
      </w:r>
      <w:r w:rsidRPr="00C6623D">
        <w:fldChar w:fldCharType="end"/>
      </w:r>
      <w:r w:rsidRPr="00C6623D">
        <w:t>: Entwurf BP_Update Response</w:t>
      </w:r>
      <w:bookmarkEnd w:id="110"/>
    </w:p>
    <w:p w:rsidR="00B77B20" w:rsidRPr="00C6623D" w:rsidRDefault="00A20EEB" w:rsidP="00A20EEB">
      <w:pPr>
        <w:pStyle w:val="berschrift2"/>
        <w:tabs>
          <w:tab w:val="clear" w:pos="2836"/>
        </w:tabs>
        <w:ind w:left="709"/>
      </w:pPr>
      <w:bookmarkStart w:id="111" w:name="_Toc511709065"/>
      <w:r w:rsidRPr="00C6623D">
        <w:t>Entscheidungen</w:t>
      </w:r>
      <w:bookmarkEnd w:id="111"/>
      <w:r w:rsidRPr="00C6623D">
        <w:t xml:space="preserve">  </w:t>
      </w:r>
    </w:p>
    <w:p w:rsidR="00A20EEB" w:rsidRPr="00C6623D" w:rsidRDefault="00A20EEB" w:rsidP="00A20EEB">
      <w:pPr>
        <w:pStyle w:val="Grundtext"/>
      </w:pPr>
      <w:r w:rsidRPr="00C6623D">
        <w:t xml:space="preserve">Wie unter Punkt 8.1 beschrieben, wäre es möglich die GP Informationen und QMC Informationen in einem Webservice auszulesen, oder auf zwei Webservice aufzuteilen. </w:t>
      </w:r>
    </w:p>
    <w:p w:rsidR="00710140" w:rsidRPr="00C6623D" w:rsidRDefault="00A20EEB" w:rsidP="00A20EEB">
      <w:pPr>
        <w:pStyle w:val="Grundtext"/>
      </w:pPr>
      <w:r w:rsidRPr="00C6623D">
        <w:t xml:space="preserve">Zwei getrennte Webservice </w:t>
      </w:r>
      <w:r w:rsidR="00BB4F0F" w:rsidRPr="00C6623D">
        <w:t xml:space="preserve">bieten in der Zukunft bessere Weiterentwicklungsmöglichkeiten im Bereich der Webanwendung. Des Weiteren können bei getrennten Webservice immerhin eine Informationsgruppe angezeigt werden, sofern ein Webservice erfolgreich war.  </w:t>
      </w:r>
    </w:p>
    <w:p w:rsidR="00710140" w:rsidRPr="00C6623D" w:rsidRDefault="00710140">
      <w:pPr>
        <w:spacing w:line="240" w:lineRule="auto"/>
      </w:pPr>
      <w:r w:rsidRPr="00C6623D">
        <w:br w:type="page"/>
      </w:r>
    </w:p>
    <w:p w:rsidR="00B12FB6" w:rsidRPr="00C6623D" w:rsidRDefault="00B04D9F" w:rsidP="00B04D9F">
      <w:pPr>
        <w:pStyle w:val="berschrift1"/>
      </w:pPr>
      <w:bookmarkStart w:id="112" w:name="_Toc511709066"/>
      <w:r w:rsidRPr="00C6623D">
        <w:lastRenderedPageBreak/>
        <w:t>Realisierung Webservice</w:t>
      </w:r>
      <w:bookmarkEnd w:id="112"/>
      <w:r w:rsidRPr="00C6623D">
        <w:t xml:space="preserve"> </w:t>
      </w:r>
    </w:p>
    <w:p w:rsidR="00B04D9F" w:rsidRPr="00C6623D" w:rsidRDefault="00B04D9F" w:rsidP="00B04D9F">
      <w:r w:rsidRPr="00C6623D">
        <w:t xml:space="preserve">Die WWZ setzt das 3 </w:t>
      </w:r>
      <w:r w:rsidR="004A1046" w:rsidRPr="00C6623D">
        <w:t>Komponentenm</w:t>
      </w:r>
      <w:r w:rsidRPr="00C6623D">
        <w:t xml:space="preserve">odel ein. </w:t>
      </w:r>
      <w:r w:rsidR="004A1046" w:rsidRPr="00C6623D">
        <w:t>Dies bedeutet</w:t>
      </w:r>
      <w:r w:rsidRPr="00C6623D">
        <w:t>,</w:t>
      </w:r>
      <w:r w:rsidR="004A1046" w:rsidRPr="00C6623D">
        <w:t xml:space="preserve"> dass ein Service</w:t>
      </w:r>
      <w:r w:rsidRPr="00C6623D">
        <w:t xml:space="preserve"> in </w:t>
      </w:r>
      <w:r w:rsidR="00F569D0" w:rsidRPr="00C6623D">
        <w:t xml:space="preserve">folgende </w:t>
      </w:r>
      <w:r w:rsidRPr="00C6623D">
        <w:t>3 Teile aufgeteilt</w:t>
      </w:r>
      <w:r w:rsidR="004A1046" w:rsidRPr="00C6623D">
        <w:t xml:space="preserve"> ist</w:t>
      </w:r>
      <w:r w:rsidRPr="00C6623D">
        <w:t>:</w:t>
      </w:r>
    </w:p>
    <w:p w:rsidR="00F569D0" w:rsidRPr="00C6623D" w:rsidRDefault="00F569D0" w:rsidP="00B04D9F"/>
    <w:p w:rsidR="00B04D9F" w:rsidRPr="00C6623D" w:rsidRDefault="00B04D9F" w:rsidP="00B04D9F">
      <w:r w:rsidRPr="00C6623D">
        <w:tab/>
        <w:t xml:space="preserve">- </w:t>
      </w:r>
      <w:r w:rsidRPr="00C6623D">
        <w:rPr>
          <w:b/>
        </w:rPr>
        <w:t>Sendendes System (Web / Anfragesteller)</w:t>
      </w:r>
    </w:p>
    <w:p w:rsidR="00F53C0F" w:rsidRPr="00C6623D" w:rsidRDefault="00F53C0F" w:rsidP="00B04D9F">
      <w:r w:rsidRPr="00C6623D">
        <w:tab/>
      </w:r>
      <w:r w:rsidRPr="00C6623D">
        <w:tab/>
        <w:t>Name: WEB, 1.0 of wwz.ch</w:t>
      </w:r>
    </w:p>
    <w:p w:rsidR="00F53C0F" w:rsidRPr="00C6623D" w:rsidRDefault="00F53C0F" w:rsidP="00B04D9F"/>
    <w:p w:rsidR="00B04D9F" w:rsidRPr="00C6623D" w:rsidRDefault="00B04D9F" w:rsidP="00B04D9F">
      <w:r w:rsidRPr="00C6623D">
        <w:tab/>
        <w:t xml:space="preserve">- </w:t>
      </w:r>
      <w:r w:rsidRPr="00C6623D">
        <w:rPr>
          <w:b/>
        </w:rPr>
        <w:t>SAP PI</w:t>
      </w:r>
    </w:p>
    <w:p w:rsidR="00F53C0F" w:rsidRPr="00C6623D" w:rsidRDefault="00F53C0F" w:rsidP="00B04D9F">
      <w:r w:rsidRPr="00C6623D">
        <w:tab/>
      </w:r>
      <w:r w:rsidRPr="00C6623D">
        <w:tab/>
        <w:t>Name: ZSAP_PI_WWZ of wwz.ch</w:t>
      </w:r>
    </w:p>
    <w:p w:rsidR="00F53C0F" w:rsidRPr="00C6623D" w:rsidRDefault="00F53C0F" w:rsidP="00B04D9F"/>
    <w:p w:rsidR="00B04D9F" w:rsidRPr="00C6623D" w:rsidRDefault="00B04D9F" w:rsidP="00B04D9F">
      <w:r w:rsidRPr="00C6623D">
        <w:tab/>
        <w:t xml:space="preserve">- </w:t>
      </w:r>
      <w:r w:rsidRPr="00C6623D">
        <w:rPr>
          <w:b/>
        </w:rPr>
        <w:t>Empfangendes System (SAP / Antworter)</w:t>
      </w:r>
    </w:p>
    <w:p w:rsidR="00F53C0F" w:rsidRPr="00C6623D" w:rsidRDefault="00F53C0F" w:rsidP="00F53C0F">
      <w:pPr>
        <w:jc w:val="both"/>
      </w:pPr>
      <w:r w:rsidRPr="00C6623D">
        <w:tab/>
      </w:r>
      <w:r w:rsidRPr="00C6623D">
        <w:tab/>
        <w:t>Name: ZSAP_ERP_WWZ of wwz.ch</w:t>
      </w:r>
    </w:p>
    <w:p w:rsidR="00B04D9F" w:rsidRPr="00C6623D" w:rsidRDefault="00B04D9F" w:rsidP="00B04D9F"/>
    <w:p w:rsidR="00B04D9F" w:rsidRPr="00C6623D" w:rsidRDefault="00B04D9F" w:rsidP="00B04D9F">
      <w:r w:rsidRPr="00C6623D">
        <w:t xml:space="preserve">Aus diesem Grund müssen fast alle Komponenten </w:t>
      </w:r>
      <w:r w:rsidR="00F569D0" w:rsidRPr="00C6623D">
        <w:t>3-mal</w:t>
      </w:r>
      <w:r w:rsidRPr="00C6623D">
        <w:t xml:space="preserve"> erstellt werden.</w:t>
      </w:r>
    </w:p>
    <w:p w:rsidR="00F53C0F" w:rsidRPr="00C6623D" w:rsidRDefault="00F53C0F" w:rsidP="00B04D9F"/>
    <w:p w:rsidR="00B841F7" w:rsidRPr="00C6623D" w:rsidRDefault="00B841F7" w:rsidP="00B841F7">
      <w:pPr>
        <w:pStyle w:val="berschrift2"/>
        <w:tabs>
          <w:tab w:val="clear" w:pos="2836"/>
          <w:tab w:val="num" w:pos="709"/>
        </w:tabs>
        <w:ind w:hanging="2836"/>
      </w:pPr>
      <w:bookmarkStart w:id="113" w:name="_Hlk511634307"/>
      <w:bookmarkStart w:id="114" w:name="_Toc511709067"/>
      <w:r w:rsidRPr="00C6623D">
        <w:t>Enterprise Services Builder</w:t>
      </w:r>
      <w:bookmarkEnd w:id="114"/>
    </w:p>
    <w:p w:rsidR="00B04D9F" w:rsidRPr="00C6623D" w:rsidRDefault="00AF02F7" w:rsidP="00B841F7">
      <w:pPr>
        <w:pStyle w:val="berschrift3"/>
      </w:pPr>
      <w:bookmarkStart w:id="115" w:name="_Toc511709068"/>
      <w:bookmarkEnd w:id="113"/>
      <w:r w:rsidRPr="00C6623D">
        <w:t>Namespace erstellen</w:t>
      </w:r>
      <w:bookmarkEnd w:id="115"/>
      <w:r w:rsidRPr="00C6623D">
        <w:t xml:space="preserve"> </w:t>
      </w:r>
    </w:p>
    <w:p w:rsidR="00AF02F7" w:rsidRPr="00C6623D" w:rsidRDefault="00AF02F7" w:rsidP="00AF02F7">
      <w:pPr>
        <w:pStyle w:val="Grundtext"/>
      </w:pPr>
      <w:r w:rsidRPr="00C6623D">
        <w:t>Zu Beginn muss im Enterprise Services Builder</w:t>
      </w:r>
      <w:r w:rsidR="00F838A8" w:rsidRPr="00C6623D">
        <w:t xml:space="preserve"> in jeder</w:t>
      </w:r>
      <w:r w:rsidRPr="00C6623D">
        <w:t xml:space="preserve"> </w:t>
      </w:r>
      <w:r w:rsidR="00F838A8" w:rsidRPr="00C6623D">
        <w:t>Komponente</w:t>
      </w:r>
      <w:r w:rsidRPr="00C6623D">
        <w:t xml:space="preserve"> ein Namespace erstellt werden. Folgende </w:t>
      </w:r>
      <w:r w:rsidR="00F569D0" w:rsidRPr="00C6623D">
        <w:t>Namespace</w:t>
      </w:r>
      <w:r w:rsidRPr="00C6623D">
        <w:t xml:space="preserve"> wurden für das </w:t>
      </w:r>
      <w:r w:rsidR="00933100" w:rsidRPr="00C6623D">
        <w:t>gesamte</w:t>
      </w:r>
      <w:r w:rsidRPr="00C6623D">
        <w:t xml:space="preserve"> Projekt erstellt: </w:t>
      </w:r>
    </w:p>
    <w:p w:rsidR="00F53C0F" w:rsidRPr="00C6623D" w:rsidRDefault="00F53C0F" w:rsidP="00F53C0F">
      <w:pPr>
        <w:pStyle w:val="Grundtext"/>
        <w:spacing w:after="60"/>
        <w:ind w:left="357"/>
      </w:pPr>
    </w:p>
    <w:tbl>
      <w:tblPr>
        <w:tblStyle w:val="Tabellenraster"/>
        <w:tblW w:w="0" w:type="auto"/>
        <w:tblInd w:w="-5" w:type="dxa"/>
        <w:tblLook w:val="04A0" w:firstRow="1" w:lastRow="0" w:firstColumn="1" w:lastColumn="0" w:noHBand="0" w:noVBand="1"/>
      </w:tblPr>
      <w:tblGrid>
        <w:gridCol w:w="3014"/>
        <w:gridCol w:w="3026"/>
        <w:gridCol w:w="3026"/>
      </w:tblGrid>
      <w:tr w:rsidR="00F569D0" w:rsidRPr="00C6623D" w:rsidTr="00F569D0">
        <w:trPr>
          <w:trHeight w:val="456"/>
        </w:trPr>
        <w:tc>
          <w:tcPr>
            <w:tcW w:w="3323" w:type="dxa"/>
            <w:shd w:val="clear" w:color="auto" w:fill="005AA0"/>
          </w:tcPr>
          <w:p w:rsidR="00F53C0F" w:rsidRPr="00C6623D" w:rsidRDefault="002C5309" w:rsidP="00F53C0F">
            <w:pPr>
              <w:pStyle w:val="Grundtext"/>
              <w:rPr>
                <w:b/>
                <w:color w:val="FFFFFF" w:themeColor="background1"/>
              </w:rPr>
            </w:pPr>
            <w:r w:rsidRPr="00C6623D">
              <w:rPr>
                <w:b/>
                <w:color w:val="FFFFFF" w:themeColor="background1"/>
              </w:rPr>
              <w:t>WEB, 1.0 of wwz.ch</w:t>
            </w:r>
          </w:p>
          <w:p w:rsidR="00F53C0F" w:rsidRPr="00C6623D" w:rsidRDefault="00F53C0F" w:rsidP="00F53C0F">
            <w:pPr>
              <w:pStyle w:val="Grundtext"/>
              <w:spacing w:after="60"/>
              <w:rPr>
                <w:b/>
                <w:color w:val="FFFFFF" w:themeColor="background1"/>
              </w:rPr>
            </w:pPr>
          </w:p>
        </w:tc>
        <w:tc>
          <w:tcPr>
            <w:tcW w:w="2970" w:type="dxa"/>
            <w:shd w:val="clear" w:color="auto" w:fill="005AA0"/>
          </w:tcPr>
          <w:p w:rsidR="00F53C0F" w:rsidRPr="00C6623D" w:rsidRDefault="002C5309" w:rsidP="00F53C0F">
            <w:pPr>
              <w:pStyle w:val="Grundtext"/>
              <w:rPr>
                <w:b/>
                <w:color w:val="FFFFFF" w:themeColor="background1"/>
              </w:rPr>
            </w:pPr>
            <w:r w:rsidRPr="00C6623D">
              <w:rPr>
                <w:b/>
                <w:color w:val="FFFFFF" w:themeColor="background1"/>
              </w:rPr>
              <w:t>ZSAP_ERP_WWZ of wwz.ch</w:t>
            </w:r>
          </w:p>
        </w:tc>
        <w:tc>
          <w:tcPr>
            <w:tcW w:w="2773" w:type="dxa"/>
            <w:shd w:val="clear" w:color="auto" w:fill="005AA0"/>
          </w:tcPr>
          <w:p w:rsidR="00F53C0F" w:rsidRPr="00C6623D" w:rsidRDefault="002C5309" w:rsidP="00F53C0F">
            <w:pPr>
              <w:pStyle w:val="Grundtext"/>
              <w:spacing w:after="60"/>
              <w:rPr>
                <w:b/>
                <w:color w:val="FFFFFF" w:themeColor="background1"/>
              </w:rPr>
            </w:pPr>
            <w:r w:rsidRPr="00C6623D">
              <w:rPr>
                <w:b/>
                <w:color w:val="FFFFFF" w:themeColor="background1"/>
              </w:rPr>
              <w:t>ZSAP_PI_WWZ of wwz.ch</w:t>
            </w:r>
          </w:p>
        </w:tc>
      </w:tr>
      <w:tr w:rsidR="00F53C0F" w:rsidRPr="00C6623D" w:rsidTr="00F53C0F">
        <w:tc>
          <w:tcPr>
            <w:tcW w:w="3323" w:type="dxa"/>
          </w:tcPr>
          <w:p w:rsidR="00F53C0F" w:rsidRPr="00C6623D" w:rsidRDefault="00F53C0F" w:rsidP="002C5309">
            <w:pPr>
              <w:pStyle w:val="Grundtext"/>
              <w:spacing w:after="60"/>
              <w:rPr>
                <w:sz w:val="18"/>
              </w:rPr>
            </w:pPr>
            <w:r w:rsidRPr="00C6623D">
              <w:rPr>
                <w:sz w:val="18"/>
              </w:rPr>
              <w:t>http://wwz.ch/S/99980/BP_Search</w:t>
            </w:r>
          </w:p>
          <w:p w:rsidR="00F53C0F" w:rsidRPr="00C6623D" w:rsidRDefault="00F53C0F" w:rsidP="00F53C0F">
            <w:pPr>
              <w:pStyle w:val="Grundtext"/>
              <w:spacing w:after="60"/>
              <w:rPr>
                <w:sz w:val="18"/>
              </w:rPr>
            </w:pPr>
          </w:p>
        </w:tc>
        <w:tc>
          <w:tcPr>
            <w:tcW w:w="2970" w:type="dxa"/>
          </w:tcPr>
          <w:p w:rsidR="00F53C0F" w:rsidRPr="00C6623D" w:rsidRDefault="00F53C0F" w:rsidP="002C5309">
            <w:pPr>
              <w:pStyle w:val="Grundtext"/>
              <w:spacing w:after="60"/>
              <w:rPr>
                <w:sz w:val="18"/>
              </w:rPr>
            </w:pPr>
            <w:r w:rsidRPr="00C6623D">
              <w:rPr>
                <w:sz w:val="18"/>
              </w:rPr>
              <w:t>http://wwz.ch/R/99980/BP_Search</w:t>
            </w:r>
          </w:p>
          <w:p w:rsidR="00F53C0F" w:rsidRPr="00C6623D" w:rsidRDefault="00F53C0F" w:rsidP="00F53C0F">
            <w:pPr>
              <w:pStyle w:val="Grundtext"/>
              <w:spacing w:after="60"/>
              <w:rPr>
                <w:sz w:val="18"/>
              </w:rPr>
            </w:pPr>
          </w:p>
        </w:tc>
        <w:tc>
          <w:tcPr>
            <w:tcW w:w="2773" w:type="dxa"/>
          </w:tcPr>
          <w:p w:rsidR="00F53C0F" w:rsidRPr="00C6623D" w:rsidRDefault="00F53C0F" w:rsidP="00F53C0F">
            <w:pPr>
              <w:pStyle w:val="Grundtext"/>
              <w:spacing w:after="60"/>
              <w:rPr>
                <w:sz w:val="18"/>
              </w:rPr>
            </w:pPr>
            <w:r w:rsidRPr="00C6623D">
              <w:rPr>
                <w:sz w:val="18"/>
              </w:rPr>
              <w:t>http://wwz.ch/X/99980/BP_Search</w:t>
            </w:r>
          </w:p>
          <w:p w:rsidR="00F53C0F" w:rsidRPr="00C6623D" w:rsidRDefault="00F53C0F" w:rsidP="00F53C0F">
            <w:pPr>
              <w:pStyle w:val="Grundtext"/>
              <w:spacing w:after="60"/>
              <w:rPr>
                <w:sz w:val="18"/>
              </w:rPr>
            </w:pPr>
          </w:p>
        </w:tc>
      </w:tr>
      <w:tr w:rsidR="00F53C0F" w:rsidRPr="00C6623D" w:rsidTr="00F53C0F">
        <w:tc>
          <w:tcPr>
            <w:tcW w:w="3323" w:type="dxa"/>
          </w:tcPr>
          <w:p w:rsidR="00F53C0F" w:rsidRPr="00C6623D" w:rsidRDefault="00F53C0F" w:rsidP="002C5309">
            <w:pPr>
              <w:pStyle w:val="Grundtext"/>
              <w:spacing w:after="60"/>
              <w:rPr>
                <w:sz w:val="18"/>
              </w:rPr>
            </w:pPr>
            <w:r w:rsidRPr="00C6623D">
              <w:rPr>
                <w:sz w:val="18"/>
              </w:rPr>
              <w:t>http://wwz.ch/S/99981/BP_GetDetails</w:t>
            </w:r>
          </w:p>
          <w:p w:rsidR="00F53C0F" w:rsidRPr="00C6623D" w:rsidRDefault="00F53C0F" w:rsidP="00F53C0F">
            <w:pPr>
              <w:pStyle w:val="Grundtext"/>
              <w:spacing w:after="60"/>
              <w:rPr>
                <w:sz w:val="18"/>
              </w:rPr>
            </w:pPr>
          </w:p>
        </w:tc>
        <w:tc>
          <w:tcPr>
            <w:tcW w:w="2970" w:type="dxa"/>
          </w:tcPr>
          <w:p w:rsidR="00F53C0F" w:rsidRPr="00C6623D" w:rsidRDefault="00F53C0F" w:rsidP="002C5309">
            <w:pPr>
              <w:pStyle w:val="Grundtext"/>
              <w:spacing w:after="60"/>
              <w:rPr>
                <w:sz w:val="18"/>
              </w:rPr>
            </w:pPr>
            <w:r w:rsidRPr="00C6623D">
              <w:rPr>
                <w:sz w:val="18"/>
              </w:rPr>
              <w:t>http://wwz.ch/R/99981/BP_GetDetails</w:t>
            </w:r>
          </w:p>
          <w:p w:rsidR="00F53C0F" w:rsidRPr="00C6623D" w:rsidRDefault="00F53C0F" w:rsidP="00F53C0F">
            <w:pPr>
              <w:pStyle w:val="Grundtext"/>
              <w:spacing w:after="60"/>
              <w:rPr>
                <w:sz w:val="18"/>
              </w:rPr>
            </w:pPr>
          </w:p>
        </w:tc>
        <w:tc>
          <w:tcPr>
            <w:tcW w:w="2773" w:type="dxa"/>
          </w:tcPr>
          <w:p w:rsidR="00F53C0F" w:rsidRPr="00C6623D" w:rsidRDefault="00F53C0F" w:rsidP="00F53C0F">
            <w:pPr>
              <w:pStyle w:val="Grundtext"/>
              <w:spacing w:after="60"/>
              <w:rPr>
                <w:sz w:val="18"/>
              </w:rPr>
            </w:pPr>
            <w:r w:rsidRPr="00C6623D">
              <w:rPr>
                <w:sz w:val="18"/>
              </w:rPr>
              <w:t>http://wwz.ch/X/99981/BP_GetDetails</w:t>
            </w:r>
          </w:p>
          <w:p w:rsidR="00F53C0F" w:rsidRPr="00C6623D" w:rsidRDefault="00F53C0F" w:rsidP="00F53C0F">
            <w:pPr>
              <w:pStyle w:val="Grundtext"/>
              <w:spacing w:after="60"/>
              <w:rPr>
                <w:sz w:val="18"/>
              </w:rPr>
            </w:pPr>
          </w:p>
        </w:tc>
      </w:tr>
      <w:tr w:rsidR="00F53C0F" w:rsidRPr="00C6623D" w:rsidTr="00F53C0F">
        <w:tc>
          <w:tcPr>
            <w:tcW w:w="3323" w:type="dxa"/>
          </w:tcPr>
          <w:p w:rsidR="00F53C0F" w:rsidRPr="00C6623D" w:rsidRDefault="00F53C0F" w:rsidP="00F53C0F">
            <w:pPr>
              <w:pStyle w:val="Grundtext"/>
              <w:spacing w:after="60"/>
              <w:rPr>
                <w:sz w:val="18"/>
              </w:rPr>
            </w:pPr>
            <w:r w:rsidRPr="00C6623D">
              <w:rPr>
                <w:sz w:val="18"/>
              </w:rPr>
              <w:t>http://wwz.ch/S/99982/BP_QMCProducts</w:t>
            </w:r>
          </w:p>
          <w:p w:rsidR="00F53C0F" w:rsidRPr="00C6623D" w:rsidRDefault="00F53C0F" w:rsidP="00F53C0F">
            <w:pPr>
              <w:pStyle w:val="Grundtext"/>
              <w:spacing w:after="60"/>
              <w:rPr>
                <w:sz w:val="18"/>
              </w:rPr>
            </w:pPr>
          </w:p>
        </w:tc>
        <w:tc>
          <w:tcPr>
            <w:tcW w:w="2970" w:type="dxa"/>
          </w:tcPr>
          <w:p w:rsidR="00F53C0F" w:rsidRPr="00C6623D" w:rsidRDefault="00F53C0F" w:rsidP="00F53C0F">
            <w:pPr>
              <w:pStyle w:val="Grundtext"/>
              <w:spacing w:after="60"/>
              <w:rPr>
                <w:sz w:val="18"/>
              </w:rPr>
            </w:pPr>
            <w:r w:rsidRPr="00C6623D">
              <w:rPr>
                <w:sz w:val="18"/>
              </w:rPr>
              <w:t>http://wwz.ch/R/99982/BP_QMCProducts</w:t>
            </w:r>
          </w:p>
          <w:p w:rsidR="00F53C0F" w:rsidRPr="00C6623D" w:rsidRDefault="00F53C0F" w:rsidP="00F53C0F">
            <w:pPr>
              <w:pStyle w:val="Grundtext"/>
              <w:spacing w:after="60"/>
              <w:rPr>
                <w:sz w:val="18"/>
              </w:rPr>
            </w:pPr>
          </w:p>
        </w:tc>
        <w:tc>
          <w:tcPr>
            <w:tcW w:w="2773" w:type="dxa"/>
          </w:tcPr>
          <w:p w:rsidR="00F53C0F" w:rsidRPr="00C6623D" w:rsidRDefault="00F53C0F" w:rsidP="00F53C0F">
            <w:pPr>
              <w:pStyle w:val="Grundtext"/>
              <w:spacing w:after="60"/>
              <w:rPr>
                <w:sz w:val="18"/>
              </w:rPr>
            </w:pPr>
            <w:r w:rsidRPr="00C6623D">
              <w:rPr>
                <w:sz w:val="18"/>
              </w:rPr>
              <w:t>http://wwz.ch/X/99982/BP_QMCProducts</w:t>
            </w:r>
          </w:p>
          <w:p w:rsidR="00F53C0F" w:rsidRPr="00C6623D" w:rsidRDefault="00F53C0F" w:rsidP="00F53C0F">
            <w:pPr>
              <w:pStyle w:val="Grundtext"/>
              <w:spacing w:after="60"/>
              <w:rPr>
                <w:sz w:val="18"/>
              </w:rPr>
            </w:pPr>
          </w:p>
        </w:tc>
      </w:tr>
      <w:tr w:rsidR="00F53C0F" w:rsidRPr="00C6623D" w:rsidTr="00F53C0F">
        <w:tc>
          <w:tcPr>
            <w:tcW w:w="3323" w:type="dxa"/>
          </w:tcPr>
          <w:p w:rsidR="00F53C0F" w:rsidRPr="00C6623D" w:rsidRDefault="00F53C0F" w:rsidP="002C5309">
            <w:pPr>
              <w:pStyle w:val="Grundtext"/>
              <w:spacing w:after="60"/>
              <w:rPr>
                <w:sz w:val="18"/>
              </w:rPr>
            </w:pPr>
            <w:r w:rsidRPr="00C6623D">
              <w:rPr>
                <w:sz w:val="18"/>
              </w:rPr>
              <w:t>http://wwz.ch/S/99983/BP_Update</w:t>
            </w:r>
          </w:p>
          <w:p w:rsidR="00F53C0F" w:rsidRPr="00C6623D" w:rsidRDefault="00F53C0F" w:rsidP="00F53C0F">
            <w:pPr>
              <w:pStyle w:val="Grundtext"/>
              <w:spacing w:after="60"/>
              <w:rPr>
                <w:sz w:val="18"/>
              </w:rPr>
            </w:pPr>
          </w:p>
        </w:tc>
        <w:tc>
          <w:tcPr>
            <w:tcW w:w="2970" w:type="dxa"/>
          </w:tcPr>
          <w:p w:rsidR="00F53C0F" w:rsidRPr="00C6623D" w:rsidRDefault="00F53C0F" w:rsidP="002C5309">
            <w:pPr>
              <w:pStyle w:val="Grundtext"/>
              <w:spacing w:after="60"/>
              <w:rPr>
                <w:sz w:val="18"/>
              </w:rPr>
            </w:pPr>
            <w:r w:rsidRPr="00C6623D">
              <w:rPr>
                <w:sz w:val="18"/>
              </w:rPr>
              <w:t>http://wwz.ch/R/99983/BP_Update</w:t>
            </w:r>
          </w:p>
          <w:p w:rsidR="00F53C0F" w:rsidRPr="00C6623D" w:rsidRDefault="00F53C0F" w:rsidP="00F53C0F">
            <w:pPr>
              <w:pStyle w:val="Grundtext"/>
              <w:spacing w:after="60"/>
              <w:rPr>
                <w:sz w:val="18"/>
              </w:rPr>
            </w:pPr>
          </w:p>
        </w:tc>
        <w:tc>
          <w:tcPr>
            <w:tcW w:w="2773" w:type="dxa"/>
          </w:tcPr>
          <w:p w:rsidR="00F53C0F" w:rsidRPr="00C6623D" w:rsidRDefault="00F53C0F" w:rsidP="00F53C0F">
            <w:pPr>
              <w:pStyle w:val="Grundtext"/>
              <w:spacing w:after="60"/>
              <w:rPr>
                <w:sz w:val="18"/>
              </w:rPr>
            </w:pPr>
            <w:r w:rsidRPr="00C6623D">
              <w:rPr>
                <w:sz w:val="18"/>
              </w:rPr>
              <w:t>http://wwz.ch/X/99983/BP_Update</w:t>
            </w:r>
          </w:p>
          <w:p w:rsidR="00F53C0F" w:rsidRPr="00C6623D" w:rsidRDefault="00F53C0F" w:rsidP="00F53C0F">
            <w:pPr>
              <w:pStyle w:val="Grundtext"/>
              <w:spacing w:after="60"/>
              <w:rPr>
                <w:sz w:val="18"/>
              </w:rPr>
            </w:pPr>
          </w:p>
        </w:tc>
      </w:tr>
    </w:tbl>
    <w:p w:rsidR="00F53C0F" w:rsidRPr="00C6623D" w:rsidRDefault="00F53C0F" w:rsidP="00F53C0F">
      <w:pPr>
        <w:pStyle w:val="Grundtext"/>
        <w:spacing w:after="60"/>
        <w:ind w:left="357"/>
      </w:pPr>
    </w:p>
    <w:p w:rsidR="00933100" w:rsidRPr="00C6623D" w:rsidRDefault="00933100" w:rsidP="00933100">
      <w:pPr>
        <w:pStyle w:val="Grundtext"/>
      </w:pPr>
    </w:p>
    <w:p w:rsidR="00933100" w:rsidRPr="00C6623D" w:rsidRDefault="00933100" w:rsidP="00B841F7">
      <w:pPr>
        <w:pStyle w:val="berschrift3"/>
      </w:pPr>
      <w:bookmarkStart w:id="116" w:name="_Toc511709069"/>
      <w:r w:rsidRPr="00C6623D">
        <w:t>Dat</w:t>
      </w:r>
      <w:r w:rsidR="00C10E03" w:rsidRPr="00C6623D">
        <w:t>a Type</w:t>
      </w:r>
      <w:r w:rsidRPr="00C6623D">
        <w:t xml:space="preserve"> erstellen</w:t>
      </w:r>
      <w:bookmarkEnd w:id="116"/>
      <w:r w:rsidRPr="00C6623D">
        <w:t xml:space="preserve"> </w:t>
      </w:r>
    </w:p>
    <w:p w:rsidR="00933100" w:rsidRPr="00C6623D" w:rsidRDefault="00933100" w:rsidP="00933100">
      <w:pPr>
        <w:pStyle w:val="Grundtext"/>
      </w:pPr>
      <w:r w:rsidRPr="00C6623D">
        <w:t xml:space="preserve">Die Datentypen definieren die Struktur und </w:t>
      </w:r>
      <w:r w:rsidR="00F838A8" w:rsidRPr="00C6623D">
        <w:t xml:space="preserve">die </w:t>
      </w:r>
      <w:r w:rsidRPr="00C6623D">
        <w:t xml:space="preserve">Elemente für die </w:t>
      </w:r>
      <w:r w:rsidR="00F838A8" w:rsidRPr="00C6623D">
        <w:t>später erstellten Message Types inklusive deren T</w:t>
      </w:r>
      <w:r w:rsidRPr="00C6623D">
        <w:t xml:space="preserve">ypen und Kardinalitäten. </w:t>
      </w:r>
      <w:r w:rsidR="00892085" w:rsidRPr="00C6623D">
        <w:t xml:space="preserve">Als </w:t>
      </w:r>
      <w:r w:rsidR="00F838A8" w:rsidRPr="00C6623D">
        <w:t>Typ eines Elementes wird</w:t>
      </w:r>
      <w:r w:rsidR="00892085" w:rsidRPr="00C6623D">
        <w:t xml:space="preserve"> in der WWZ standartmässig den xsd:string</w:t>
      </w:r>
      <w:r w:rsidR="00150D08" w:rsidRPr="00C6623D">
        <w:t xml:space="preserve"> </w:t>
      </w:r>
      <w:r w:rsidR="00892085" w:rsidRPr="00C6623D">
        <w:t xml:space="preserve">verwendet. </w:t>
      </w:r>
      <w:r w:rsidR="00F279A4" w:rsidRPr="00C6623D">
        <w:t xml:space="preserve"> </w:t>
      </w:r>
    </w:p>
    <w:p w:rsidR="00933100" w:rsidRPr="00C6623D" w:rsidRDefault="00150D08" w:rsidP="00933100">
      <w:pPr>
        <w:pStyle w:val="Grundtext"/>
      </w:pPr>
      <w:r w:rsidRPr="00C6623D">
        <w:t>Die Datentypen werden anhand der Entwürfe erstellt</w:t>
      </w:r>
      <w:r w:rsidR="00F838A8" w:rsidRPr="00C6623D">
        <w:t xml:space="preserve"> und müssen jeweils in der Web und in der</w:t>
      </w:r>
      <w:r w:rsidR="0010484A" w:rsidRPr="00C6623D">
        <w:t xml:space="preserve"> ERP </w:t>
      </w:r>
      <w:r w:rsidR="00F838A8" w:rsidRPr="00C6623D">
        <w:t>Komponente Erstellt</w:t>
      </w:r>
      <w:r w:rsidR="0010484A" w:rsidRPr="00C6623D">
        <w:t xml:space="preserve"> werden.</w:t>
      </w:r>
    </w:p>
    <w:p w:rsidR="0010484A" w:rsidRPr="00C6623D" w:rsidRDefault="0010484A" w:rsidP="0010484A">
      <w:pPr>
        <w:pStyle w:val="Grundtext"/>
        <w:keepNext/>
      </w:pPr>
      <w:r w:rsidRPr="00C6623D">
        <w:rPr>
          <w:noProof/>
        </w:rPr>
        <w:lastRenderedPageBreak/>
        <w:drawing>
          <wp:inline distT="0" distB="0" distL="0" distR="0" wp14:anchorId="1460426B" wp14:editId="4BE0C808">
            <wp:extent cx="5760085" cy="3962150"/>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962150"/>
                    </a:xfrm>
                    <a:prstGeom prst="rect">
                      <a:avLst/>
                    </a:prstGeom>
                  </pic:spPr>
                </pic:pic>
              </a:graphicData>
            </a:graphic>
          </wp:inline>
        </w:drawing>
      </w:r>
    </w:p>
    <w:p w:rsidR="00150D08" w:rsidRPr="00C6623D" w:rsidRDefault="0010484A" w:rsidP="0010484A">
      <w:pPr>
        <w:pStyle w:val="Beschriftung"/>
      </w:pPr>
      <w:bookmarkStart w:id="117" w:name="_Toc511652383"/>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3</w:t>
      </w:r>
      <w:r w:rsidRPr="00C6623D">
        <w:fldChar w:fldCharType="end"/>
      </w:r>
      <w:r w:rsidRPr="00C6623D">
        <w:t>: Erstellter Datentyp für BP_Search</w:t>
      </w:r>
      <w:r w:rsidR="00C10E03" w:rsidRPr="00C6623D">
        <w:t xml:space="preserve"> Response</w:t>
      </w:r>
      <w:bookmarkEnd w:id="117"/>
    </w:p>
    <w:p w:rsidR="00C10E03" w:rsidRPr="00C6623D" w:rsidRDefault="00C10E03" w:rsidP="00B841F7">
      <w:pPr>
        <w:pStyle w:val="berschrift3"/>
      </w:pPr>
      <w:bookmarkStart w:id="118" w:name="_Toc511709070"/>
      <w:r w:rsidRPr="00C6623D">
        <w:t>Messagetype erstellen</w:t>
      </w:r>
      <w:bookmarkEnd w:id="118"/>
      <w:r w:rsidRPr="00C6623D">
        <w:t xml:space="preserve"> </w:t>
      </w:r>
    </w:p>
    <w:p w:rsidR="00911163" w:rsidRPr="00C6623D" w:rsidRDefault="00C10E03">
      <w:pPr>
        <w:spacing w:line="240" w:lineRule="auto"/>
      </w:pPr>
      <w:r w:rsidRPr="00C6623D">
        <w:t>Der Message</w:t>
      </w:r>
      <w:r w:rsidR="00911163" w:rsidRPr="00C6623D">
        <w:t xml:space="preserve"> T</w:t>
      </w:r>
      <w:r w:rsidRPr="00C6623D">
        <w:t xml:space="preserve">ype </w:t>
      </w:r>
      <w:r w:rsidR="00911163" w:rsidRPr="00C6623D">
        <w:t xml:space="preserve">definiert den Aufbau der XML Nachricht für die Request und Response </w:t>
      </w:r>
      <w:r w:rsidR="00F838A8" w:rsidRPr="00C6623D">
        <w:t>Nachrichten</w:t>
      </w:r>
      <w:r w:rsidR="00911163" w:rsidRPr="00C6623D">
        <w:t>.  Ihm wird ein Data Type zugewiesen, welcher die Struktur der XML Nachricht beschreibt.</w:t>
      </w:r>
      <w:r w:rsidR="00CF387E" w:rsidRPr="00C6623D">
        <w:t xml:space="preserve"> Die </w:t>
      </w:r>
      <w:r w:rsidR="00F838A8" w:rsidRPr="00C6623D">
        <w:t>Struktur</w:t>
      </w:r>
      <w:r w:rsidR="00CF387E" w:rsidRPr="00C6623D">
        <w:t xml:space="preserve"> wird automatisch erstellt, sobald ein Data Type zugewiesen wurde. </w:t>
      </w:r>
    </w:p>
    <w:p w:rsidR="00911163" w:rsidRPr="00C6623D" w:rsidRDefault="00911163">
      <w:pPr>
        <w:spacing w:line="240" w:lineRule="auto"/>
      </w:pPr>
      <w:r w:rsidRPr="00C6623D">
        <w:t xml:space="preserve">Des Message Type muss immer für den Request und die Response angelegt werden. </w:t>
      </w:r>
      <w:r w:rsidR="00F838A8" w:rsidRPr="00C6623D">
        <w:t>Und dies jeweils im in der Web- und ERP- Komponente</w:t>
      </w:r>
    </w:p>
    <w:p w:rsidR="00911163" w:rsidRPr="00C6623D" w:rsidRDefault="00911163">
      <w:pPr>
        <w:spacing w:line="240" w:lineRule="auto"/>
      </w:pPr>
    </w:p>
    <w:p w:rsidR="00911163" w:rsidRPr="00C6623D" w:rsidRDefault="00911163">
      <w:pPr>
        <w:spacing w:line="240" w:lineRule="auto"/>
      </w:pPr>
    </w:p>
    <w:p w:rsidR="00911163" w:rsidRPr="00C6623D" w:rsidRDefault="00911163" w:rsidP="00911163">
      <w:pPr>
        <w:keepNext/>
        <w:spacing w:line="240" w:lineRule="auto"/>
      </w:pPr>
      <w:r w:rsidRPr="00C6623D">
        <w:rPr>
          <w:noProof/>
        </w:rPr>
        <w:lastRenderedPageBreak/>
        <w:drawing>
          <wp:inline distT="0" distB="0" distL="0" distR="0" wp14:anchorId="528629BA" wp14:editId="7FFB9424">
            <wp:extent cx="4450603" cy="3490623"/>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6403" cy="3495172"/>
                    </a:xfrm>
                    <a:prstGeom prst="rect">
                      <a:avLst/>
                    </a:prstGeom>
                  </pic:spPr>
                </pic:pic>
              </a:graphicData>
            </a:graphic>
          </wp:inline>
        </w:drawing>
      </w:r>
    </w:p>
    <w:p w:rsidR="00911163" w:rsidRPr="00C6623D" w:rsidRDefault="00911163" w:rsidP="00911163">
      <w:pPr>
        <w:pStyle w:val="Beschriftung"/>
      </w:pPr>
      <w:bookmarkStart w:id="119" w:name="_Toc511652384"/>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4</w:t>
      </w:r>
      <w:r w:rsidRPr="00C6623D">
        <w:fldChar w:fldCharType="end"/>
      </w:r>
      <w:r w:rsidRPr="00C6623D">
        <w:t>: Auswählen des Data Types für den Request Message Type von BP_Search</w:t>
      </w:r>
      <w:bookmarkEnd w:id="119"/>
    </w:p>
    <w:p w:rsidR="00CF387E" w:rsidRPr="00C6623D" w:rsidRDefault="00CF387E" w:rsidP="00CF387E"/>
    <w:p w:rsidR="00CF387E" w:rsidRPr="00C6623D" w:rsidRDefault="00CF387E" w:rsidP="00CF387E">
      <w:pPr>
        <w:keepNext/>
      </w:pPr>
      <w:r w:rsidRPr="00C6623D">
        <w:rPr>
          <w:noProof/>
        </w:rPr>
        <w:drawing>
          <wp:inline distT="0" distB="0" distL="0" distR="0" wp14:anchorId="18B0D78B" wp14:editId="5349B986">
            <wp:extent cx="4430220" cy="2727297"/>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7587" cy="2731832"/>
                    </a:xfrm>
                    <a:prstGeom prst="rect">
                      <a:avLst/>
                    </a:prstGeom>
                  </pic:spPr>
                </pic:pic>
              </a:graphicData>
            </a:graphic>
          </wp:inline>
        </w:drawing>
      </w:r>
    </w:p>
    <w:p w:rsidR="00CF387E" w:rsidRPr="00C6623D" w:rsidRDefault="00CF387E" w:rsidP="00CF387E">
      <w:pPr>
        <w:pStyle w:val="Beschriftung"/>
      </w:pPr>
      <w:bookmarkStart w:id="120" w:name="_Toc511652385"/>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5</w:t>
      </w:r>
      <w:r w:rsidRPr="00C6623D">
        <w:fldChar w:fldCharType="end"/>
      </w:r>
      <w:r w:rsidRPr="00C6623D">
        <w:t>: Der fertige Message Type mit der automatisch erstellen Struktur</w:t>
      </w:r>
      <w:bookmarkEnd w:id="120"/>
    </w:p>
    <w:p w:rsidR="00911163" w:rsidRPr="00C6623D" w:rsidRDefault="00CF387E" w:rsidP="00B841F7">
      <w:pPr>
        <w:pStyle w:val="berschrift3"/>
      </w:pPr>
      <w:bookmarkStart w:id="121" w:name="_Toc511709071"/>
      <w:r w:rsidRPr="00C6623D">
        <w:t>Service Interface erstellen</w:t>
      </w:r>
      <w:bookmarkEnd w:id="121"/>
      <w:r w:rsidRPr="00C6623D">
        <w:t xml:space="preserve"> </w:t>
      </w:r>
    </w:p>
    <w:p w:rsidR="00BD7888" w:rsidRPr="00C6623D" w:rsidRDefault="00CC3582" w:rsidP="00BD7888">
      <w:pPr>
        <w:pStyle w:val="Grundtext"/>
        <w:rPr>
          <w:highlight w:val="yellow"/>
        </w:rPr>
      </w:pPr>
      <w:r w:rsidRPr="00C6623D">
        <w:t>Dem Service</w:t>
      </w:r>
      <w:r w:rsidR="00F838A8" w:rsidRPr="00C6623D">
        <w:t xml:space="preserve"> Interface</w:t>
      </w:r>
      <w:r w:rsidRPr="00C6623D">
        <w:t xml:space="preserve"> muss</w:t>
      </w:r>
      <w:r w:rsidR="00F838A8" w:rsidRPr="00C6623D">
        <w:t xml:space="preserve"> jeweils</w:t>
      </w:r>
      <w:r w:rsidRPr="00C6623D">
        <w:t xml:space="preserve"> eine Kategorie zugewiesen werden.  Der Service</w:t>
      </w:r>
      <w:r w:rsidR="00F838A8" w:rsidRPr="00C6623D">
        <w:t xml:space="preserve"> Interface in der</w:t>
      </w:r>
      <w:r w:rsidRPr="00C6623D">
        <w:t xml:space="preserve"> </w:t>
      </w:r>
      <w:r w:rsidR="00BD7888" w:rsidRPr="00C6623D">
        <w:t>ERP</w:t>
      </w:r>
      <w:r w:rsidRPr="00C6623D">
        <w:t xml:space="preserve"> </w:t>
      </w:r>
      <w:r w:rsidR="00F838A8" w:rsidRPr="00C6623D">
        <w:t>Komponente</w:t>
      </w:r>
      <w:r w:rsidRPr="00C6623D">
        <w:t xml:space="preserve"> bekommt die Kategorie </w:t>
      </w:r>
      <w:r w:rsidR="00F838A8" w:rsidRPr="00C6623D">
        <w:t>«</w:t>
      </w:r>
      <w:r w:rsidR="00BD7888" w:rsidRPr="00C6623D">
        <w:t>Inbound</w:t>
      </w:r>
      <w:r w:rsidR="00F838A8" w:rsidRPr="00C6623D">
        <w:t>»</w:t>
      </w:r>
      <w:r w:rsidRPr="00C6623D">
        <w:t xml:space="preserve">. </w:t>
      </w:r>
      <w:r w:rsidR="00BD7888" w:rsidRPr="00C6623D">
        <w:t xml:space="preserve"> Damit d</w:t>
      </w:r>
      <w:r w:rsidR="00F838A8" w:rsidRPr="00C6623D">
        <w:t xml:space="preserve">ieser </w:t>
      </w:r>
      <w:r w:rsidR="00BD7888" w:rsidRPr="00C6623D">
        <w:t>Service</w:t>
      </w:r>
      <w:r w:rsidR="00F838A8" w:rsidRPr="00C6623D">
        <w:t xml:space="preserve"> Interface </w:t>
      </w:r>
      <w:r w:rsidR="00BD7888" w:rsidRPr="00C6623D">
        <w:t xml:space="preserve">aufgerufen werden kann, benötig </w:t>
      </w:r>
      <w:r w:rsidR="00F838A8" w:rsidRPr="00C6623D">
        <w:t>er</w:t>
      </w:r>
      <w:r w:rsidR="00BD7888" w:rsidRPr="00C6623D">
        <w:t xml:space="preserve"> einen passenden </w:t>
      </w:r>
      <w:r w:rsidR="00F838A8" w:rsidRPr="00C6623D">
        <w:t>Service Interface mit der Kategorie «Outbound». Dieser wird in</w:t>
      </w:r>
      <w:r w:rsidR="00BD7888" w:rsidRPr="00C6623D">
        <w:t xml:space="preserve"> </w:t>
      </w:r>
      <w:r w:rsidR="00F838A8" w:rsidRPr="00C6623D">
        <w:t>der Web-Komponente erstellt</w:t>
      </w:r>
      <w:r w:rsidR="00BD7888" w:rsidRPr="00C6623D">
        <w:t>.</w:t>
      </w:r>
    </w:p>
    <w:p w:rsidR="00BD7888" w:rsidRPr="00C6623D" w:rsidRDefault="00BD7888" w:rsidP="00BD7888">
      <w:pPr>
        <w:pStyle w:val="Grundtext"/>
      </w:pPr>
      <w:r w:rsidRPr="00C6623D">
        <w:t xml:space="preserve">Zusätzlich muss dem Service Interface jeweils die erstellten Message Types für die Request beziehungsweise für die Responsenachricht übergeben werden. </w:t>
      </w:r>
    </w:p>
    <w:p w:rsidR="00400B00" w:rsidRPr="00C6623D" w:rsidRDefault="00CF14E3" w:rsidP="00400B00">
      <w:pPr>
        <w:pStyle w:val="Grundtext"/>
        <w:keepNext/>
      </w:pPr>
      <w:r w:rsidRPr="00C6623D">
        <w:rPr>
          <w:noProof/>
        </w:rPr>
        <w:lastRenderedPageBreak/>
        <w:drawing>
          <wp:inline distT="0" distB="0" distL="0" distR="0" wp14:anchorId="582DACEE">
            <wp:extent cx="6010910" cy="2816860"/>
            <wp:effectExtent l="0" t="0" r="889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910" cy="2816860"/>
                    </a:xfrm>
                    <a:prstGeom prst="rect">
                      <a:avLst/>
                    </a:prstGeom>
                    <a:noFill/>
                  </pic:spPr>
                </pic:pic>
              </a:graphicData>
            </a:graphic>
          </wp:inline>
        </w:drawing>
      </w:r>
    </w:p>
    <w:p w:rsidR="00400B00" w:rsidRPr="00C6623D" w:rsidRDefault="00400B00" w:rsidP="00400B00">
      <w:pPr>
        <w:pStyle w:val="Beschriftung"/>
      </w:pPr>
      <w:bookmarkStart w:id="122" w:name="_Toc511652386"/>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6</w:t>
      </w:r>
      <w:r w:rsidRPr="00C6623D">
        <w:fldChar w:fldCharType="end"/>
      </w:r>
      <w:r w:rsidRPr="00C6623D">
        <w:t>:Das erstellte Service Interface mit der Outbound Kategorie und den zugewiesenen Message Types</w:t>
      </w:r>
      <w:bookmarkEnd w:id="122"/>
    </w:p>
    <w:p w:rsidR="00400B00" w:rsidRPr="00C6623D" w:rsidRDefault="00400B00" w:rsidP="00B841F7">
      <w:pPr>
        <w:pStyle w:val="berschrift3"/>
      </w:pPr>
      <w:bookmarkStart w:id="123" w:name="_Toc511709072"/>
      <w:r w:rsidRPr="00C6623D">
        <w:t>Message Mapping</w:t>
      </w:r>
      <w:bookmarkEnd w:id="123"/>
      <w:r w:rsidRPr="00C6623D">
        <w:t xml:space="preserve"> </w:t>
      </w:r>
    </w:p>
    <w:p w:rsidR="005A75DE" w:rsidRPr="00C6623D" w:rsidRDefault="005A75DE" w:rsidP="00400B00">
      <w:pPr>
        <w:pStyle w:val="Grundtext"/>
      </w:pPr>
      <w:r w:rsidRPr="00C6623D">
        <w:t>Die erstellten Message Types müssen</w:t>
      </w:r>
      <w:r w:rsidR="00F8795E" w:rsidRPr="00C6623D">
        <w:t xml:space="preserve"> </w:t>
      </w:r>
      <w:r w:rsidR="00F838A8" w:rsidRPr="00C6623D">
        <w:t>in der PI Komponente</w:t>
      </w:r>
      <w:r w:rsidR="00F8795E" w:rsidRPr="00C6623D">
        <w:t xml:space="preserve"> miteinander verbunden werden. </w:t>
      </w:r>
    </w:p>
    <w:p w:rsidR="00784E6D" w:rsidRPr="00C6623D" w:rsidRDefault="002D1166" w:rsidP="00400B00">
      <w:pPr>
        <w:pStyle w:val="Grundtext"/>
      </w:pPr>
      <w:r w:rsidRPr="00C6623D">
        <w:t>Hierbei</w:t>
      </w:r>
      <w:r w:rsidR="00F8795E" w:rsidRPr="00C6623D">
        <w:t xml:space="preserve"> </w:t>
      </w:r>
      <w:r w:rsidR="005A75DE" w:rsidRPr="00C6623D">
        <w:t>wird</w:t>
      </w:r>
      <w:r w:rsidR="00F8795E" w:rsidRPr="00C6623D">
        <w:t xml:space="preserve"> der Message Type für den Request </w:t>
      </w:r>
      <w:r w:rsidR="005A75DE" w:rsidRPr="00C6623D">
        <w:t xml:space="preserve">aus der Web-Komponente </w:t>
      </w:r>
      <w:r w:rsidR="00F8795E" w:rsidRPr="00C6623D">
        <w:t>mit dem Message T</w:t>
      </w:r>
      <w:r w:rsidR="005A75DE" w:rsidRPr="00C6623D">
        <w:t>ype für den Request aus der ERP-Komponente</w:t>
      </w:r>
      <w:r w:rsidRPr="00C6623D">
        <w:t xml:space="preserve"> </w:t>
      </w:r>
      <w:r w:rsidR="00E77BC6" w:rsidRPr="00C6623D">
        <w:t xml:space="preserve">miteinander </w:t>
      </w:r>
      <w:r w:rsidR="005A75DE" w:rsidRPr="00C6623D">
        <w:t>verbunden</w:t>
      </w:r>
      <w:r w:rsidRPr="00C6623D">
        <w:t xml:space="preserve">. Zusätzlich müssen jeweils zusammengehörenden Elemente der Message Types verbunden werden. Wurden die Elemente in beiden Data Types </w:t>
      </w:r>
      <w:r w:rsidR="005A75DE" w:rsidRPr="00C6623D">
        <w:t>gleich benannt, kann dieser s</w:t>
      </w:r>
      <w:r w:rsidRPr="00C6623D">
        <w:t xml:space="preserve">chritt </w:t>
      </w:r>
      <w:r w:rsidR="00F95EAF" w:rsidRPr="00C6623D">
        <w:t>automatisch</w:t>
      </w:r>
      <w:r w:rsidRPr="00C6623D">
        <w:t xml:space="preserve"> durchgeführt </w:t>
      </w:r>
      <w:r w:rsidR="00F95EAF" w:rsidRPr="00C6623D">
        <w:t>werden</w:t>
      </w:r>
      <w:r w:rsidRPr="00C6623D">
        <w:t xml:space="preserve">. Ansonsten muss </w:t>
      </w:r>
      <w:r w:rsidR="00E77BC6" w:rsidRPr="00C6623D">
        <w:t xml:space="preserve">die </w:t>
      </w:r>
      <w:r w:rsidR="00F95EAF" w:rsidRPr="00C6623D">
        <w:t>Verbindung</w:t>
      </w:r>
      <w:r w:rsidR="00E77BC6" w:rsidRPr="00C6623D">
        <w:t xml:space="preserve"> </w:t>
      </w:r>
      <w:r w:rsidR="005A75DE" w:rsidRPr="00C6623D">
        <w:t>der</w:t>
      </w:r>
      <w:r w:rsidR="00154A4C" w:rsidRPr="00C6623D">
        <w:t xml:space="preserve"> Elemente</w:t>
      </w:r>
      <w:r w:rsidR="00E77BC6" w:rsidRPr="00C6623D">
        <w:t xml:space="preserve"> von Hand durch</w:t>
      </w:r>
      <w:r w:rsidR="005A75DE" w:rsidRPr="00C6623D">
        <w:t>geführt</w:t>
      </w:r>
      <w:r w:rsidR="00E77BC6" w:rsidRPr="00C6623D">
        <w:t xml:space="preserve"> werden. </w:t>
      </w:r>
    </w:p>
    <w:p w:rsidR="00154A4C" w:rsidRPr="00C6623D" w:rsidRDefault="00154A4C" w:rsidP="00154A4C">
      <w:pPr>
        <w:pStyle w:val="Grundtext"/>
        <w:keepNext/>
      </w:pPr>
      <w:r w:rsidRPr="00C6623D">
        <w:rPr>
          <w:noProof/>
        </w:rPr>
        <w:drawing>
          <wp:inline distT="0" distB="0" distL="0" distR="0" wp14:anchorId="6FE59CC3" wp14:editId="56BBD036">
            <wp:extent cx="5760085" cy="276656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66569"/>
                    </a:xfrm>
                    <a:prstGeom prst="rect">
                      <a:avLst/>
                    </a:prstGeom>
                  </pic:spPr>
                </pic:pic>
              </a:graphicData>
            </a:graphic>
          </wp:inline>
        </w:drawing>
      </w:r>
    </w:p>
    <w:p w:rsidR="00E77BC6" w:rsidRPr="00C6623D" w:rsidRDefault="00154A4C" w:rsidP="00154A4C">
      <w:pPr>
        <w:pStyle w:val="Beschriftung"/>
      </w:pPr>
      <w:bookmarkStart w:id="124" w:name="_Toc511652387"/>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7</w:t>
      </w:r>
      <w:r w:rsidRPr="00C6623D">
        <w:fldChar w:fldCharType="end"/>
      </w:r>
      <w:r w:rsidRPr="00C6623D">
        <w:t>: Mapping der BP_Search Request Nachricht</w:t>
      </w:r>
      <w:bookmarkEnd w:id="124"/>
    </w:p>
    <w:p w:rsidR="00784E6D" w:rsidRPr="00C6623D" w:rsidRDefault="00784E6D" w:rsidP="00784E6D">
      <w:pPr>
        <w:pStyle w:val="Grundtext"/>
      </w:pPr>
    </w:p>
    <w:p w:rsidR="00154A4C" w:rsidRPr="00C6623D" w:rsidRDefault="00154A4C" w:rsidP="00B841F7">
      <w:pPr>
        <w:pStyle w:val="berschrift3"/>
        <w:rPr>
          <w:sz w:val="28"/>
          <w:szCs w:val="28"/>
        </w:rPr>
      </w:pPr>
      <w:bookmarkStart w:id="125" w:name="_Toc511709073"/>
      <w:r w:rsidRPr="00C6623D">
        <w:lastRenderedPageBreak/>
        <w:t>Operation Mapping</w:t>
      </w:r>
      <w:bookmarkEnd w:id="125"/>
      <w:r w:rsidRPr="00C6623D">
        <w:t xml:space="preserve"> </w:t>
      </w:r>
    </w:p>
    <w:p w:rsidR="007868EB" w:rsidRPr="00C6623D" w:rsidRDefault="00154A4C" w:rsidP="00154A4C">
      <w:pPr>
        <w:pStyle w:val="Grundtext"/>
      </w:pPr>
      <w:r w:rsidRPr="00C6623D">
        <w:t>Über das Opera</w:t>
      </w:r>
      <w:r w:rsidR="007868EB" w:rsidRPr="00C6623D">
        <w:t>t</w:t>
      </w:r>
      <w:r w:rsidRPr="00C6623D">
        <w:t xml:space="preserve">ion Mapping wird </w:t>
      </w:r>
      <w:r w:rsidR="007868EB" w:rsidRPr="00C6623D">
        <w:t>die Beziehung des Inbounds</w:t>
      </w:r>
      <w:r w:rsidRPr="00C6623D">
        <w:t xml:space="preserve"> Serv</w:t>
      </w:r>
      <w:r w:rsidR="007868EB" w:rsidRPr="00C6623D">
        <w:t>i</w:t>
      </w:r>
      <w:r w:rsidRPr="00C6623D">
        <w:t>ce In</w:t>
      </w:r>
      <w:r w:rsidR="007868EB" w:rsidRPr="00C6623D">
        <w:t>t</w:t>
      </w:r>
      <w:r w:rsidRPr="00C6623D">
        <w:t xml:space="preserve">erface mit dem </w:t>
      </w:r>
      <w:r w:rsidR="007868EB" w:rsidRPr="00C6623D">
        <w:t>O</w:t>
      </w:r>
      <w:r w:rsidRPr="00C6623D">
        <w:t xml:space="preserve">utbound Service Interface </w:t>
      </w:r>
      <w:r w:rsidR="007868EB" w:rsidRPr="00C6623D">
        <w:t xml:space="preserve">erstellt. </w:t>
      </w:r>
    </w:p>
    <w:p w:rsidR="007868EB" w:rsidRPr="00C6623D" w:rsidRDefault="007868EB" w:rsidP="007868EB">
      <w:pPr>
        <w:pStyle w:val="Grundtext"/>
        <w:keepNext/>
      </w:pPr>
      <w:r w:rsidRPr="00C6623D">
        <w:rPr>
          <w:noProof/>
        </w:rPr>
        <w:drawing>
          <wp:inline distT="0" distB="0" distL="0" distR="0" wp14:anchorId="5ABBF87D" wp14:editId="7838BCC2">
            <wp:extent cx="5760085" cy="2014539"/>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014539"/>
                    </a:xfrm>
                    <a:prstGeom prst="rect">
                      <a:avLst/>
                    </a:prstGeom>
                  </pic:spPr>
                </pic:pic>
              </a:graphicData>
            </a:graphic>
          </wp:inline>
        </w:drawing>
      </w:r>
    </w:p>
    <w:p w:rsidR="007868EB" w:rsidRPr="00C6623D" w:rsidRDefault="007868EB" w:rsidP="007868EB">
      <w:pPr>
        <w:pStyle w:val="Beschriftung"/>
      </w:pPr>
      <w:bookmarkStart w:id="126" w:name="_Toc511652388"/>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8</w:t>
      </w:r>
      <w:r w:rsidRPr="00C6623D">
        <w:fldChar w:fldCharType="end"/>
      </w:r>
      <w:r w:rsidRPr="00C6623D">
        <w:t>: Das Operation Mapping für den Webservice BP_Search</w:t>
      </w:r>
      <w:bookmarkEnd w:id="126"/>
    </w:p>
    <w:p w:rsidR="0088162A" w:rsidRPr="00C6623D" w:rsidRDefault="00F569D0" w:rsidP="0088162A">
      <w:pPr>
        <w:pStyle w:val="berschrift2"/>
        <w:tabs>
          <w:tab w:val="clear" w:pos="2836"/>
          <w:tab w:val="num" w:pos="709"/>
        </w:tabs>
        <w:ind w:hanging="2836"/>
      </w:pPr>
      <w:bookmarkStart w:id="127" w:name="_Toc511709074"/>
      <w:r w:rsidRPr="00C6623D">
        <w:t>Integration</w:t>
      </w:r>
      <w:r w:rsidR="0088162A" w:rsidRPr="00C6623D">
        <w:t xml:space="preserve"> Builder</w:t>
      </w:r>
      <w:bookmarkEnd w:id="127"/>
    </w:p>
    <w:p w:rsidR="00B841F7" w:rsidRPr="00C6623D" w:rsidRDefault="00B841F7" w:rsidP="0088162A">
      <w:pPr>
        <w:pStyle w:val="berschrift3"/>
      </w:pPr>
      <w:bookmarkStart w:id="128" w:name="_Toc511709075"/>
      <w:r w:rsidRPr="00C6623D">
        <w:t>Communication Channel erstellen</w:t>
      </w:r>
      <w:bookmarkEnd w:id="128"/>
    </w:p>
    <w:p w:rsidR="00255E5F" w:rsidRPr="00C6623D" w:rsidRDefault="00255E5F" w:rsidP="00255E5F">
      <w:pPr>
        <w:pStyle w:val="Grundtext"/>
      </w:pPr>
      <w:r w:rsidRPr="00C6623D">
        <w:t xml:space="preserve">Über den Kommunikationskanal werden die Details für die Eingangs- oder Ausgangsverarbeitung einer Nachricht definiert. </w:t>
      </w:r>
      <w:r w:rsidR="00766A90" w:rsidRPr="00C6623D">
        <w:t xml:space="preserve">Es wird je ein Kommunikationskanal als Empfänger- und einen als Senderkanal erstellt. Die Rolle (Sender oder Empfänger) wird über die Kommunikationskomponente zugeordnet. </w:t>
      </w:r>
    </w:p>
    <w:p w:rsidR="0088162A" w:rsidRPr="00C6623D" w:rsidRDefault="00B841F7" w:rsidP="00B841F7">
      <w:pPr>
        <w:pStyle w:val="berschrift3"/>
      </w:pPr>
      <w:bookmarkStart w:id="129" w:name="_Toc511709076"/>
      <w:r w:rsidRPr="00C6623D">
        <w:t>Integrated Configuration erstellen</w:t>
      </w:r>
      <w:bookmarkEnd w:id="129"/>
    </w:p>
    <w:p w:rsidR="00F75605" w:rsidRPr="00C6623D" w:rsidRDefault="00FE531F" w:rsidP="00766A90">
      <w:pPr>
        <w:pStyle w:val="Grundtext"/>
      </w:pPr>
      <w:r w:rsidRPr="00C6623D">
        <w:t xml:space="preserve">Über die Integrated Configuraton werden </w:t>
      </w:r>
      <w:r w:rsidR="00F75605" w:rsidRPr="00C6623D">
        <w:t xml:space="preserve">alle erstellte Komponente zusammengeführt. </w:t>
      </w:r>
    </w:p>
    <w:p w:rsidR="00F75605" w:rsidRPr="00C6623D" w:rsidRDefault="00F75605" w:rsidP="00766A90">
      <w:pPr>
        <w:pStyle w:val="Grundtext"/>
      </w:pPr>
      <w:r w:rsidRPr="00C6623D">
        <w:t xml:space="preserve">Das Inbound Processing definiert, welcher Typ und Eingangskanal benutz wird. Der Reciever bestimmt, wer die Nachricht erhält. Über das Reciever Interface wird bestimmt welches Mapping verwendet wird. Und der Outbound Processing </w:t>
      </w:r>
      <w:r w:rsidR="00233000" w:rsidRPr="00C6623D">
        <w:t xml:space="preserve">definiert </w:t>
      </w:r>
      <w:r w:rsidRPr="00C6623D">
        <w:t xml:space="preserve">welcher Typ und Ausgangskanal verwendet wird. </w:t>
      </w:r>
    </w:p>
    <w:p w:rsidR="0088162A" w:rsidRPr="00C6623D" w:rsidRDefault="0088162A" w:rsidP="00F53C0F">
      <w:pPr>
        <w:pStyle w:val="berschrift2"/>
        <w:tabs>
          <w:tab w:val="clear" w:pos="2836"/>
          <w:tab w:val="num" w:pos="709"/>
        </w:tabs>
        <w:ind w:hanging="2836"/>
      </w:pPr>
      <w:bookmarkStart w:id="130" w:name="_Toc511709077"/>
      <w:r w:rsidRPr="00C6623D">
        <w:t>SProxy</w:t>
      </w:r>
      <w:bookmarkEnd w:id="130"/>
    </w:p>
    <w:p w:rsidR="00766A90" w:rsidRPr="00C6623D" w:rsidRDefault="00766A90" w:rsidP="00766A90">
      <w:pPr>
        <w:pStyle w:val="Grundtext"/>
      </w:pPr>
      <w:r w:rsidRPr="00C6623D">
        <w:t xml:space="preserve">Wurden die Webservice </w:t>
      </w:r>
      <w:r w:rsidR="0090160D" w:rsidRPr="00C6623D">
        <w:t xml:space="preserve">im Enterprise Services Builder und im Integration Builder fertiggestellt, kann mit der Programmierung der Web Service im ERP System vorgefahren werden. Hierzu wir die Transaktion SPROXY verwendet. </w:t>
      </w:r>
    </w:p>
    <w:p w:rsidR="00577F5C" w:rsidRPr="00C6623D" w:rsidRDefault="00B93461" w:rsidP="00766A90">
      <w:pPr>
        <w:pStyle w:val="Grundtext"/>
      </w:pPr>
      <w:r w:rsidRPr="00C6623D">
        <w:t xml:space="preserve">Zusätzlich befindet sich im </w:t>
      </w:r>
      <w:r w:rsidR="00A62295" w:rsidRPr="00C6623D">
        <w:t xml:space="preserve">Anhang </w:t>
      </w:r>
      <w:r w:rsidRPr="00C6623D">
        <w:t>der ganze</w:t>
      </w:r>
      <w:r w:rsidR="00A62295" w:rsidRPr="00C6623D">
        <w:t xml:space="preserve"> Code von allen Webservices. </w:t>
      </w:r>
    </w:p>
    <w:p w:rsidR="00577F5C" w:rsidRPr="00C6623D" w:rsidRDefault="00577F5C">
      <w:pPr>
        <w:spacing w:line="240" w:lineRule="auto"/>
      </w:pPr>
      <w:r w:rsidRPr="00C6623D">
        <w:br w:type="page"/>
      </w:r>
    </w:p>
    <w:p w:rsidR="00766A90" w:rsidRPr="00C6623D" w:rsidRDefault="00766A90" w:rsidP="00766A90">
      <w:pPr>
        <w:pStyle w:val="berschrift3"/>
      </w:pPr>
      <w:bookmarkStart w:id="131" w:name="_Toc511709078"/>
      <w:r w:rsidRPr="00C6623D">
        <w:lastRenderedPageBreak/>
        <w:t>BP_Search</w:t>
      </w:r>
      <w:bookmarkEnd w:id="131"/>
    </w:p>
    <w:p w:rsidR="0090160D" w:rsidRPr="00C6623D" w:rsidRDefault="00E77CB1" w:rsidP="0090160D">
      <w:pPr>
        <w:pStyle w:val="Grundtext"/>
      </w:pPr>
      <w:r w:rsidRPr="00C6623D">
        <w:t xml:space="preserve"> </w:t>
      </w:r>
      <w:r w:rsidR="00A62295" w:rsidRPr="00C6623D">
        <w:t xml:space="preserve">Zu Beginn müssen die Inputparameter (Suchkriterien) einer lokalen Struktur übergeben werden. Diese wird dann beim Aufruf der Funktion </w:t>
      </w:r>
      <w:bookmarkStart w:id="132" w:name="_Hlk511638980"/>
      <w:r w:rsidR="00A62295" w:rsidRPr="00C6623D">
        <w:t xml:space="preserve">BAPI_BUPA_SEARCH_2 </w:t>
      </w:r>
      <w:bookmarkEnd w:id="132"/>
      <w:r w:rsidR="00A62295" w:rsidRPr="00C6623D">
        <w:t xml:space="preserve">übergeben. </w:t>
      </w:r>
      <w:r w:rsidRPr="00C6623D">
        <w:t xml:space="preserve">                                                                      </w:t>
      </w:r>
    </w:p>
    <w:p w:rsidR="00A62295" w:rsidRPr="00C6623D" w:rsidRDefault="00A62295" w:rsidP="00A62295">
      <w:pPr>
        <w:pStyle w:val="Grundtext"/>
        <w:keepNext/>
      </w:pPr>
      <w:r w:rsidRPr="00C6623D">
        <w:rPr>
          <w:noProof/>
        </w:rPr>
        <w:drawing>
          <wp:inline distT="0" distB="0" distL="0" distR="0" wp14:anchorId="4F4A0528" wp14:editId="7A30DEB4">
            <wp:extent cx="5760085" cy="2097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97405"/>
                    </a:xfrm>
                    <a:prstGeom prst="rect">
                      <a:avLst/>
                    </a:prstGeom>
                  </pic:spPr>
                </pic:pic>
              </a:graphicData>
            </a:graphic>
          </wp:inline>
        </w:drawing>
      </w:r>
    </w:p>
    <w:p w:rsidR="00A62295" w:rsidRPr="00C6623D" w:rsidRDefault="00A62295" w:rsidP="00A62295">
      <w:pPr>
        <w:pStyle w:val="Beschriftung"/>
      </w:pPr>
      <w:bookmarkStart w:id="133" w:name="_Toc511652389"/>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9</w:t>
      </w:r>
      <w:r w:rsidRPr="00C6623D">
        <w:fldChar w:fldCharType="end"/>
      </w:r>
      <w:r w:rsidRPr="00C6623D">
        <w:t>: Übergabe der Inputparameter und Aufruf der Funktion BAPI_BUPA_SEARCH_2</w:t>
      </w:r>
      <w:bookmarkEnd w:id="133"/>
    </w:p>
    <w:p w:rsidR="00A62295" w:rsidRPr="00C6623D" w:rsidRDefault="00DB3DDC" w:rsidP="00A62295">
      <w:pPr>
        <w:pStyle w:val="Grundtext"/>
      </w:pPr>
      <w:r w:rsidRPr="00C6623D">
        <w:t xml:space="preserve"> </w:t>
      </w:r>
      <w:r w:rsidR="00A62295" w:rsidRPr="00C6623D">
        <w:t xml:space="preserve">Wurde bei der Suche GPs gefunden, werden diese einen internen Tabelle übergeben. Für jeden Datensatz in der Tabelle wird die Funktion BAPI_BUPA_CENTRAL_GETDETAIL aufgerufen. </w:t>
      </w:r>
    </w:p>
    <w:p w:rsidR="00A62295" w:rsidRPr="00C6623D" w:rsidRDefault="00A62295" w:rsidP="00A62295">
      <w:pPr>
        <w:pStyle w:val="Grundtext"/>
        <w:keepNext/>
      </w:pPr>
      <w:r w:rsidRPr="00C6623D">
        <w:rPr>
          <w:noProof/>
        </w:rPr>
        <w:drawing>
          <wp:inline distT="0" distB="0" distL="0" distR="0" wp14:anchorId="6D802EFE" wp14:editId="1C003073">
            <wp:extent cx="4055166" cy="1657651"/>
            <wp:effectExtent l="0" t="0" r="254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344" cy="1660176"/>
                    </a:xfrm>
                    <a:prstGeom prst="rect">
                      <a:avLst/>
                    </a:prstGeom>
                  </pic:spPr>
                </pic:pic>
              </a:graphicData>
            </a:graphic>
          </wp:inline>
        </w:drawing>
      </w:r>
    </w:p>
    <w:p w:rsidR="00A62295" w:rsidRPr="00C6623D" w:rsidRDefault="00A62295" w:rsidP="00A62295">
      <w:pPr>
        <w:pStyle w:val="Beschriftung"/>
      </w:pPr>
      <w:bookmarkStart w:id="134" w:name="_Toc511652390"/>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10</w:t>
      </w:r>
      <w:r w:rsidRPr="00C6623D">
        <w:fldChar w:fldCharType="end"/>
      </w:r>
      <w:r w:rsidRPr="00C6623D">
        <w:t xml:space="preserve">: Loop über </w:t>
      </w:r>
      <w:r w:rsidR="00577F5C" w:rsidRPr="00C6623D">
        <w:t>alle Datensätze u</w:t>
      </w:r>
      <w:r w:rsidRPr="00C6623D">
        <w:t>nd Aufruf der Funktion</w:t>
      </w:r>
      <w:r w:rsidR="00577F5C" w:rsidRPr="00C6623D">
        <w:t xml:space="preserve"> für jeden GP</w:t>
      </w:r>
      <w:bookmarkEnd w:id="134"/>
    </w:p>
    <w:p w:rsidR="00577F5C" w:rsidRPr="00C6623D" w:rsidRDefault="00577F5C" w:rsidP="00577F5C">
      <w:r w:rsidRPr="00C6623D">
        <w:t xml:space="preserve">Zusätzlich muss noch der GP Typ für jeden GP ermittelt werden, falls bei der Suche nach keinen bestimmten GP Typ </w:t>
      </w:r>
      <w:r w:rsidR="00D87687" w:rsidRPr="00C6623D">
        <w:t>mitgegeben</w:t>
      </w:r>
      <w:r w:rsidRPr="00C6623D">
        <w:t xml:space="preserve"> wurde. Dazu wird eine Select Abfrage auf die Tabelle but000 durchgeführt.</w:t>
      </w:r>
    </w:p>
    <w:p w:rsidR="00577F5C" w:rsidRPr="00C6623D" w:rsidRDefault="00577F5C" w:rsidP="00577F5C">
      <w:pPr>
        <w:pStyle w:val="Grundtext"/>
        <w:keepNext/>
      </w:pPr>
      <w:r w:rsidRPr="00C6623D">
        <w:rPr>
          <w:noProof/>
        </w:rPr>
        <w:drawing>
          <wp:inline distT="0" distB="0" distL="0" distR="0" wp14:anchorId="44F28FDD" wp14:editId="7CC9EAB0">
            <wp:extent cx="5760085" cy="661670"/>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661670"/>
                    </a:xfrm>
                    <a:prstGeom prst="rect">
                      <a:avLst/>
                    </a:prstGeom>
                  </pic:spPr>
                </pic:pic>
              </a:graphicData>
            </a:graphic>
          </wp:inline>
        </w:drawing>
      </w:r>
    </w:p>
    <w:p w:rsidR="00577F5C" w:rsidRPr="00C6623D" w:rsidRDefault="00577F5C" w:rsidP="00577F5C">
      <w:pPr>
        <w:pStyle w:val="Beschriftung"/>
      </w:pPr>
      <w:bookmarkStart w:id="135" w:name="_Toc511652391"/>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11</w:t>
      </w:r>
      <w:r w:rsidRPr="00C6623D">
        <w:fldChar w:fldCharType="end"/>
      </w:r>
      <w:r w:rsidRPr="00C6623D">
        <w:t>: Select Abfrage für den GP Typ</w:t>
      </w:r>
      <w:bookmarkEnd w:id="135"/>
    </w:p>
    <w:p w:rsidR="00577F5C" w:rsidRPr="00C6623D" w:rsidRDefault="00577F5C">
      <w:pPr>
        <w:spacing w:line="240" w:lineRule="auto"/>
      </w:pPr>
      <w:r w:rsidRPr="00C6623D">
        <w:br w:type="page"/>
      </w:r>
    </w:p>
    <w:p w:rsidR="00577F5C" w:rsidRPr="00C6623D" w:rsidRDefault="00577F5C" w:rsidP="00577F5C">
      <w:pPr>
        <w:pStyle w:val="berschrift3"/>
      </w:pPr>
      <w:bookmarkStart w:id="136" w:name="_Toc511709079"/>
      <w:r w:rsidRPr="00C6623D">
        <w:lastRenderedPageBreak/>
        <w:t>BP_</w:t>
      </w:r>
      <w:r w:rsidR="00B93461" w:rsidRPr="00C6623D">
        <w:t>GetDetails</w:t>
      </w:r>
      <w:bookmarkEnd w:id="136"/>
    </w:p>
    <w:p w:rsidR="00BB7F41" w:rsidRPr="00C6623D" w:rsidRDefault="0089560D" w:rsidP="00BB7F41">
      <w:pPr>
        <w:pStyle w:val="Grundtext"/>
        <w:keepNext/>
      </w:pPr>
      <w:r w:rsidRPr="00C6623D">
        <w:rPr>
          <w:noProof/>
        </w:rPr>
        <w:drawing>
          <wp:anchor distT="0" distB="0" distL="114300" distR="114300" simplePos="0" relativeHeight="251732480" behindDoc="0" locked="0" layoutInCell="1" allowOverlap="1" wp14:anchorId="01BCCAE6">
            <wp:simplePos x="0" y="0"/>
            <wp:positionH relativeFrom="margin">
              <wp:posOffset>776605</wp:posOffset>
            </wp:positionH>
            <wp:positionV relativeFrom="margin">
              <wp:posOffset>954212</wp:posOffset>
            </wp:positionV>
            <wp:extent cx="3921125" cy="2289810"/>
            <wp:effectExtent l="0" t="0" r="3175"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21125" cy="2289810"/>
                    </a:xfrm>
                    <a:prstGeom prst="rect">
                      <a:avLst/>
                    </a:prstGeom>
                  </pic:spPr>
                </pic:pic>
              </a:graphicData>
            </a:graphic>
          </wp:anchor>
        </w:drawing>
      </w:r>
      <w:r w:rsidR="008A3174" w:rsidRPr="00C6623D">
        <w:t xml:space="preserve">Ausgelesen </w:t>
      </w:r>
      <w:r w:rsidR="00477D15" w:rsidRPr="00C6623D">
        <w:t>werden</w:t>
      </w:r>
      <w:r w:rsidR="008A3174" w:rsidRPr="00C6623D">
        <w:t xml:space="preserve"> die persönlichen GP </w:t>
      </w:r>
      <w:r w:rsidR="00477D15" w:rsidRPr="00C6623D">
        <w:t>Informationen</w:t>
      </w:r>
      <w:r w:rsidR="008A3174" w:rsidRPr="00C6623D">
        <w:t xml:space="preserve"> mit dem Funktionsbaustein </w:t>
      </w:r>
      <w:r w:rsidR="00477D15" w:rsidRPr="00C6623D">
        <w:t xml:space="preserve">'BAPI_BUPA_CENTRAL_GETDETAIL'. </w:t>
      </w:r>
      <w:r w:rsidR="00CF7E22" w:rsidRPr="00C6623D">
        <w:t xml:space="preserve">Findet dieser Informationen, wird der Funktionsbaustein… aufgerufen zum Auslesen der Adressdaten </w:t>
      </w:r>
      <w:r w:rsidR="00477D15" w:rsidRPr="00C6623D">
        <w:t xml:space="preserve">Bei beiden Funktionsbauseinen muss die GP Nummer als eingabewert übergeben werden. </w:t>
      </w:r>
    </w:p>
    <w:p w:rsidR="00BB7F41" w:rsidRPr="00C6623D" w:rsidRDefault="00BB7F41" w:rsidP="00BB7F41">
      <w:pPr>
        <w:pStyle w:val="Beschriftung"/>
      </w:pPr>
      <w:bookmarkStart w:id="137" w:name="_Toc511652392"/>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12</w:t>
      </w:r>
      <w:r w:rsidRPr="00C6623D">
        <w:fldChar w:fldCharType="end"/>
      </w:r>
      <w:r w:rsidRPr="00C6623D">
        <w:t>: Aufruf der Funktionen</w:t>
      </w:r>
      <w:r w:rsidR="00CF7E22" w:rsidRPr="00C6623D">
        <w:t xml:space="preserve"> 'BAPI_BUPA_CENTRAL_GETDETAIL’ und 'BAPI_BUPA_CENTRAL_GETDETAIL'</w:t>
      </w:r>
      <w:bookmarkEnd w:id="137"/>
    </w:p>
    <w:p w:rsidR="00BB7F41" w:rsidRPr="00C6623D" w:rsidRDefault="00CF7E22" w:rsidP="00BB7F41">
      <w:r w:rsidRPr="00C6623D">
        <w:t>Die Anrede muss über den «Title_key» herausgefunden werden. Dazu wird eine Case Abfrage verwendet. Die Namen werden ebenfalls über eine Case Abfrage anhand des GP Types aus verschiedenen Strukturen ausgelesen.</w:t>
      </w:r>
    </w:p>
    <w:p w:rsidR="00CF7E22" w:rsidRPr="00C6623D" w:rsidRDefault="0089560D" w:rsidP="00BB7F41">
      <w:r w:rsidRPr="00C6623D">
        <w:rPr>
          <w:noProof/>
        </w:rPr>
        <mc:AlternateContent>
          <mc:Choice Requires="wps">
            <w:drawing>
              <wp:anchor distT="0" distB="0" distL="114300" distR="114300" simplePos="0" relativeHeight="251735552" behindDoc="0" locked="0" layoutInCell="1" allowOverlap="1" wp14:anchorId="3784A49B" wp14:editId="76AB9770">
                <wp:simplePos x="0" y="0"/>
                <wp:positionH relativeFrom="column">
                  <wp:posOffset>898525</wp:posOffset>
                </wp:positionH>
                <wp:positionV relativeFrom="paragraph">
                  <wp:posOffset>2678430</wp:posOffset>
                </wp:positionV>
                <wp:extent cx="3961765" cy="63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961765" cy="635"/>
                        </a:xfrm>
                        <a:prstGeom prst="rect">
                          <a:avLst/>
                        </a:prstGeom>
                        <a:solidFill>
                          <a:prstClr val="white"/>
                        </a:solidFill>
                        <a:ln>
                          <a:noFill/>
                        </a:ln>
                      </wps:spPr>
                      <wps:txbx>
                        <w:txbxContent>
                          <w:p w:rsidR="00AC5A1F" w:rsidRPr="00164DA7" w:rsidRDefault="00AC5A1F" w:rsidP="0089560D">
                            <w:pPr>
                              <w:pStyle w:val="Beschriftung"/>
                              <w:rPr>
                                <w:noProof/>
                                <w:sz w:val="20"/>
                                <w:szCs w:val="20"/>
                              </w:rPr>
                            </w:pPr>
                            <w:bookmarkStart w:id="138" w:name="_Toc511652393"/>
                            <w:r>
                              <w:t xml:space="preserve">Abbildung </w:t>
                            </w:r>
                            <w:r>
                              <w:fldChar w:fldCharType="begin"/>
                            </w:r>
                            <w:r>
                              <w:instrText xml:space="preserve"> SEQ Abbildung \* ARABIC </w:instrText>
                            </w:r>
                            <w:r>
                              <w:fldChar w:fldCharType="separate"/>
                            </w:r>
                            <w:r>
                              <w:rPr>
                                <w:noProof/>
                              </w:rPr>
                              <w:t>13</w:t>
                            </w:r>
                            <w:r>
                              <w:fldChar w:fldCharType="end"/>
                            </w:r>
                            <w:r>
                              <w:t>: Case Abfrage für die Anrede und Namen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4A49B" id="Textfeld 33" o:spid="_x0000_s1032" type="#_x0000_t202" style="position:absolute;margin-left:70.75pt;margin-top:210.9pt;width:311.9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8TMQIAAGYEAAAOAAAAZHJzL2Uyb0RvYy54bWysVFFv2yAQfp+0/4B4X5w0arZa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" stroked="f">
                <v:textbox style="mso-fit-shape-to-text:t" inset="0,0,0,0">
                  <w:txbxContent>
                    <w:p w:rsidR="00AC5A1F" w:rsidRPr="00164DA7" w:rsidRDefault="00AC5A1F" w:rsidP="0089560D">
                      <w:pPr>
                        <w:pStyle w:val="Beschriftung"/>
                        <w:rPr>
                          <w:noProof/>
                          <w:sz w:val="20"/>
                          <w:szCs w:val="20"/>
                        </w:rPr>
                      </w:pPr>
                      <w:bookmarkStart w:id="139" w:name="_Toc511652393"/>
                      <w:r>
                        <w:t xml:space="preserve">Abbildung </w:t>
                      </w:r>
                      <w:r>
                        <w:fldChar w:fldCharType="begin"/>
                      </w:r>
                      <w:r>
                        <w:instrText xml:space="preserve"> SEQ Abbildung \* ARABIC </w:instrText>
                      </w:r>
                      <w:r>
                        <w:fldChar w:fldCharType="separate"/>
                      </w:r>
                      <w:r>
                        <w:rPr>
                          <w:noProof/>
                        </w:rPr>
                        <w:t>13</w:t>
                      </w:r>
                      <w:r>
                        <w:fldChar w:fldCharType="end"/>
                      </w:r>
                      <w:r>
                        <w:t>: Case Abfrage für die Anrede und Namen</w:t>
                      </w:r>
                      <w:bookmarkEnd w:id="139"/>
                    </w:p>
                  </w:txbxContent>
                </v:textbox>
                <w10:wrap type="square"/>
              </v:shape>
            </w:pict>
          </mc:Fallback>
        </mc:AlternateContent>
      </w:r>
      <w:r w:rsidRPr="00C6623D">
        <w:rPr>
          <w:noProof/>
        </w:rPr>
        <w:drawing>
          <wp:anchor distT="0" distB="0" distL="114300" distR="114300" simplePos="0" relativeHeight="251733504" behindDoc="0" locked="0" layoutInCell="1" allowOverlap="1" wp14:anchorId="7E977181">
            <wp:simplePos x="0" y="0"/>
            <wp:positionH relativeFrom="margin">
              <wp:posOffset>898525</wp:posOffset>
            </wp:positionH>
            <wp:positionV relativeFrom="margin">
              <wp:posOffset>4193540</wp:posOffset>
            </wp:positionV>
            <wp:extent cx="3961765" cy="2456815"/>
            <wp:effectExtent l="0" t="0" r="635" b="63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1765" cy="2456815"/>
                    </a:xfrm>
                    <a:prstGeom prst="rect">
                      <a:avLst/>
                    </a:prstGeom>
                  </pic:spPr>
                </pic:pic>
              </a:graphicData>
            </a:graphic>
          </wp:anchor>
        </w:drawing>
      </w:r>
    </w:p>
    <w:p w:rsidR="00C066D4" w:rsidRPr="00C6623D" w:rsidRDefault="00C066D4" w:rsidP="00A62295">
      <w:pPr>
        <w:pStyle w:val="Grundtext"/>
      </w:pPr>
      <w:r w:rsidRPr="00C6623D">
        <w:br w:type="page"/>
      </w:r>
    </w:p>
    <w:p w:rsidR="0089560D" w:rsidRPr="00C6623D" w:rsidRDefault="0089560D" w:rsidP="0089560D">
      <w:pPr>
        <w:pStyle w:val="berschrift3"/>
      </w:pPr>
      <w:bookmarkStart w:id="140" w:name="_Toc511709080"/>
      <w:r w:rsidRPr="00C6623D">
        <w:lastRenderedPageBreak/>
        <w:t>BP_QMC_Products</w:t>
      </w:r>
      <w:bookmarkEnd w:id="140"/>
    </w:p>
    <w:p w:rsidR="0089560D" w:rsidRPr="00C6623D" w:rsidRDefault="00205F0A" w:rsidP="00205F0A">
      <w:pPr>
        <w:pStyle w:val="Grundtext"/>
      </w:pPr>
      <w:r w:rsidRPr="00C6623D">
        <w:t xml:space="preserve">Über eine Select Abfrage werden alle QMC IDs des gewünschten GPs aus der Tabelle zbc_qmc_crm_data gelesen und in eine lokale Tabelle übertragen. </w:t>
      </w:r>
      <w:r w:rsidR="00BF3907" w:rsidRPr="00C6623D">
        <w:t>Für alle Produkte besteht in der Tabelle ein Feld, welches mit einem X gefüllt ist, falls ein Produkt vorhanden ist und weiteren Feldern mit den Namen den jeweiligen Produkten.</w:t>
      </w:r>
    </w:p>
    <w:p w:rsidR="00BF3907" w:rsidRPr="00C6623D" w:rsidRDefault="00BF3907" w:rsidP="00BF3907">
      <w:pPr>
        <w:pStyle w:val="Grundtext"/>
        <w:keepNext/>
      </w:pPr>
      <w:r w:rsidRPr="00C6623D">
        <w:rPr>
          <w:noProof/>
        </w:rPr>
        <w:drawing>
          <wp:inline distT="0" distB="0" distL="0" distR="0" wp14:anchorId="336C6A2E" wp14:editId="12FB0376">
            <wp:extent cx="5760085" cy="531495"/>
            <wp:effectExtent l="0" t="0" r="0" b="190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531495"/>
                    </a:xfrm>
                    <a:prstGeom prst="rect">
                      <a:avLst/>
                    </a:prstGeom>
                  </pic:spPr>
                </pic:pic>
              </a:graphicData>
            </a:graphic>
          </wp:inline>
        </w:drawing>
      </w:r>
    </w:p>
    <w:p w:rsidR="00BF3907" w:rsidRPr="00C6623D" w:rsidRDefault="00BF3907" w:rsidP="00BF3907">
      <w:pPr>
        <w:pStyle w:val="Beschriftung"/>
      </w:pPr>
      <w:bookmarkStart w:id="141" w:name="_Toc511652394"/>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14</w:t>
      </w:r>
      <w:r w:rsidRPr="00C6623D">
        <w:fldChar w:fldCharType="end"/>
      </w:r>
      <w:r w:rsidRPr="00C6623D">
        <w:t>: Ausschnitt Tabelle ZBC_QMC_CRM_DATA</w:t>
      </w:r>
      <w:bookmarkEnd w:id="141"/>
    </w:p>
    <w:p w:rsidR="00237D37" w:rsidRPr="00C6623D" w:rsidRDefault="00205F0A" w:rsidP="00237D37">
      <w:pPr>
        <w:pStyle w:val="Grundtext"/>
        <w:keepNext/>
      </w:pPr>
      <w:r w:rsidRPr="00C6623D">
        <w:rPr>
          <w:noProof/>
        </w:rPr>
        <w:drawing>
          <wp:inline distT="0" distB="0" distL="0" distR="0" wp14:anchorId="1C0699E9" wp14:editId="719A008F">
            <wp:extent cx="5504762" cy="32381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4762" cy="323810"/>
                    </a:xfrm>
                    <a:prstGeom prst="rect">
                      <a:avLst/>
                    </a:prstGeom>
                  </pic:spPr>
                </pic:pic>
              </a:graphicData>
            </a:graphic>
          </wp:inline>
        </w:drawing>
      </w:r>
    </w:p>
    <w:p w:rsidR="00237D37" w:rsidRPr="00C6623D" w:rsidRDefault="00237D37" w:rsidP="00237D37">
      <w:pPr>
        <w:pStyle w:val="Beschriftung"/>
      </w:pPr>
      <w:bookmarkStart w:id="142" w:name="_Toc511652395"/>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15</w:t>
      </w:r>
      <w:r w:rsidRPr="00C6623D">
        <w:fldChar w:fldCharType="end"/>
      </w:r>
      <w:r w:rsidRPr="00C6623D">
        <w:t>: Select-Abfrage zum auslesen aller QMC IDs des ausgewählten GPs</w:t>
      </w:r>
      <w:bookmarkEnd w:id="142"/>
    </w:p>
    <w:p w:rsidR="00237D37" w:rsidRPr="00C6623D" w:rsidRDefault="00237D37" w:rsidP="00205F0A">
      <w:pPr>
        <w:pStyle w:val="Grundtext"/>
      </w:pPr>
      <w:r w:rsidRPr="00C6623D">
        <w:t xml:space="preserve">War die Select Abfrage erfolgreich wird eine Loop über die lokale Tabelle ausgeführt und überprüft, welche Produkte vorhanden sind. Alle Informationen werden einer weiteren lokalen Tabelle übergeben. Wurde dies für alle Produkte durchgeführt, werden die Daten dem Output übergeben. </w:t>
      </w:r>
    </w:p>
    <w:p w:rsidR="00237D37" w:rsidRPr="00C6623D" w:rsidRDefault="00237D37" w:rsidP="00237D37">
      <w:pPr>
        <w:pStyle w:val="Grundtext"/>
        <w:keepNext/>
      </w:pPr>
      <w:r w:rsidRPr="00C6623D">
        <w:rPr>
          <w:noProof/>
        </w:rPr>
        <w:drawing>
          <wp:inline distT="0" distB="0" distL="0" distR="0" wp14:anchorId="29425794" wp14:editId="02D5A7D6">
            <wp:extent cx="5054046" cy="5017273"/>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8778" cy="5021970"/>
                    </a:xfrm>
                    <a:prstGeom prst="rect">
                      <a:avLst/>
                    </a:prstGeom>
                  </pic:spPr>
                </pic:pic>
              </a:graphicData>
            </a:graphic>
          </wp:inline>
        </w:drawing>
      </w:r>
    </w:p>
    <w:p w:rsidR="00237D37" w:rsidRPr="00C6623D" w:rsidRDefault="00237D37" w:rsidP="00237D37">
      <w:pPr>
        <w:pStyle w:val="Beschriftung"/>
      </w:pPr>
      <w:bookmarkStart w:id="143" w:name="_Toc511652396"/>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16</w:t>
      </w:r>
      <w:r w:rsidRPr="00C6623D">
        <w:fldChar w:fldCharType="end"/>
      </w:r>
      <w:r w:rsidRPr="00C6623D">
        <w:t>: Auslesen der QMC Produkte</w:t>
      </w:r>
      <w:bookmarkEnd w:id="143"/>
    </w:p>
    <w:p w:rsidR="00BF3907" w:rsidRPr="00C6623D" w:rsidRDefault="00BF3907" w:rsidP="00BF3907">
      <w:pPr>
        <w:pStyle w:val="berschrift3"/>
      </w:pPr>
      <w:bookmarkStart w:id="144" w:name="_Toc511709081"/>
      <w:r w:rsidRPr="00C6623D">
        <w:lastRenderedPageBreak/>
        <w:t>BP_</w:t>
      </w:r>
      <w:r w:rsidR="001D6A19" w:rsidRPr="00C6623D">
        <w:t>Update</w:t>
      </w:r>
      <w:bookmarkEnd w:id="144"/>
    </w:p>
    <w:p w:rsidR="00BF3907" w:rsidRPr="00C6623D" w:rsidRDefault="003D58BE" w:rsidP="00BF3907">
      <w:pPr>
        <w:pStyle w:val="Grundtext"/>
      </w:pPr>
      <w:r w:rsidRPr="00C6623D">
        <w:t xml:space="preserve">Für jeden möglichen änderbaren Wert muss abgefragt werden, ob ein neuer Wert übergeben wurde. Falls ein neuer Wert vorhanden, muss dieser in eine lokale Struktur übergeben werden. Zusätzlich musste in einer anderen, identischen Struktur bei allen Felder die geändert werdet sollen, ein X gesetzt werden.  </w:t>
      </w:r>
    </w:p>
    <w:p w:rsidR="003D58BE" w:rsidRPr="00C6623D" w:rsidRDefault="003D58BE" w:rsidP="003D58BE">
      <w:pPr>
        <w:keepNext/>
        <w:spacing w:line="240" w:lineRule="auto"/>
      </w:pPr>
      <w:r w:rsidRPr="00C6623D">
        <w:rPr>
          <w:noProof/>
        </w:rPr>
        <w:drawing>
          <wp:inline distT="0" distB="0" distL="0" distR="0" wp14:anchorId="4A2E467E" wp14:editId="4FF84F8E">
            <wp:extent cx="5760085" cy="4572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57200"/>
                    </a:xfrm>
                    <a:prstGeom prst="rect">
                      <a:avLst/>
                    </a:prstGeom>
                  </pic:spPr>
                </pic:pic>
              </a:graphicData>
            </a:graphic>
          </wp:inline>
        </w:drawing>
      </w:r>
    </w:p>
    <w:p w:rsidR="003D58BE" w:rsidRPr="00C6623D" w:rsidRDefault="003D58BE" w:rsidP="003D58BE">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17</w:t>
      </w:r>
      <w:r w:rsidRPr="00C6623D">
        <w:fldChar w:fldCharType="end"/>
      </w:r>
      <w:r w:rsidRPr="00C6623D">
        <w:t>: Überprüfung und anschliessende Übergabe der Werte in die beiden identischen Strukturen</w:t>
      </w:r>
    </w:p>
    <w:p w:rsidR="003D58BE" w:rsidRPr="00C6623D" w:rsidRDefault="003D58BE">
      <w:pPr>
        <w:spacing w:line="240" w:lineRule="auto"/>
      </w:pPr>
    </w:p>
    <w:p w:rsidR="003D58BE" w:rsidRPr="00C6623D" w:rsidRDefault="003D58BE">
      <w:pPr>
        <w:spacing w:line="240" w:lineRule="auto"/>
      </w:pPr>
      <w:r w:rsidRPr="00C6623D">
        <w:t xml:space="preserve">Bei Privatpersonen musste überprüft werden, ob eine neue, gültige Anrede gesetzt wurde. Dies wurde über eine If Abfrage des GP Typs gemacht und anschliessend einer Case Abfrage des neuen Wertes für die Anrede. </w:t>
      </w:r>
    </w:p>
    <w:p w:rsidR="003D58BE" w:rsidRPr="00C6623D" w:rsidRDefault="003D58BE" w:rsidP="003D58BE">
      <w:pPr>
        <w:keepNext/>
        <w:spacing w:line="240" w:lineRule="auto"/>
      </w:pPr>
      <w:r w:rsidRPr="00C6623D">
        <w:rPr>
          <w:noProof/>
        </w:rPr>
        <w:drawing>
          <wp:inline distT="0" distB="0" distL="0" distR="0" wp14:anchorId="07AEC1D8" wp14:editId="619351AB">
            <wp:extent cx="5760085" cy="328168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281680"/>
                    </a:xfrm>
                    <a:prstGeom prst="rect">
                      <a:avLst/>
                    </a:prstGeom>
                  </pic:spPr>
                </pic:pic>
              </a:graphicData>
            </a:graphic>
          </wp:inline>
        </w:drawing>
      </w:r>
    </w:p>
    <w:p w:rsidR="003D58BE" w:rsidRPr="00C6623D" w:rsidRDefault="003D58BE" w:rsidP="003D58BE">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18</w:t>
      </w:r>
      <w:r w:rsidRPr="00C6623D">
        <w:fldChar w:fldCharType="end"/>
      </w:r>
      <w:r w:rsidRPr="00C6623D">
        <w:t>: Case Abfrage für die Überprüfung der Anrede</w:t>
      </w:r>
    </w:p>
    <w:p w:rsidR="003D58BE" w:rsidRPr="00C6623D" w:rsidRDefault="003D58BE" w:rsidP="003D58BE">
      <w:pPr>
        <w:spacing w:line="240" w:lineRule="auto"/>
      </w:pPr>
      <w:r w:rsidRPr="00C6623D">
        <w:t xml:space="preserve">Da mehrere Telefonnummern und </w:t>
      </w:r>
      <w:r w:rsidR="003F623D" w:rsidRPr="00C6623D">
        <w:t>E-Mail-Adressen auf einmal geändert wer</w:t>
      </w:r>
      <w:r w:rsidRPr="00C6623D">
        <w:t>den konnte, musste</w:t>
      </w:r>
      <w:r w:rsidR="003F623D" w:rsidRPr="00C6623D">
        <w:t xml:space="preserve"> über die</w:t>
      </w:r>
      <w:r w:rsidRPr="00C6623D">
        <w:t xml:space="preserve"> Inputtabelle </w:t>
      </w:r>
      <w:r w:rsidR="003F623D" w:rsidRPr="00C6623D">
        <w:t>geloopt werden. Für jede geänderte Nummer</w:t>
      </w:r>
      <w:r w:rsidRPr="00C6623D">
        <w:t xml:space="preserve"> </w:t>
      </w:r>
      <w:r w:rsidR="003F623D" w:rsidRPr="00C6623D">
        <w:t>mussten</w:t>
      </w:r>
      <w:r w:rsidRPr="00C6623D">
        <w:t xml:space="preserve"> </w:t>
      </w:r>
      <w:r w:rsidR="003F623D" w:rsidRPr="00C6623D">
        <w:t xml:space="preserve">die Informationen </w:t>
      </w:r>
      <w:r w:rsidRPr="00C6623D">
        <w:t xml:space="preserve">einer lokalen Tabelle übergeben werden und ebenfalls </w:t>
      </w:r>
      <w:r w:rsidR="003F623D" w:rsidRPr="00C6623D">
        <w:t>ein «X»</w:t>
      </w:r>
      <w:r w:rsidRPr="00C6623D">
        <w:t xml:space="preserve"> in der identischen Tabelle gesetzte werden. Die identische </w:t>
      </w:r>
      <w:r w:rsidR="003F623D" w:rsidRPr="00C6623D">
        <w:t>Tabelle</w:t>
      </w:r>
      <w:r w:rsidRPr="00C6623D">
        <w:t xml:space="preserve"> mit</w:t>
      </w:r>
      <w:r w:rsidR="003F623D" w:rsidRPr="00C6623D">
        <w:t xml:space="preserve"> den X-W</w:t>
      </w:r>
      <w:r w:rsidRPr="00C6623D">
        <w:t>erten muss gleich</w:t>
      </w:r>
      <w:r w:rsidR="003F623D" w:rsidRPr="00C6623D">
        <w:t xml:space="preserve"> </w:t>
      </w:r>
      <w:r w:rsidRPr="00C6623D">
        <w:t>viele Datensätzen</w:t>
      </w:r>
      <w:r w:rsidR="003F623D" w:rsidRPr="00C6623D">
        <w:t xml:space="preserve"> beinhalten wie jene</w:t>
      </w:r>
      <w:r w:rsidRPr="00C6623D">
        <w:t xml:space="preserve"> mit den </w:t>
      </w:r>
      <w:r w:rsidR="003F623D" w:rsidRPr="00C6623D">
        <w:t>neuen Werten. Das selbe musste für die Änderungen an E-Mail-Adressen vorgenommen werden.</w:t>
      </w:r>
    </w:p>
    <w:p w:rsidR="003F623D" w:rsidRPr="00C6623D" w:rsidRDefault="003D58BE" w:rsidP="003F623D">
      <w:pPr>
        <w:keepNext/>
        <w:spacing w:line="240" w:lineRule="auto"/>
      </w:pPr>
      <w:r w:rsidRPr="00C6623D">
        <w:rPr>
          <w:noProof/>
        </w:rPr>
        <w:drawing>
          <wp:inline distT="0" distB="0" distL="0" distR="0" wp14:anchorId="2CF125B9" wp14:editId="1173B4A1">
            <wp:extent cx="4738978" cy="1396460"/>
            <wp:effectExtent l="0" t="0" r="508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4657" cy="1398133"/>
                    </a:xfrm>
                    <a:prstGeom prst="rect">
                      <a:avLst/>
                    </a:prstGeom>
                  </pic:spPr>
                </pic:pic>
              </a:graphicData>
            </a:graphic>
          </wp:inline>
        </w:drawing>
      </w:r>
    </w:p>
    <w:p w:rsidR="003F623D" w:rsidRPr="00C6623D" w:rsidRDefault="003F623D" w:rsidP="003F623D">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19</w:t>
      </w:r>
      <w:r w:rsidRPr="00C6623D">
        <w:fldChar w:fldCharType="end"/>
      </w:r>
      <w:r w:rsidRPr="00C6623D">
        <w:t>: Loop für das Auslesen aller neuen Werte für Telefonnummern</w:t>
      </w:r>
    </w:p>
    <w:p w:rsidR="005C689C" w:rsidRPr="00C6623D" w:rsidRDefault="00BF3907" w:rsidP="003F623D">
      <w:pPr>
        <w:pStyle w:val="berschrift1"/>
      </w:pPr>
      <w:r w:rsidRPr="00C6623D">
        <w:br w:type="page"/>
      </w:r>
      <w:bookmarkStart w:id="145" w:name="_Toc511709082"/>
      <w:r w:rsidR="005C689C" w:rsidRPr="00C6623D">
        <w:rPr>
          <w:rStyle w:val="berschrift1Zchn"/>
        </w:rPr>
        <w:lastRenderedPageBreak/>
        <w:t>Planung Webanwendung</w:t>
      </w:r>
      <w:bookmarkEnd w:id="145"/>
      <w:r w:rsidR="005C689C" w:rsidRPr="00C6623D">
        <w:t xml:space="preserve"> </w:t>
      </w:r>
    </w:p>
    <w:p w:rsidR="0004681B" w:rsidRPr="00C6623D" w:rsidRDefault="005857A1" w:rsidP="005857A1">
      <w:pPr>
        <w:pStyle w:val="berschrift2"/>
        <w:tabs>
          <w:tab w:val="clear" w:pos="2836"/>
          <w:tab w:val="num" w:pos="993"/>
        </w:tabs>
        <w:ind w:left="709"/>
      </w:pPr>
      <w:bookmarkStart w:id="146" w:name="_Toc511709083"/>
      <w:r w:rsidRPr="00C6623D">
        <w:t>Überlegungen</w:t>
      </w:r>
      <w:bookmarkEnd w:id="146"/>
      <w:r w:rsidRPr="00C6623D">
        <w:t xml:space="preserve"> </w:t>
      </w:r>
    </w:p>
    <w:p w:rsidR="00FA4696" w:rsidRPr="00C6623D" w:rsidRDefault="00782A12" w:rsidP="00FA4696">
      <w:pPr>
        <w:pStyle w:val="Grundtext"/>
      </w:pPr>
      <w:r w:rsidRPr="00C6623D">
        <w:t xml:space="preserve">Das Projekt soll eine Single-Page-Webseite werden, da nicht viele Informationen angezeigt werden müssen. Ver verlinken mehrere HTML-Seiten würde die Webanwendung zu sehr verwinkelt und unhandlich machen, was nicht sein sollte. </w:t>
      </w:r>
    </w:p>
    <w:p w:rsidR="00782A12" w:rsidRPr="00C6623D" w:rsidRDefault="00782A12" w:rsidP="00FA4696">
      <w:pPr>
        <w:pStyle w:val="Grundtext"/>
      </w:pPr>
      <w:r w:rsidRPr="00C6623D">
        <w:t xml:space="preserve">Wird bei der Suche mehrere GPs gefunden, sollen diese in einer Liste angezeigt werden. Über die Liste kann der Anwender sich ein GP aussuchen. Wird jedoch nur ein GP gefunden, soll direkt der Webservice zum Auslesen der GP Informationen gestartet werden. </w:t>
      </w:r>
    </w:p>
    <w:p w:rsidR="00782A12" w:rsidRPr="00C6623D" w:rsidRDefault="00782A12" w:rsidP="00FA4696">
      <w:pPr>
        <w:pStyle w:val="Grundtext"/>
      </w:pPr>
      <w:r w:rsidRPr="00C6623D">
        <w:t>Ein GP kann mehrere QMC IDs besitzen. Daher sollte es möglich sein, dass der Anwender zwischen den QMC IDs hin und her wechseln kann und im</w:t>
      </w:r>
      <w:r w:rsidR="00D43346" w:rsidRPr="00C6623D">
        <w:t>s</w:t>
      </w:r>
      <w:r w:rsidRPr="00C6623D">
        <w:t xml:space="preserve">mer die Informationen zu einer QMC ID angezeigt werden. </w:t>
      </w:r>
    </w:p>
    <w:p w:rsidR="00782A12" w:rsidRPr="00C6623D" w:rsidRDefault="00782A12" w:rsidP="00FA4696">
      <w:pPr>
        <w:pStyle w:val="Grundtext"/>
      </w:pPr>
      <w:r w:rsidRPr="00C6623D">
        <w:t>der</w:t>
      </w:r>
      <w:r w:rsidR="00860C8A" w:rsidRPr="00C6623D">
        <w:t xml:space="preserve"> Änderungsmodus </w:t>
      </w:r>
      <w:r w:rsidRPr="00C6623D">
        <w:t>soll klar erkennbar sein. Zude</w:t>
      </w:r>
      <w:r w:rsidR="00860C8A" w:rsidRPr="00C6623D">
        <w:t xml:space="preserve">m sollte der Änderungsmodus </w:t>
      </w:r>
      <w:r w:rsidRPr="00C6623D">
        <w:t xml:space="preserve">so </w:t>
      </w:r>
      <w:r w:rsidR="00860C8A" w:rsidRPr="00C6623D">
        <w:t>umgesetzt</w:t>
      </w:r>
      <w:r w:rsidRPr="00C6623D">
        <w:t xml:space="preserve"> werden, dass der Anwender diesen verlassen muss, auch </w:t>
      </w:r>
      <w:r w:rsidR="00860C8A" w:rsidRPr="00C6623D">
        <w:t>wenn</w:t>
      </w:r>
      <w:r w:rsidRPr="00C6623D">
        <w:t xml:space="preserve"> keine </w:t>
      </w:r>
      <w:r w:rsidR="00860C8A" w:rsidRPr="00C6623D">
        <w:t>Änderungen</w:t>
      </w:r>
      <w:r w:rsidRPr="00C6623D">
        <w:t xml:space="preserve"> vorgenommen wurde. Dies soll verhindern, dass ein An</w:t>
      </w:r>
      <w:r w:rsidR="00860C8A" w:rsidRPr="00C6623D">
        <w:t>wender im Ä</w:t>
      </w:r>
      <w:r w:rsidRPr="00C6623D">
        <w:t>nderungsmodus b</w:t>
      </w:r>
      <w:r w:rsidR="00860C8A" w:rsidRPr="00C6623D">
        <w:t>leibt</w:t>
      </w:r>
      <w:r w:rsidRPr="00C6623D">
        <w:t xml:space="preserve"> und </w:t>
      </w:r>
      <w:r w:rsidR="00860C8A" w:rsidRPr="00C6623D">
        <w:t xml:space="preserve">unbeabsichtigt (weitere) Änderungen vornimmt. </w:t>
      </w:r>
    </w:p>
    <w:p w:rsidR="005857A1" w:rsidRPr="00C6623D" w:rsidRDefault="00474553" w:rsidP="005857A1">
      <w:pPr>
        <w:pStyle w:val="berschrift2"/>
        <w:tabs>
          <w:tab w:val="clear" w:pos="2836"/>
          <w:tab w:val="num" w:pos="993"/>
        </w:tabs>
        <w:ind w:left="709"/>
      </w:pPr>
      <w:bookmarkStart w:id="147" w:name="_Toc511709084"/>
      <w:r w:rsidRPr="00C6623D">
        <w:t>Bibliotheken</w:t>
      </w:r>
      <w:bookmarkEnd w:id="147"/>
      <w:r w:rsidRPr="00C6623D">
        <w:t xml:space="preserve"> </w:t>
      </w:r>
      <w:r w:rsidR="00A6483D" w:rsidRPr="00C6623D">
        <w:t>und Framework</w:t>
      </w:r>
    </w:p>
    <w:p w:rsidR="00860C8A" w:rsidRPr="00C6623D" w:rsidRDefault="00860C8A" w:rsidP="00860C8A">
      <w:pPr>
        <w:pStyle w:val="Grundtext"/>
      </w:pPr>
      <w:r w:rsidRPr="00C6623D">
        <w:t>F</w:t>
      </w:r>
      <w:r w:rsidR="00F54BFB" w:rsidRPr="00C6623D">
        <w:t xml:space="preserve">olgende </w:t>
      </w:r>
      <w:r w:rsidRPr="00C6623D">
        <w:t>Bibliotheken</w:t>
      </w:r>
      <w:r w:rsidR="00F54BFB" w:rsidRPr="00C6623D">
        <w:t>/Framewoks</w:t>
      </w:r>
      <w:r w:rsidRPr="00C6623D">
        <w:t xml:space="preserve"> werden für die Programmierung der Webseite verwendet: </w:t>
      </w:r>
    </w:p>
    <w:p w:rsidR="00860C8A" w:rsidRPr="00C6623D" w:rsidRDefault="00860C8A" w:rsidP="00860C8A">
      <w:pPr>
        <w:pStyle w:val="Grundtext"/>
        <w:numPr>
          <w:ilvl w:val="0"/>
          <w:numId w:val="26"/>
        </w:numPr>
      </w:pPr>
      <w:r w:rsidRPr="00C6623D">
        <w:t>Bootstrap</w:t>
      </w:r>
    </w:p>
    <w:p w:rsidR="00860C8A" w:rsidRPr="00C6623D" w:rsidRDefault="00860C8A" w:rsidP="00860C8A">
      <w:pPr>
        <w:pStyle w:val="Grundtext"/>
        <w:numPr>
          <w:ilvl w:val="0"/>
          <w:numId w:val="26"/>
        </w:numPr>
      </w:pPr>
      <w:r w:rsidRPr="00C6623D">
        <w:t>Jquery.soap</w:t>
      </w:r>
    </w:p>
    <w:p w:rsidR="00860C8A" w:rsidRPr="00C6623D" w:rsidRDefault="00860C8A" w:rsidP="00860C8A">
      <w:pPr>
        <w:pStyle w:val="Grundtext"/>
      </w:pPr>
    </w:p>
    <w:p w:rsidR="00233000" w:rsidRPr="00C6623D" w:rsidRDefault="00860C8A" w:rsidP="00860C8A">
      <w:pPr>
        <w:pStyle w:val="berschrift3"/>
      </w:pPr>
      <w:r w:rsidRPr="00C6623D">
        <w:t>Bootstrap</w:t>
      </w:r>
    </w:p>
    <w:p w:rsidR="00860C8A" w:rsidRPr="00C6623D" w:rsidRDefault="00F54BFB" w:rsidP="00860C8A">
      <w:pPr>
        <w:pStyle w:val="Grundtext"/>
      </w:pPr>
      <w:r w:rsidRPr="00C6623D">
        <w:t xml:space="preserve">Das </w:t>
      </w:r>
      <w:r w:rsidR="00860C8A" w:rsidRPr="00C6623D">
        <w:t>Bootst</w:t>
      </w:r>
      <w:r w:rsidR="00A6483D" w:rsidRPr="00C6623D">
        <w:t>rap</w:t>
      </w:r>
      <w:r w:rsidRPr="00C6623D">
        <w:t xml:space="preserve"> Framework</w:t>
      </w:r>
      <w:r w:rsidR="00A6483D" w:rsidRPr="00C6623D">
        <w:t xml:space="preserve"> wird in diesem Projekt wegen er einfachen Anwendbarkeit eingesetzte. Es bietet viel HTML Funktionen, welche ohne grossen Aufwand implementiert werden können. Dank dem eigenen CSS erscheinen die Bootstrap Elemente ohne weiteres Zutun in einem modernen Style.  </w:t>
      </w:r>
    </w:p>
    <w:p w:rsidR="00A6483D" w:rsidRPr="00C6623D" w:rsidRDefault="00A6483D" w:rsidP="00860C8A">
      <w:pPr>
        <w:pStyle w:val="Grundtext"/>
      </w:pPr>
      <w:r w:rsidRPr="00C6623D">
        <w:t>Über das Grid-System von Bootstrap</w:t>
      </w:r>
      <w:r w:rsidR="00F54BFB" w:rsidRPr="00C6623D">
        <w:t xml:space="preserve"> kann z</w:t>
      </w:r>
      <w:r w:rsidRPr="00C6623D">
        <w:t>usätzlich einfach ein Respon</w:t>
      </w:r>
      <w:r w:rsidR="00F54BFB" w:rsidRPr="00C6623D">
        <w:t>s</w:t>
      </w:r>
      <w:r w:rsidRPr="00C6623D">
        <w:t xml:space="preserve">ive Design erstellt werden. Dies ist für dieses Projekt nicht relevant, könnte aber bei einer Weiterentwicklung </w:t>
      </w:r>
      <w:r w:rsidR="00F54BFB" w:rsidRPr="00C6623D">
        <w:t>der Webseite</w:t>
      </w:r>
      <w:r w:rsidRPr="00C6623D">
        <w:t xml:space="preserve"> hilfreich sein.</w:t>
      </w:r>
    </w:p>
    <w:p w:rsidR="00860C8A" w:rsidRPr="00C6623D" w:rsidRDefault="00860C8A" w:rsidP="00860C8A">
      <w:pPr>
        <w:pStyle w:val="berschrift3"/>
      </w:pPr>
      <w:r w:rsidRPr="00C6623D">
        <w:t>jquery.soap</w:t>
      </w:r>
    </w:p>
    <w:p w:rsidR="00891DF0" w:rsidRPr="00C6623D" w:rsidRDefault="00F54BFB" w:rsidP="00891DF0">
      <w:pPr>
        <w:pStyle w:val="Grundtext"/>
      </w:pPr>
      <w:r w:rsidRPr="00C6623D">
        <w:t xml:space="preserve">jquery.soap Bibliothek wird in diesem Projekt für die Kommunikation der Webservices verwendet. Es ermöglicht das eingeben des Request in </w:t>
      </w:r>
      <w:r w:rsidR="00C278BE" w:rsidRPr="00C6623D">
        <w:t xml:space="preserve">XML DOM, XML string oder </w:t>
      </w:r>
      <w:r w:rsidRPr="00C6623D">
        <w:t xml:space="preserve">JSON und kann die Response Nachricht ebenfalls in einer von diesen Formen zurückgeben. </w:t>
      </w:r>
    </w:p>
    <w:p w:rsidR="00F54BFB" w:rsidRPr="00C6623D" w:rsidRDefault="00F54BFB" w:rsidP="00F54BFB">
      <w:pPr>
        <w:pStyle w:val="berschrift3"/>
      </w:pPr>
      <w:r w:rsidRPr="00C6623D">
        <w:t xml:space="preserve">Entscheidungen </w:t>
      </w:r>
    </w:p>
    <w:p w:rsidR="00891DF0" w:rsidRPr="00C6623D" w:rsidRDefault="004E6AC7" w:rsidP="00F54BFB">
      <w:pPr>
        <w:pStyle w:val="Grundtext"/>
      </w:pPr>
      <w:r w:rsidRPr="00C6623D">
        <w:t>Die Entscheidung der beiden obengenannten Bibliotheken / Frameworks wurde auf Grund des Umfangs der vorhandenen Dokumentationen</w:t>
      </w:r>
      <w:r w:rsidR="00C278BE" w:rsidRPr="00C6623D">
        <w:t xml:space="preserve">, verglichen mit vergleichbaren Bibliotheken. </w:t>
      </w:r>
      <w:r w:rsidR="00891DF0" w:rsidRPr="00C6623D">
        <w:br w:type="page"/>
      </w:r>
    </w:p>
    <w:p w:rsidR="005857A1" w:rsidRPr="00C6623D" w:rsidRDefault="005857A1" w:rsidP="005857A1">
      <w:pPr>
        <w:pStyle w:val="berschrift2"/>
        <w:tabs>
          <w:tab w:val="clear" w:pos="2836"/>
          <w:tab w:val="num" w:pos="709"/>
        </w:tabs>
        <w:ind w:hanging="2836"/>
      </w:pPr>
      <w:bookmarkStart w:id="148" w:name="_Toc511709085"/>
      <w:r w:rsidRPr="00C6623D">
        <w:lastRenderedPageBreak/>
        <w:t>GUI Entwurf</w:t>
      </w:r>
      <w:bookmarkEnd w:id="148"/>
    </w:p>
    <w:p w:rsidR="005857A1" w:rsidRPr="00C6623D" w:rsidRDefault="005857A1" w:rsidP="005857A1">
      <w:pPr>
        <w:pStyle w:val="Grundtext"/>
      </w:pPr>
      <w:r w:rsidRPr="00C6623D">
        <w:t xml:space="preserve">Um bei der Erstellung der Webseite einen Anhaltspunkt zu haben, wie diese am </w:t>
      </w:r>
      <w:r w:rsidR="00233000" w:rsidRPr="00C6623D">
        <w:t>Aussehen</w:t>
      </w:r>
      <w:r w:rsidRPr="00C6623D">
        <w:t xml:space="preserve"> soll, wird ein Entwurf für das GUI erstellt. Das GUI </w:t>
      </w:r>
      <w:r w:rsidR="002F683D" w:rsidRPr="00C6623D">
        <w:t xml:space="preserve">soll einfach und </w:t>
      </w:r>
      <w:r w:rsidRPr="00C6623D">
        <w:t xml:space="preserve">selbsterklärend sein, so dass selbst unerfahrene Benutzer die Anwendung leicht bedienen können. </w:t>
      </w:r>
    </w:p>
    <w:p w:rsidR="002F683D" w:rsidRPr="00C6623D" w:rsidRDefault="00330528" w:rsidP="002F683D">
      <w:pPr>
        <w:pStyle w:val="berschrift3"/>
      </w:pPr>
      <w:bookmarkStart w:id="149" w:name="_Toc511709086"/>
      <w:r w:rsidRPr="00C6623D">
        <w:t xml:space="preserve">GUI </w:t>
      </w:r>
      <w:r w:rsidR="002F683D" w:rsidRPr="00C6623D">
        <w:t>Hauptseite</w:t>
      </w:r>
      <w:bookmarkEnd w:id="149"/>
    </w:p>
    <w:p w:rsidR="002F683D" w:rsidRPr="00C6623D" w:rsidRDefault="00341228" w:rsidP="002F683D">
      <w:pPr>
        <w:pStyle w:val="Grundtext"/>
        <w:keepNext/>
      </w:pPr>
      <w:r w:rsidRPr="00C6623D">
        <w:rPr>
          <w:noProof/>
        </w:rPr>
        <w:drawing>
          <wp:inline distT="0" distB="0" distL="0" distR="0" wp14:anchorId="48F44B7F" wp14:editId="45AAD5B8">
            <wp:extent cx="5760085" cy="6494145"/>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494145"/>
                    </a:xfrm>
                    <a:prstGeom prst="rect">
                      <a:avLst/>
                    </a:prstGeom>
                  </pic:spPr>
                </pic:pic>
              </a:graphicData>
            </a:graphic>
          </wp:inline>
        </w:drawing>
      </w:r>
    </w:p>
    <w:p w:rsidR="002F683D" w:rsidRPr="00C6623D" w:rsidRDefault="002F683D" w:rsidP="002F683D">
      <w:pPr>
        <w:pStyle w:val="Beschriftung"/>
      </w:pPr>
      <w:bookmarkStart w:id="150" w:name="_Toc511652397"/>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20</w:t>
      </w:r>
      <w:r w:rsidRPr="00C6623D">
        <w:fldChar w:fldCharType="end"/>
      </w:r>
      <w:r w:rsidRPr="00C6623D">
        <w:t>: GUI für die Webseite</w:t>
      </w:r>
      <w:bookmarkEnd w:id="150"/>
    </w:p>
    <w:p w:rsidR="00891DF0" w:rsidRPr="00C6623D" w:rsidRDefault="00891DF0" w:rsidP="00961028">
      <w:pPr>
        <w:pStyle w:val="TextSpeziell"/>
        <w:jc w:val="left"/>
      </w:pPr>
    </w:p>
    <w:p w:rsidR="00891DF0" w:rsidRPr="00C6623D" w:rsidRDefault="00891DF0" w:rsidP="00961028">
      <w:pPr>
        <w:pStyle w:val="TextSpeziell"/>
        <w:jc w:val="left"/>
      </w:pPr>
    </w:p>
    <w:p w:rsidR="00341228" w:rsidRPr="00C6623D" w:rsidRDefault="00961028" w:rsidP="00961028">
      <w:pPr>
        <w:pStyle w:val="TextSpeziell"/>
        <w:jc w:val="left"/>
      </w:pPr>
      <w:r w:rsidRPr="00C6623D">
        <w:lastRenderedPageBreak/>
        <w:t xml:space="preserve">Überlegungen: </w:t>
      </w:r>
    </w:p>
    <w:p w:rsidR="0004681B" w:rsidRPr="00C6623D" w:rsidRDefault="00961028" w:rsidP="002F683D">
      <w:pPr>
        <w:pStyle w:val="Grundtext"/>
      </w:pPr>
      <w:r w:rsidRPr="00C6623D">
        <w:t xml:space="preserve">Über den Such-Button soll die GP Suche Ausgeführt werden. </w:t>
      </w:r>
      <w:r w:rsidR="00330528" w:rsidRPr="00C6623D">
        <w:t xml:space="preserve"> Werden mehrere Ergebnisse gefunden soll ein Fenster mit allen Gefunden GPs angezeigt werden, aus diesen kann ein GP ausgesucht werden. Sobald ein GP ausgesucht wurde, sollen die Abschnitte für die GP Informationen und die QMC Produkte angezeigt werden. Da ein GP mehrere QMC IDs besitzen kann, soll über eine Selection Box zwischen den QMC IDs auswählen. Bei den GP Informationen befindet sich ein änderungs-button. Wird in einem weiteren Fenster der Änderungsmodus aktiv.</w:t>
      </w:r>
      <w:r w:rsidR="00474553" w:rsidRPr="00C6623D">
        <w:t xml:space="preserve"> Der Hilfstext soll nur Angezeigt werden, wenn auf den Hilfe-Button geklickt wird.</w:t>
      </w:r>
    </w:p>
    <w:p w:rsidR="0004681B" w:rsidRPr="00C6623D" w:rsidRDefault="00330528" w:rsidP="00330528">
      <w:pPr>
        <w:pStyle w:val="berschrift3"/>
      </w:pPr>
      <w:bookmarkStart w:id="151" w:name="_Toc511709087"/>
      <w:r w:rsidRPr="00C6623D">
        <w:t xml:space="preserve">GUI für die GP </w:t>
      </w:r>
      <w:r w:rsidR="000838D8" w:rsidRPr="00C6623D">
        <w:t>Auswahl</w:t>
      </w:r>
      <w:bookmarkEnd w:id="151"/>
    </w:p>
    <w:p w:rsidR="000838D8" w:rsidRPr="00C6623D" w:rsidRDefault="000838D8" w:rsidP="000838D8">
      <w:pPr>
        <w:pStyle w:val="Grundtext"/>
      </w:pPr>
      <w:r w:rsidRPr="00C6623D">
        <w:t xml:space="preserve">Wen bei der Suche mehrere Treffer gefunden wurden, soll ein Fenster geöffnet werden, welches alle Treffer (maximal </w:t>
      </w:r>
      <w:r w:rsidR="00811616" w:rsidRPr="00C6623D">
        <w:t>50) anzeigt. Das Fenster wird über die Modal Funktion von Bootstrap umgesetzt.  Die Gefunden GPs werden in einer Tabelle, angezeigt.</w:t>
      </w:r>
    </w:p>
    <w:p w:rsidR="000838D8" w:rsidRPr="00C6623D" w:rsidRDefault="000838D8" w:rsidP="000838D8">
      <w:pPr>
        <w:pStyle w:val="Grundtext"/>
        <w:keepNext/>
      </w:pPr>
      <w:r w:rsidRPr="00C6623D">
        <w:rPr>
          <w:noProof/>
        </w:rPr>
        <w:drawing>
          <wp:inline distT="0" distB="0" distL="0" distR="0" wp14:anchorId="3F748C5B" wp14:editId="331005F7">
            <wp:extent cx="3233207" cy="1661823"/>
            <wp:effectExtent l="0" t="0" r="571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795" cy="1665723"/>
                    </a:xfrm>
                    <a:prstGeom prst="rect">
                      <a:avLst/>
                    </a:prstGeom>
                  </pic:spPr>
                </pic:pic>
              </a:graphicData>
            </a:graphic>
          </wp:inline>
        </w:drawing>
      </w:r>
    </w:p>
    <w:p w:rsidR="000838D8" w:rsidRPr="00C6623D" w:rsidRDefault="000838D8" w:rsidP="000838D8">
      <w:pPr>
        <w:pStyle w:val="Beschriftung"/>
      </w:pPr>
      <w:bookmarkStart w:id="152" w:name="_Toc511652398"/>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21</w:t>
      </w:r>
      <w:r w:rsidRPr="00C6623D">
        <w:fldChar w:fldCharType="end"/>
      </w:r>
      <w:r w:rsidRPr="00C6623D">
        <w:t>: Die Auswahl eines GPs über die Modal Funktion von Bootstrap</w:t>
      </w:r>
      <w:bookmarkEnd w:id="152"/>
    </w:p>
    <w:p w:rsidR="008243C9" w:rsidRPr="00C6623D" w:rsidRDefault="008243C9" w:rsidP="008243C9">
      <w:pPr>
        <w:pStyle w:val="berschrift3"/>
      </w:pPr>
      <w:bookmarkStart w:id="153" w:name="_Toc511709088"/>
      <w:r w:rsidRPr="00C6623D">
        <w:t>d GUI für den Änderungsmodus</w:t>
      </w:r>
      <w:bookmarkEnd w:id="153"/>
    </w:p>
    <w:p w:rsidR="008243C9" w:rsidRPr="00C6623D" w:rsidRDefault="008243C9" w:rsidP="008243C9">
      <w:pPr>
        <w:pStyle w:val="Grundtext"/>
      </w:pPr>
      <w:r w:rsidRPr="00C6623D">
        <w:rPr>
          <w:noProof/>
        </w:rPr>
        <w:drawing>
          <wp:anchor distT="0" distB="0" distL="114300" distR="114300" simplePos="0" relativeHeight="251737600" behindDoc="0" locked="0" layoutInCell="1" allowOverlap="1" wp14:anchorId="43BBA241" wp14:editId="104C63BE">
            <wp:simplePos x="0" y="0"/>
            <wp:positionH relativeFrom="margin">
              <wp:posOffset>2927903</wp:posOffset>
            </wp:positionH>
            <wp:positionV relativeFrom="margin">
              <wp:posOffset>4905375</wp:posOffset>
            </wp:positionV>
            <wp:extent cx="2512060" cy="3013075"/>
            <wp:effectExtent l="0" t="0" r="254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12060" cy="3013075"/>
                    </a:xfrm>
                    <a:prstGeom prst="rect">
                      <a:avLst/>
                    </a:prstGeom>
                  </pic:spPr>
                </pic:pic>
              </a:graphicData>
            </a:graphic>
          </wp:anchor>
        </w:drawing>
      </w:r>
      <w:r w:rsidRPr="00C6623D">
        <w:t xml:space="preserve">Der Änderungsmodus soll in einem Fenster, mit Hilfe der Bootstrap Modal Funktion, geöffnet werden.    </w:t>
      </w:r>
    </w:p>
    <w:p w:rsidR="008243C9" w:rsidRPr="00C6623D" w:rsidRDefault="008243C9" w:rsidP="008243C9"/>
    <w:p w:rsidR="005C689C" w:rsidRPr="00C6623D" w:rsidRDefault="005C689C" w:rsidP="005C689C">
      <w:pPr>
        <w:pStyle w:val="Grundtext"/>
      </w:pPr>
    </w:p>
    <w:p w:rsidR="005C689C" w:rsidRPr="00C6623D" w:rsidRDefault="005C689C" w:rsidP="005C689C">
      <w:pPr>
        <w:pStyle w:val="Grundtext"/>
      </w:pPr>
    </w:p>
    <w:p w:rsidR="005C689C" w:rsidRPr="00C6623D" w:rsidRDefault="00474553">
      <w:pPr>
        <w:spacing w:line="240" w:lineRule="auto"/>
      </w:pPr>
      <w:r w:rsidRPr="00C6623D">
        <w:rPr>
          <w:noProof/>
        </w:rPr>
        <mc:AlternateContent>
          <mc:Choice Requires="wps">
            <w:drawing>
              <wp:anchor distT="0" distB="0" distL="114300" distR="114300" simplePos="0" relativeHeight="251731456" behindDoc="0" locked="0" layoutInCell="1" allowOverlap="1" wp14:anchorId="6C1FCF89" wp14:editId="1B6998CF">
                <wp:simplePos x="0" y="0"/>
                <wp:positionH relativeFrom="column">
                  <wp:posOffset>3030109</wp:posOffset>
                </wp:positionH>
                <wp:positionV relativeFrom="paragraph">
                  <wp:posOffset>1725322</wp:posOffset>
                </wp:positionV>
                <wp:extent cx="2512060"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rsidR="00AC5A1F" w:rsidRPr="0029293D" w:rsidRDefault="00AC5A1F" w:rsidP="00811616">
                            <w:pPr>
                              <w:pStyle w:val="Beschriftung"/>
                              <w:rPr>
                                <w:noProof/>
                                <w:sz w:val="20"/>
                                <w:szCs w:val="20"/>
                              </w:rPr>
                            </w:pPr>
                            <w:bookmarkStart w:id="154" w:name="_Toc511652399"/>
                            <w:r>
                              <w:t xml:space="preserve">Abbildung </w:t>
                            </w:r>
                            <w:r>
                              <w:fldChar w:fldCharType="begin"/>
                            </w:r>
                            <w:r>
                              <w:instrText xml:space="preserve"> SEQ Abbildung \* ARABIC </w:instrText>
                            </w:r>
                            <w:r>
                              <w:fldChar w:fldCharType="separate"/>
                            </w:r>
                            <w:r>
                              <w:rPr>
                                <w:noProof/>
                              </w:rPr>
                              <w:t>22</w:t>
                            </w:r>
                            <w:r>
                              <w:fldChar w:fldCharType="end"/>
                            </w:r>
                            <w:r>
                              <w:t>: Der Änderungsmodus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CF89" id="Textfeld 35" o:spid="_x0000_s1033" type="#_x0000_t202" style="position:absolute;margin-left:238.6pt;margin-top:135.85pt;width:197.8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zNMQIAAGYEAAAOAAAAZHJzL2Uyb0RvYy54bWysVMGO2jAQvVfqP1i+lwDV0g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" stroked="f">
                <v:textbox style="mso-fit-shape-to-text:t" inset="0,0,0,0">
                  <w:txbxContent>
                    <w:p w:rsidR="00AC5A1F" w:rsidRPr="0029293D" w:rsidRDefault="00AC5A1F" w:rsidP="00811616">
                      <w:pPr>
                        <w:pStyle w:val="Beschriftung"/>
                        <w:rPr>
                          <w:noProof/>
                          <w:sz w:val="20"/>
                          <w:szCs w:val="20"/>
                        </w:rPr>
                      </w:pPr>
                      <w:bookmarkStart w:id="155" w:name="_Toc511652399"/>
                      <w:r>
                        <w:t xml:space="preserve">Abbildung </w:t>
                      </w:r>
                      <w:r>
                        <w:fldChar w:fldCharType="begin"/>
                      </w:r>
                      <w:r>
                        <w:instrText xml:space="preserve"> SEQ Abbildung \* ARABIC </w:instrText>
                      </w:r>
                      <w:r>
                        <w:fldChar w:fldCharType="separate"/>
                      </w:r>
                      <w:r>
                        <w:rPr>
                          <w:noProof/>
                        </w:rPr>
                        <w:t>22</w:t>
                      </w:r>
                      <w:r>
                        <w:fldChar w:fldCharType="end"/>
                      </w:r>
                      <w:r>
                        <w:t>: Der Änderungsmodus</w:t>
                      </w:r>
                      <w:bookmarkEnd w:id="155"/>
                    </w:p>
                  </w:txbxContent>
                </v:textbox>
                <w10:wrap type="square"/>
              </v:shape>
            </w:pict>
          </mc:Fallback>
        </mc:AlternateContent>
      </w:r>
      <w:r w:rsidR="005C689C" w:rsidRPr="00C6623D">
        <w:br w:type="page"/>
      </w:r>
    </w:p>
    <w:p w:rsidR="008243C9" w:rsidRPr="00C6623D" w:rsidRDefault="008243C9" w:rsidP="008243C9">
      <w:pPr>
        <w:pStyle w:val="berschrift2"/>
        <w:tabs>
          <w:tab w:val="clear" w:pos="2836"/>
          <w:tab w:val="num" w:pos="709"/>
        </w:tabs>
        <w:ind w:hanging="2836"/>
      </w:pPr>
      <w:bookmarkStart w:id="156" w:name="_Toc511709089"/>
      <w:r w:rsidRPr="00C6623D">
        <w:lastRenderedPageBreak/>
        <w:t>Workflows</w:t>
      </w:r>
      <w:bookmarkEnd w:id="156"/>
    </w:p>
    <w:p w:rsidR="008243C9" w:rsidRPr="00C6623D" w:rsidRDefault="005C089B" w:rsidP="008243C9">
      <w:pPr>
        <w:pStyle w:val="berschrift3"/>
      </w:pPr>
      <w:bookmarkStart w:id="157" w:name="_Toc511709090"/>
      <w:r w:rsidRPr="00C6623D">
        <w:t>GP suche und Informationen ausgeben</w:t>
      </w:r>
      <w:bookmarkEnd w:id="157"/>
    </w:p>
    <w:p w:rsidR="008243C9" w:rsidRPr="00C6623D" w:rsidRDefault="00A2739C" w:rsidP="00A2739C">
      <w:pPr>
        <w:pStyle w:val="Grundtext"/>
        <w:jc w:val="center"/>
      </w:pPr>
      <w:r w:rsidRPr="00C6623D">
        <w:object w:dxaOrig="6390" w:dyaOrig="15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641.05pt" o:ole="">
            <v:imagedata r:id="rId47" o:title=""/>
          </v:shape>
          <o:OLEObject Type="Embed" ProgID="Visio.Drawing.15" ShapeID="_x0000_i1025" DrawAspect="Content" ObjectID="_1585491698" r:id="rId48"/>
        </w:object>
      </w:r>
    </w:p>
    <w:p w:rsidR="00A2739C" w:rsidRPr="00C6623D" w:rsidRDefault="00A2739C" w:rsidP="00A2739C">
      <w:pPr>
        <w:pStyle w:val="berschrift3"/>
      </w:pPr>
      <w:bookmarkStart w:id="158" w:name="_Toc511709091"/>
      <w:r w:rsidRPr="00C6623D">
        <w:lastRenderedPageBreak/>
        <w:t>GP ändern</w:t>
      </w:r>
      <w:bookmarkEnd w:id="158"/>
    </w:p>
    <w:p w:rsidR="00A2739C" w:rsidRPr="00C6623D" w:rsidRDefault="00A2739C" w:rsidP="00A2739C">
      <w:pPr>
        <w:pStyle w:val="Grundtext"/>
        <w:jc w:val="center"/>
      </w:pPr>
      <w:r w:rsidRPr="00C6623D">
        <w:object w:dxaOrig="3510" w:dyaOrig="10755">
          <v:shape id="_x0000_i1026" type="#_x0000_t75" style="width:175.5pt;height:537.75pt" o:ole="">
            <v:imagedata r:id="rId49" o:title=""/>
          </v:shape>
          <o:OLEObject Type="Embed" ProgID="Visio.Drawing.15" ShapeID="_x0000_i1026" DrawAspect="Content" ObjectID="_1585491699" r:id="rId50"/>
        </w:object>
      </w:r>
    </w:p>
    <w:p w:rsidR="006A5482" w:rsidRPr="00C6623D" w:rsidRDefault="006A5482">
      <w:pPr>
        <w:spacing w:line="240" w:lineRule="auto"/>
      </w:pPr>
      <w:r w:rsidRPr="00C6623D">
        <w:br w:type="page"/>
      </w:r>
    </w:p>
    <w:p w:rsidR="00811616" w:rsidRPr="00C6623D" w:rsidRDefault="00811616" w:rsidP="00811616">
      <w:pPr>
        <w:pStyle w:val="berschrift1"/>
      </w:pPr>
      <w:bookmarkStart w:id="159" w:name="_Toc511709092"/>
      <w:r w:rsidRPr="00C6623D">
        <w:lastRenderedPageBreak/>
        <w:t>Entwicklung Webanwendung</w:t>
      </w:r>
      <w:bookmarkEnd w:id="159"/>
      <w:r w:rsidRPr="00C6623D">
        <w:t xml:space="preserve"> </w:t>
      </w:r>
    </w:p>
    <w:p w:rsidR="000D49AC" w:rsidRPr="00C6623D" w:rsidRDefault="000D49AC" w:rsidP="000D49AC">
      <w:pPr>
        <w:pStyle w:val="Grundtext"/>
      </w:pPr>
      <w:r w:rsidRPr="00C6623D">
        <w:t xml:space="preserve">Nach der Planung der Webanwendung wird diese anhand der erstellten GUI Entwürfe und Flussdiagrammen erstellt. </w:t>
      </w:r>
    </w:p>
    <w:p w:rsidR="00A350E4" w:rsidRPr="00C6623D" w:rsidRDefault="008B786C" w:rsidP="008B786C">
      <w:pPr>
        <w:pStyle w:val="berschrift2"/>
        <w:tabs>
          <w:tab w:val="clear" w:pos="2836"/>
        </w:tabs>
        <w:ind w:left="709"/>
      </w:pPr>
      <w:r w:rsidRPr="00C6623D">
        <w:t>Formular für die Geschäftspartnersuche</w:t>
      </w:r>
    </w:p>
    <w:p w:rsidR="008B786C" w:rsidRPr="00C6623D" w:rsidRDefault="008B786C" w:rsidP="000D49AC">
      <w:pPr>
        <w:pStyle w:val="Grundtext"/>
      </w:pPr>
      <w:r w:rsidRPr="00C6623D">
        <w:t xml:space="preserve">Als erstes wird das Formular erstellt, welches die Eingabe der Suchkriterien ermöglicht. Beim Feld für die Eingabe des Geschäftspartners definierte ich mit dem Attribut «maxlenght» eine maximallänge. Damit ist es den Benutzer nicht möglich, einen Wert einzugeben, welcher länger ist als ein Geschäftspartner im SAP ERP. </w:t>
      </w:r>
    </w:p>
    <w:p w:rsidR="008B786C" w:rsidRPr="00C6623D" w:rsidRDefault="008B786C" w:rsidP="008B786C">
      <w:pPr>
        <w:pStyle w:val="Grundtext"/>
        <w:keepNext/>
      </w:pPr>
      <w:r w:rsidRPr="00C6623D">
        <w:rPr>
          <w:noProof/>
        </w:rPr>
        <w:drawing>
          <wp:inline distT="0" distB="0" distL="0" distR="0" wp14:anchorId="206F6AE5" wp14:editId="70FD6421">
            <wp:extent cx="5760085" cy="67056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670560"/>
                    </a:xfrm>
                    <a:prstGeom prst="rect">
                      <a:avLst/>
                    </a:prstGeom>
                  </pic:spPr>
                </pic:pic>
              </a:graphicData>
            </a:graphic>
          </wp:inline>
        </w:drawing>
      </w:r>
    </w:p>
    <w:p w:rsidR="008B786C" w:rsidRPr="00C6623D" w:rsidRDefault="008B786C" w:rsidP="008B786C">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007C2FC3" w:rsidRPr="00C6623D">
        <w:rPr>
          <w:noProof/>
        </w:rPr>
        <w:t>23</w:t>
      </w:r>
      <w:r w:rsidRPr="00C6623D">
        <w:fldChar w:fldCharType="end"/>
      </w:r>
      <w:r w:rsidRPr="00C6623D">
        <w:t>: Inputfeld für den GP kann nicht länger als 7 sein</w:t>
      </w:r>
    </w:p>
    <w:p w:rsidR="008B786C" w:rsidRPr="00C6623D" w:rsidRDefault="008B786C" w:rsidP="000D49AC">
      <w:pPr>
        <w:pStyle w:val="Grundtext"/>
      </w:pPr>
      <w:r w:rsidRPr="00C6623D">
        <w:t xml:space="preserve"> </w:t>
      </w:r>
      <w:r w:rsidR="007C2FC3" w:rsidRPr="00C6623D">
        <w:t>Für den GP Typ erstellte ich eine Selektionsbox. Wen ein Geschäftspartnertyp ausgewählt wird, wird der Value Wert des ausgewählten Option Element beim Aufruf des Webservice BP_Search übergeben. Der Value Wert entspricht jeweils dem Wert, welcher der GP Typ im SAP ERP hat. Wird kein GP Typ ausgewählt, wird ein leerer Wert dem Webservice übergeben.</w:t>
      </w:r>
    </w:p>
    <w:p w:rsidR="007C2FC3" w:rsidRPr="00C6623D" w:rsidRDefault="007C2FC3" w:rsidP="007C2FC3">
      <w:pPr>
        <w:keepNext/>
        <w:spacing w:line="240" w:lineRule="auto"/>
      </w:pPr>
      <w:r w:rsidRPr="00C6623D">
        <w:rPr>
          <w:noProof/>
        </w:rPr>
        <w:drawing>
          <wp:inline distT="0" distB="0" distL="0" distR="0" wp14:anchorId="6440F050" wp14:editId="298939EC">
            <wp:extent cx="3116912" cy="1574198"/>
            <wp:effectExtent l="0" t="0" r="762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9683" cy="1575598"/>
                    </a:xfrm>
                    <a:prstGeom prst="rect">
                      <a:avLst/>
                    </a:prstGeom>
                  </pic:spPr>
                </pic:pic>
              </a:graphicData>
            </a:graphic>
          </wp:inline>
        </w:drawing>
      </w:r>
    </w:p>
    <w:p w:rsidR="007C2FC3" w:rsidRPr="00C6623D" w:rsidRDefault="007C2FC3" w:rsidP="007C2FC3">
      <w:pPr>
        <w:pStyle w:val="Beschriftung"/>
      </w:pPr>
      <w:r w:rsidRPr="00C6623D">
        <w:t xml:space="preserve">Abbildung </w:t>
      </w:r>
      <w:r w:rsidRPr="00C6623D">
        <w:fldChar w:fldCharType="begin"/>
      </w:r>
      <w:r w:rsidRPr="00C6623D">
        <w:instrText xml:space="preserve"> SEQ Abbildung \* ARABIC </w:instrText>
      </w:r>
      <w:r w:rsidRPr="00C6623D">
        <w:fldChar w:fldCharType="separate"/>
      </w:r>
      <w:r w:rsidRPr="00C6623D">
        <w:rPr>
          <w:noProof/>
        </w:rPr>
        <w:t>24</w:t>
      </w:r>
      <w:r w:rsidRPr="00C6623D">
        <w:fldChar w:fldCharType="end"/>
      </w:r>
      <w:r w:rsidRPr="00C6623D">
        <w:t>: Selektionsbox für die Auswahl des GP Typs</w:t>
      </w:r>
    </w:p>
    <w:p w:rsidR="007C2FC3" w:rsidRPr="00C6623D" w:rsidRDefault="007C2FC3">
      <w:pPr>
        <w:spacing w:line="240" w:lineRule="auto"/>
      </w:pPr>
      <w:r w:rsidRPr="00C6623D">
        <w:t xml:space="preserve">Die restlichen Inputfelder wurden normal erstellt. Am Ende des Formulars befinden sich drei Buttons. </w:t>
      </w:r>
    </w:p>
    <w:p w:rsidR="007C2FC3" w:rsidRPr="00C6623D" w:rsidRDefault="007C2FC3">
      <w:pPr>
        <w:spacing w:line="240" w:lineRule="auto"/>
      </w:pPr>
    </w:p>
    <w:p w:rsidR="00FE2A9B" w:rsidRPr="00C6623D" w:rsidRDefault="007C2FC3" w:rsidP="00FE2A9B">
      <w:pPr>
        <w:spacing w:line="240" w:lineRule="auto"/>
        <w:ind w:left="2265" w:hanging="2265"/>
      </w:pPr>
      <w:r w:rsidRPr="00C6623D">
        <w:t xml:space="preserve">Suchen-Button:  </w:t>
      </w:r>
      <w:r w:rsidR="00FE2A9B" w:rsidRPr="00C6623D">
        <w:tab/>
      </w:r>
      <w:r w:rsidR="00FE2A9B" w:rsidRPr="00C6623D">
        <w:tab/>
      </w:r>
      <w:r w:rsidRPr="00C6623D">
        <w:t>Der Suchbutten ruft die Funktion checkSearchForm() auf, welche</w:t>
      </w:r>
      <w:r w:rsidR="00FE2A9B" w:rsidRPr="00C6623D">
        <w:t xml:space="preserve"> die Eingaben überprüft. </w:t>
      </w:r>
    </w:p>
    <w:p w:rsidR="00FE2A9B" w:rsidRPr="00C6623D" w:rsidRDefault="00FE2A9B">
      <w:pPr>
        <w:spacing w:line="240" w:lineRule="auto"/>
      </w:pPr>
      <w:r w:rsidRPr="00C6623D">
        <w:t xml:space="preserve">Hilfe-Button: </w:t>
      </w:r>
      <w:r w:rsidRPr="00C6623D">
        <w:tab/>
      </w:r>
      <w:r w:rsidRPr="00C6623D">
        <w:tab/>
        <w:t xml:space="preserve">Dieser Button macht ein Hilfetext neben dem Formular sichtbar. </w:t>
      </w:r>
    </w:p>
    <w:p w:rsidR="006A5482" w:rsidRPr="00C6623D" w:rsidRDefault="00FE2A9B">
      <w:pPr>
        <w:spacing w:line="240" w:lineRule="auto"/>
      </w:pPr>
      <w:r w:rsidRPr="00C6623D">
        <w:t>Felder leeren-Button:</w:t>
      </w:r>
      <w:r w:rsidRPr="00C6623D">
        <w:tab/>
        <w:t>Dieser Button leert alle Felder des Formulars</w:t>
      </w:r>
      <w:r w:rsidR="006A5482" w:rsidRPr="00C6623D">
        <w:br w:type="page"/>
      </w:r>
    </w:p>
    <w:p w:rsidR="00FE2A9B" w:rsidRPr="00C6623D" w:rsidRDefault="00FE2A9B" w:rsidP="00FE2A9B">
      <w:pPr>
        <w:pStyle w:val="berschrift2"/>
        <w:tabs>
          <w:tab w:val="clear" w:pos="2836"/>
          <w:tab w:val="num" w:pos="709"/>
        </w:tabs>
        <w:ind w:left="709"/>
      </w:pPr>
      <w:r w:rsidRPr="00C6623D">
        <w:lastRenderedPageBreak/>
        <w:t>Funktion checkSearchForm()</w:t>
      </w:r>
    </w:p>
    <w:p w:rsidR="006A5482" w:rsidRPr="00C6623D" w:rsidRDefault="00FE2A9B" w:rsidP="006A5482">
      <w:pPr>
        <w:pStyle w:val="Grundtext"/>
      </w:pPr>
      <w:r w:rsidRPr="00C6623D">
        <w:t xml:space="preserve">Die Funktion überprüft die eingegeben Werte des Formulars auf folgende Punkte: </w:t>
      </w:r>
    </w:p>
    <w:p w:rsidR="00FE2A9B" w:rsidRPr="00C6623D" w:rsidRDefault="00FE2A9B" w:rsidP="00FE2A9B">
      <w:pPr>
        <w:pStyle w:val="Grundtext"/>
        <w:numPr>
          <w:ilvl w:val="0"/>
          <w:numId w:val="37"/>
        </w:numPr>
      </w:pPr>
      <w:r w:rsidRPr="00C6623D">
        <w:t>Mindestens ein Feld muss mit einem Wert gefüllt worden sein</w:t>
      </w:r>
    </w:p>
    <w:p w:rsidR="00FE2A9B" w:rsidRPr="00C6623D" w:rsidRDefault="00FE2A9B" w:rsidP="00FE2A9B">
      <w:pPr>
        <w:pStyle w:val="Grundtext"/>
        <w:numPr>
          <w:ilvl w:val="0"/>
          <w:numId w:val="37"/>
        </w:numPr>
      </w:pPr>
      <w:r w:rsidRPr="00C6623D">
        <w:t>Falls der GP angegeben wurde: der Wert ist genau 7 Zeichen lang</w:t>
      </w:r>
    </w:p>
    <w:p w:rsidR="00FE2A9B" w:rsidRPr="00C6623D" w:rsidRDefault="00B4677D" w:rsidP="00FE2A9B">
      <w:pPr>
        <w:pStyle w:val="Grundtext"/>
      </w:pPr>
      <w:r w:rsidRPr="00C6623D">
        <w:t xml:space="preserve">Ist das Wert im GP Feld nicht lang </w:t>
      </w:r>
      <w:r w:rsidR="00AC5A1F" w:rsidRPr="00C6623D">
        <w:t>genug</w:t>
      </w:r>
      <w:r w:rsidRPr="00C6623D">
        <w:t xml:space="preserve">, wird dieses </w:t>
      </w:r>
      <w:r w:rsidR="00AC5A1F" w:rsidRPr="00C6623D">
        <w:t xml:space="preserve">nach der Validierung rot und eine Fehlermeldung erscheint. Wurde gar kein Feld ausgefüllt, werden alle Felder rot und eine entsprechende Fehlermeldung erscheint. Um die Felder rot hervorzuheben, wird die Klasse «has-error» von Bootstrap über den Aufruf document.getElementById den Elementen hinzugefügt. </w:t>
      </w:r>
    </w:p>
    <w:p w:rsidR="00AC5A1F" w:rsidRPr="00C6623D" w:rsidRDefault="00AC5A1F" w:rsidP="00FE2A9B">
      <w:pPr>
        <w:pStyle w:val="Grundtext"/>
      </w:pPr>
      <w:r w:rsidRPr="00C6623D">
        <w:rPr>
          <w:noProof/>
        </w:rPr>
        <w:drawing>
          <wp:inline distT="0" distB="0" distL="0" distR="0" wp14:anchorId="605D88BC" wp14:editId="47BACE60">
            <wp:extent cx="5760085" cy="620395"/>
            <wp:effectExtent l="0" t="0" r="0" b="825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620395"/>
                    </a:xfrm>
                    <a:prstGeom prst="rect">
                      <a:avLst/>
                    </a:prstGeom>
                  </pic:spPr>
                </pic:pic>
              </a:graphicData>
            </a:graphic>
          </wp:inline>
        </w:drawing>
      </w:r>
    </w:p>
    <w:p w:rsidR="00AC5A1F" w:rsidRPr="00C6623D" w:rsidRDefault="00AC5A1F" w:rsidP="00FE2A9B">
      <w:pPr>
        <w:pStyle w:val="Grundtext"/>
      </w:pPr>
      <w:r w:rsidRPr="00C6623D">
        <w:t xml:space="preserve">Die Fehlermeldung wird einem, im HTML Gerüst vorbereitetem, leeren div hinzugefügt. Zusätzlich wird dem Div die Klassen «alert» und «alert-danger» übergeben, damit die Fehlermeldung rot ausgegeben wird. </w:t>
      </w:r>
    </w:p>
    <w:p w:rsidR="00AC5A1F" w:rsidRPr="00C6623D" w:rsidRDefault="00AC5A1F" w:rsidP="00FE2A9B">
      <w:pPr>
        <w:pStyle w:val="Grundtext"/>
      </w:pPr>
      <w:r w:rsidRPr="00C6623D">
        <w:rPr>
          <w:noProof/>
        </w:rPr>
        <w:drawing>
          <wp:inline distT="0" distB="0" distL="0" distR="0" wp14:anchorId="48232995" wp14:editId="7D1558BE">
            <wp:extent cx="3504762" cy="628571"/>
            <wp:effectExtent l="0" t="0" r="635"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4762" cy="628571"/>
                    </a:xfrm>
                    <a:prstGeom prst="rect">
                      <a:avLst/>
                    </a:prstGeom>
                  </pic:spPr>
                </pic:pic>
              </a:graphicData>
            </a:graphic>
          </wp:inline>
        </w:drawing>
      </w:r>
    </w:p>
    <w:p w:rsidR="00AC5A1F" w:rsidRPr="00C6623D" w:rsidRDefault="00AC5A1F" w:rsidP="00FE2A9B">
      <w:pPr>
        <w:pStyle w:val="Grundtext"/>
      </w:pPr>
      <w:r w:rsidRPr="00C6623D">
        <w:t xml:space="preserve">War die Validierung erfolgreich wird die Funktion ssBPSearch() aufgerufen. </w:t>
      </w:r>
    </w:p>
    <w:p w:rsidR="00AC5A1F" w:rsidRPr="00C6623D" w:rsidRDefault="00AC5A1F" w:rsidP="00AC5A1F">
      <w:pPr>
        <w:pStyle w:val="berschrift2"/>
        <w:tabs>
          <w:tab w:val="clear" w:pos="2836"/>
        </w:tabs>
        <w:ind w:left="709"/>
      </w:pPr>
      <w:r w:rsidRPr="00C6623D">
        <w:t>Funktion ssBPSearch()</w:t>
      </w:r>
    </w:p>
    <w:p w:rsidR="004A71AA" w:rsidRPr="00C6623D" w:rsidRDefault="004A71AA" w:rsidP="00AC5A1F">
      <w:pPr>
        <w:pStyle w:val="Grundtext"/>
      </w:pPr>
      <w:r w:rsidRPr="00C6623D">
        <w:t xml:space="preserve">Am Anfang dieser Funktion wird der Webservice BP_Search ausgeführt. Dazu wird die Bibliothek jquery.soap verwendet. Folgende Information müssen beim Aufruf des Webservice übergeben werden: </w:t>
      </w:r>
    </w:p>
    <w:p w:rsidR="004A71AA" w:rsidRPr="00C6623D" w:rsidRDefault="004A71AA">
      <w:pPr>
        <w:spacing w:line="240" w:lineRule="auto"/>
      </w:pPr>
      <w:r w:rsidRPr="00C6623D">
        <w:t xml:space="preserve">Folgende Optionen müssen zum Senden des Request abgegeben werden: </w:t>
      </w:r>
    </w:p>
    <w:p w:rsidR="004A71AA" w:rsidRPr="00C6623D" w:rsidRDefault="004A71AA" w:rsidP="006D6362">
      <w:pPr>
        <w:pStyle w:val="Listenabsatz"/>
        <w:numPr>
          <w:ilvl w:val="0"/>
          <w:numId w:val="38"/>
        </w:numPr>
        <w:spacing w:line="240" w:lineRule="auto"/>
      </w:pPr>
      <w:r w:rsidRPr="00C6623D">
        <w:t xml:space="preserve">URL </w:t>
      </w:r>
    </w:p>
    <w:p w:rsidR="004A71AA" w:rsidRPr="00C6623D" w:rsidRDefault="004A71AA" w:rsidP="006D6362">
      <w:pPr>
        <w:pStyle w:val="Listenabsatz"/>
        <w:numPr>
          <w:ilvl w:val="0"/>
          <w:numId w:val="38"/>
        </w:numPr>
        <w:spacing w:line="240" w:lineRule="auto"/>
      </w:pPr>
      <w:r w:rsidRPr="00C6623D">
        <w:t>Data</w:t>
      </w:r>
    </w:p>
    <w:p w:rsidR="00293852" w:rsidRPr="00C6623D" w:rsidRDefault="00293852" w:rsidP="00293852">
      <w:pPr>
        <w:pStyle w:val="TextSpeziell"/>
        <w:jc w:val="left"/>
      </w:pPr>
    </w:p>
    <w:p w:rsidR="004A71AA" w:rsidRPr="00C6623D" w:rsidRDefault="00293852" w:rsidP="00293852">
      <w:pPr>
        <w:pStyle w:val="TextSpeziell"/>
        <w:jc w:val="left"/>
      </w:pPr>
      <w:r w:rsidRPr="00C6623D">
        <w:t>URL:</w:t>
      </w:r>
    </w:p>
    <w:p w:rsidR="00293852" w:rsidRPr="00C6623D" w:rsidRDefault="00293852" w:rsidP="00293852">
      <w:pPr>
        <w:pStyle w:val="Grundtext"/>
      </w:pPr>
      <w:r w:rsidRPr="00C6623D">
        <w:t xml:space="preserve">Die URL definiert den Endpunkt der Webservices. </w:t>
      </w:r>
    </w:p>
    <w:p w:rsidR="004A71AA" w:rsidRPr="00C6623D" w:rsidRDefault="004A71AA" w:rsidP="00293852">
      <w:pPr>
        <w:pStyle w:val="TextSpeziell"/>
        <w:jc w:val="left"/>
      </w:pPr>
      <w:r w:rsidRPr="00C6623D">
        <w:t>Data</w:t>
      </w:r>
      <w:r w:rsidR="00293852" w:rsidRPr="00C6623D">
        <w:t>:</w:t>
      </w:r>
    </w:p>
    <w:p w:rsidR="00293852" w:rsidRPr="00C6623D" w:rsidRDefault="004A71AA" w:rsidP="004A71AA">
      <w:pPr>
        <w:pStyle w:val="Grundtext"/>
      </w:pPr>
      <w:r w:rsidRPr="00C6623D">
        <w:t>Bei dieser Angabe handelt es sich um die Elem</w:t>
      </w:r>
      <w:r w:rsidR="00293852" w:rsidRPr="00C6623D">
        <w:t>e</w:t>
      </w:r>
      <w:r w:rsidRPr="00C6623D">
        <w:t xml:space="preserve">ntwerte welcher dem Request mitgegeben werden. </w:t>
      </w:r>
      <w:r w:rsidR="00293852" w:rsidRPr="00C6623D">
        <w:t xml:space="preserve">Diese können über JSON definiert werden. </w:t>
      </w:r>
      <w:r w:rsidRPr="00C6623D">
        <w:t>H</w:t>
      </w:r>
      <w:r w:rsidR="00293852" w:rsidRPr="00C6623D">
        <w:t xml:space="preserve">ierzu werden zuerst </w:t>
      </w:r>
      <w:r w:rsidRPr="00C6623D">
        <w:t xml:space="preserve">die Werte </w:t>
      </w:r>
      <w:r w:rsidR="00293852" w:rsidRPr="00C6623D">
        <w:t xml:space="preserve">der </w:t>
      </w:r>
      <w:r w:rsidRPr="00C6623D">
        <w:t xml:space="preserve">Imputfelder </w:t>
      </w:r>
      <w:r w:rsidR="00293852" w:rsidRPr="00C6623D">
        <w:t xml:space="preserve">an die dafür vorgesehene Variablen übergeben. Im Data werden die Namen der Elemente, so wie sie im WSDL File des Webservice geschrieben stehen, angegeben. Jedem dieser Elementnamen kann nach einem : die entsprechende Variabel zugewiesen werden. </w:t>
      </w:r>
    </w:p>
    <w:p w:rsidR="00462DF0" w:rsidRPr="00C6623D" w:rsidRDefault="00462DF0" w:rsidP="004A71AA">
      <w:pPr>
        <w:pStyle w:val="Grundtext"/>
        <w:rPr>
          <w:noProof/>
        </w:rPr>
      </w:pPr>
      <w:r w:rsidRPr="00C6623D">
        <w:rPr>
          <w:noProof/>
        </w:rPr>
        <w:t xml:space="preserve">Der gesammte aufruf des webservices sieht so au: </w:t>
      </w:r>
    </w:p>
    <w:p w:rsidR="00462DF0" w:rsidRPr="00C6623D" w:rsidRDefault="00462DF0" w:rsidP="004A71AA">
      <w:pPr>
        <w:pStyle w:val="Grundtext"/>
      </w:pPr>
      <w:r w:rsidRPr="00C6623D">
        <w:rPr>
          <w:noProof/>
        </w:rPr>
        <w:lastRenderedPageBreak/>
        <w:drawing>
          <wp:inline distT="0" distB="0" distL="0" distR="0" wp14:anchorId="31DBA88F" wp14:editId="7B69C563">
            <wp:extent cx="3718239" cy="383252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5710" cy="3840229"/>
                    </a:xfrm>
                    <a:prstGeom prst="rect">
                      <a:avLst/>
                    </a:prstGeom>
                  </pic:spPr>
                </pic:pic>
              </a:graphicData>
            </a:graphic>
          </wp:inline>
        </w:drawing>
      </w:r>
    </w:p>
    <w:p w:rsidR="00293852" w:rsidRPr="00C6623D" w:rsidRDefault="00462DF0" w:rsidP="004A71AA">
      <w:pPr>
        <w:pStyle w:val="Grundtext"/>
      </w:pPr>
      <w:r w:rsidRPr="00C6623D">
        <w:t xml:space="preserve">Kommt es während dem Webservice zu einem Fehler, wird automatisch in dem entsprechenden Error Funktion gesprungen, welche selbst ausprogrammiert werden kann. In diesem Fall wird eine Fehlermeldung ausgegeben. </w:t>
      </w:r>
    </w:p>
    <w:p w:rsidR="00462DF0" w:rsidRPr="00C6623D" w:rsidRDefault="00462DF0" w:rsidP="004A71AA">
      <w:pPr>
        <w:pStyle w:val="Grundtext"/>
      </w:pPr>
      <w:r w:rsidRPr="00C6623D">
        <w:t xml:space="preserve">Ist der Aufruf des Webservice erfolgreich, springt das Programm automatisch in die success Funktion er </w:t>
      </w:r>
      <w:r w:rsidR="00C26547" w:rsidRPr="00C6623D">
        <w:t>Bibliothek</w:t>
      </w:r>
      <w:r w:rsidRPr="00C6623D">
        <w:t xml:space="preserve">, welche ebenfalls selbst ausprogrammiert werden kann.  </w:t>
      </w:r>
    </w:p>
    <w:p w:rsidR="00C26547" w:rsidRPr="00C6623D" w:rsidRDefault="00C26547" w:rsidP="004A71AA">
      <w:pPr>
        <w:pStyle w:val="Grundtext"/>
      </w:pPr>
      <w:r w:rsidRPr="00C6623D">
        <w:t xml:space="preserve">Als erstes wird die soapResponse Nachricht in JSON umgewandelt, welches über einen Befehl der jquery.soap Bibliothek geht. </w:t>
      </w:r>
    </w:p>
    <w:p w:rsidR="00C26547" w:rsidRPr="00C6623D" w:rsidRDefault="00C26547" w:rsidP="004A71AA">
      <w:pPr>
        <w:pStyle w:val="Grundtext"/>
      </w:pPr>
      <w:r w:rsidRPr="00C6623D">
        <w:t xml:space="preserve">Durch die erhalten werte wird überprüft, wie viele GPs gefunden wurde. </w:t>
      </w:r>
    </w:p>
    <w:p w:rsidR="00C26547" w:rsidRPr="00C6623D" w:rsidRDefault="00C26547" w:rsidP="00C26547">
      <w:pPr>
        <w:pStyle w:val="Grundtext"/>
        <w:rPr>
          <w:b/>
        </w:rPr>
      </w:pPr>
      <w:r w:rsidRPr="00C6623D">
        <w:rPr>
          <w:b/>
        </w:rPr>
        <w:t>Kein Treffer:</w:t>
      </w:r>
      <w:r w:rsidRPr="00C6623D">
        <w:rPr>
          <w:b/>
        </w:rPr>
        <w:t xml:space="preserve">  </w:t>
      </w:r>
      <w:r w:rsidRPr="00C6623D">
        <w:t>wurde kein Treffer gefunden, wird eine entsprechende Fehlermeldung ausgegeben</w:t>
      </w:r>
      <w:r w:rsidRPr="00C6623D">
        <w:rPr>
          <w:b/>
        </w:rPr>
        <w:t xml:space="preserve">. </w:t>
      </w:r>
    </w:p>
    <w:p w:rsidR="00C26547" w:rsidRPr="00C6623D" w:rsidRDefault="00C26547" w:rsidP="00C26547">
      <w:pPr>
        <w:pStyle w:val="Grundtext"/>
      </w:pPr>
      <w:r w:rsidRPr="00C6623D">
        <w:rPr>
          <w:b/>
        </w:rPr>
        <w:t xml:space="preserve">1 Treffer:  </w:t>
      </w:r>
      <w:r w:rsidRPr="00C6623D">
        <w:t>Wurde genau ein Treffer gefunden wird sofort die Funktion getDetails() ausgeführt.</w:t>
      </w:r>
    </w:p>
    <w:p w:rsidR="00C26547" w:rsidRPr="00C6623D" w:rsidRDefault="00C26547" w:rsidP="00C26547">
      <w:pPr>
        <w:pStyle w:val="Grundtext"/>
        <w:rPr>
          <w:b/>
        </w:rPr>
      </w:pPr>
      <w:r w:rsidRPr="00C6623D">
        <w:rPr>
          <w:b/>
        </w:rPr>
        <w:t xml:space="preserve">Mehrere Treffer: </w:t>
      </w:r>
      <w:r w:rsidRPr="00C6623D">
        <w:t xml:space="preserve">Wurden mehrere Treffer gefunden, </w:t>
      </w:r>
      <w:r w:rsidR="0018081E" w:rsidRPr="00C6623D">
        <w:t>eine forEach schleife ausgeführt, GP für GP ausliest, und in eine HTML Tabelle übertragen wird. Sind mehr als 50 Einträge vorhanden, wird nach dem 50isten GP wird die schleife abgebrochen. Die Tabelle mit den GPs wird in einem Modal geöffnet. Wurden mehr als 50 GPs gefunden, wird in dem Modal zusätzlich eine Information ausgegeben, dass nur die 50 GPs angezeigt werden.</w:t>
      </w:r>
      <w:r w:rsidR="0018081E" w:rsidRPr="00C6623D">
        <w:rPr>
          <w:b/>
        </w:rPr>
        <w:t xml:space="preserve"> </w:t>
      </w:r>
    </w:p>
    <w:p w:rsidR="00AC5A1F" w:rsidRPr="00C6623D" w:rsidRDefault="0018081E" w:rsidP="00AC5A1F">
      <w:pPr>
        <w:pStyle w:val="Grundtext"/>
      </w:pPr>
      <w:r w:rsidRPr="00C6623D">
        <w:rPr>
          <w:noProof/>
        </w:rPr>
        <w:lastRenderedPageBreak/>
        <w:drawing>
          <wp:inline distT="0" distB="0" distL="0" distR="0" wp14:anchorId="53C537D5" wp14:editId="1CE84FB4">
            <wp:extent cx="5760085" cy="1963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963420"/>
                    </a:xfrm>
                    <a:prstGeom prst="rect">
                      <a:avLst/>
                    </a:prstGeom>
                  </pic:spPr>
                </pic:pic>
              </a:graphicData>
            </a:graphic>
          </wp:inline>
        </w:drawing>
      </w:r>
    </w:p>
    <w:p w:rsidR="0018081E" w:rsidRPr="00C6623D" w:rsidRDefault="0018081E" w:rsidP="00AC5A1F">
      <w:pPr>
        <w:pStyle w:val="Grundtext"/>
      </w:pPr>
      <w:r w:rsidRPr="00C6623D">
        <w:t xml:space="preserve">Nachdem ein GP aus der </w:t>
      </w:r>
      <w:r w:rsidR="001D5CF9" w:rsidRPr="00C6623D">
        <w:t>Tabelle</w:t>
      </w:r>
      <w:r w:rsidRPr="00C6623D">
        <w:t xml:space="preserve"> ausgesucht wurde, kann über den Such-Button im Modal die Funktion </w:t>
      </w:r>
      <w:r w:rsidRPr="00C6623D">
        <w:t>getDetails()</w:t>
      </w:r>
      <w:r w:rsidRPr="00C6623D">
        <w:t xml:space="preserve"> aufgerufen werden. </w:t>
      </w:r>
    </w:p>
    <w:p w:rsidR="0018081E" w:rsidRPr="00C6623D" w:rsidRDefault="0018081E" w:rsidP="001D5CF9">
      <w:pPr>
        <w:pStyle w:val="berschrift2"/>
        <w:tabs>
          <w:tab w:val="clear" w:pos="2836"/>
          <w:tab w:val="num" w:pos="709"/>
        </w:tabs>
        <w:ind w:left="851" w:hanging="851"/>
      </w:pPr>
      <w:r w:rsidRPr="00C6623D">
        <w:t xml:space="preserve">Funktion </w:t>
      </w:r>
      <w:r w:rsidR="001D5CF9" w:rsidRPr="00C6623D">
        <w:t>getDetails</w:t>
      </w:r>
      <w:r w:rsidRPr="00C6623D">
        <w:t>()</w:t>
      </w:r>
    </w:p>
    <w:p w:rsidR="001D5CF9" w:rsidRPr="00C6623D" w:rsidRDefault="001D5CF9">
      <w:pPr>
        <w:spacing w:line="240" w:lineRule="auto"/>
      </w:pPr>
      <w:r w:rsidRPr="00C6623D">
        <w:t xml:space="preserve">Diese Funktion ruft den Webservice BP_GetDetails auf. Übergeben wird die GP Nummer des ausgewählten GPs. </w:t>
      </w:r>
    </w:p>
    <w:p w:rsidR="001D5CF9" w:rsidRPr="00C6623D" w:rsidRDefault="001D5CF9">
      <w:pPr>
        <w:spacing w:line="240" w:lineRule="auto"/>
      </w:pPr>
      <w:r w:rsidRPr="00C6623D">
        <w:t xml:space="preserve">Der Aufruf des Webservice funktioniert gleich wie in der Funktion ssBPSearch() und wird hier nicht nochmals näher erklärt. Die Error Funktion wurde auch hier so ausprogrammiert, dass eine Fehlermeldung ausgegeben wird. </w:t>
      </w:r>
    </w:p>
    <w:p w:rsidR="001D5CF9" w:rsidRPr="00C6623D" w:rsidRDefault="001D5CF9">
      <w:pPr>
        <w:spacing w:line="240" w:lineRule="auto"/>
      </w:pPr>
    </w:p>
    <w:p w:rsidR="00EC366C" w:rsidRPr="00C6623D" w:rsidRDefault="001D5CF9">
      <w:pPr>
        <w:spacing w:line="240" w:lineRule="auto"/>
      </w:pPr>
      <w:r w:rsidRPr="00C6623D">
        <w:t xml:space="preserve">War der Aufruf des Webservers erfolgreich, </w:t>
      </w:r>
      <w:r w:rsidR="00EC366C" w:rsidRPr="00C6623D">
        <w:t xml:space="preserve">werden alle erhaltenen Information, wo vorhanden, ausgelesen. Überall, wo ein wert zurückgekommen ist, wird dieser und den Namen für den in eine Tabelle geschrieben. Die Tabelle dient dazu, dass alle erhaltenen Werte und deren Beschriftung einheitlich unter einander angezeigt werden. </w:t>
      </w:r>
    </w:p>
    <w:p w:rsidR="00915FCC" w:rsidRPr="00C6623D" w:rsidRDefault="00915FCC">
      <w:pPr>
        <w:spacing w:line="240" w:lineRule="auto"/>
      </w:pPr>
      <w:r w:rsidRPr="00C6623D">
        <w:t xml:space="preserve">Die Telefonnummern und E-Mail-Adressen werden jeweils über eine forEach Schleife ausgelesen, da ein GP von diesen mehrere besitzen kann. </w:t>
      </w:r>
    </w:p>
    <w:p w:rsidR="00915FCC" w:rsidRPr="00C6623D" w:rsidRDefault="00915FCC">
      <w:pPr>
        <w:spacing w:line="240" w:lineRule="auto"/>
      </w:pPr>
      <w:r w:rsidRPr="00C6623D">
        <w:rPr>
          <w:noProof/>
        </w:rPr>
        <w:drawing>
          <wp:inline distT="0" distB="0" distL="0" distR="0" wp14:anchorId="5EF7BE97" wp14:editId="0F9FE0E6">
            <wp:extent cx="5760085" cy="69024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690245"/>
                    </a:xfrm>
                    <a:prstGeom prst="rect">
                      <a:avLst/>
                    </a:prstGeom>
                  </pic:spPr>
                </pic:pic>
              </a:graphicData>
            </a:graphic>
          </wp:inline>
        </w:drawing>
      </w:r>
    </w:p>
    <w:p w:rsidR="00D440D8" w:rsidRPr="00C6623D" w:rsidRDefault="00D440D8">
      <w:pPr>
        <w:spacing w:line="240" w:lineRule="auto"/>
      </w:pPr>
      <w:r w:rsidRPr="00C6623D">
        <w:t>Am Ende der sucsess Funktion wird die Funktion getQMCProducts() aufgerufen.</w:t>
      </w:r>
    </w:p>
    <w:p w:rsidR="00D440D8" w:rsidRPr="00C6623D" w:rsidRDefault="00D440D8" w:rsidP="00D440D8">
      <w:pPr>
        <w:pStyle w:val="berschrift2"/>
        <w:tabs>
          <w:tab w:val="clear" w:pos="2836"/>
        </w:tabs>
        <w:ind w:left="709"/>
      </w:pPr>
      <w:r w:rsidRPr="00C6623D">
        <w:t xml:space="preserve">getQMCProducts() </w:t>
      </w:r>
    </w:p>
    <w:p w:rsidR="00D440D8" w:rsidRPr="00C6623D" w:rsidRDefault="00D440D8" w:rsidP="00D440D8">
      <w:pPr>
        <w:pStyle w:val="Grundtext"/>
      </w:pPr>
      <w:r w:rsidRPr="00C6623D">
        <w:t xml:space="preserve">Diese Funktion ruft den Webservice BP_QMCProducts auf. Übergeben wird die GP Nummer des ausgewählten GPs. </w:t>
      </w:r>
    </w:p>
    <w:p w:rsidR="00D440D8" w:rsidRPr="00C6623D" w:rsidRDefault="00D440D8" w:rsidP="00D440D8">
      <w:pPr>
        <w:pStyle w:val="Grundtext"/>
      </w:pPr>
      <w:r w:rsidRPr="00C6623D">
        <w:t xml:space="preserve">Der Aufruf des Webservice funktioniert gleich wie in der Funktion ssBPSearch() und wird hier nicht nochmals näher erklärt. Die Error Funktion wurde auch hier so ausprogrammiert, dass eine Fehlermeldung ausgegeben wird. </w:t>
      </w:r>
    </w:p>
    <w:p w:rsidR="00D440D8" w:rsidRPr="00C6623D" w:rsidRDefault="00D440D8" w:rsidP="00D440D8">
      <w:pPr>
        <w:pStyle w:val="Grundtext"/>
      </w:pPr>
      <w:r w:rsidRPr="00C6623D">
        <w:t xml:space="preserve">War der Aufruf des Webservice erfolgreich wird zuerst die Anzahl der gefunden QMC IDs ausgelesen.  </w:t>
      </w:r>
    </w:p>
    <w:p w:rsidR="00D440D8" w:rsidRPr="00C6623D" w:rsidRDefault="00D440D8" w:rsidP="00D440D8">
      <w:pPr>
        <w:pStyle w:val="Grundtext"/>
        <w:rPr>
          <w:b/>
        </w:rPr>
      </w:pPr>
      <w:r w:rsidRPr="00C6623D">
        <w:rPr>
          <w:b/>
        </w:rPr>
        <w:t xml:space="preserve">Kein Treffer:  </w:t>
      </w:r>
      <w:r w:rsidRPr="00C6623D">
        <w:t>Wurde keine QMC ID gefunden, wird eine entsprechende Nachricht ausgegeben</w:t>
      </w:r>
      <w:r w:rsidRPr="00C6623D">
        <w:rPr>
          <w:b/>
        </w:rPr>
        <w:t xml:space="preserve">. </w:t>
      </w:r>
    </w:p>
    <w:p w:rsidR="00D440D8" w:rsidRPr="00C6623D" w:rsidRDefault="00D440D8" w:rsidP="00D440D8">
      <w:pPr>
        <w:pStyle w:val="Grundtext"/>
      </w:pPr>
      <w:r w:rsidRPr="00C6623D">
        <w:rPr>
          <w:b/>
        </w:rPr>
        <w:t xml:space="preserve">1 Treffer:  </w:t>
      </w:r>
      <w:r w:rsidRPr="00C6623D">
        <w:t xml:space="preserve">Wurde genau ein Treffer gefunden </w:t>
      </w:r>
      <w:r w:rsidRPr="00C6623D">
        <w:t xml:space="preserve">werden alle Informationen der QMC </w:t>
      </w:r>
      <w:r w:rsidR="00C76D31" w:rsidRPr="00C6623D">
        <w:t>ausgeben</w:t>
      </w:r>
      <w:r w:rsidRPr="00C6623D">
        <w:t>.</w:t>
      </w:r>
      <w:r w:rsidR="00C76D31" w:rsidRPr="00C6623D">
        <w:t xml:space="preserve"> Auch hier werden die Informationen in einer HTML Tabelle ausgegeben.</w:t>
      </w:r>
    </w:p>
    <w:p w:rsidR="00D440D8" w:rsidRPr="00C6623D" w:rsidRDefault="00D440D8" w:rsidP="00D440D8">
      <w:pPr>
        <w:pStyle w:val="Grundtext"/>
        <w:rPr>
          <w:b/>
        </w:rPr>
      </w:pPr>
      <w:r w:rsidRPr="00C6623D">
        <w:rPr>
          <w:b/>
        </w:rPr>
        <w:t xml:space="preserve">Mehrere Treffer: </w:t>
      </w:r>
      <w:r w:rsidR="00C76D31" w:rsidRPr="00C6623D">
        <w:t xml:space="preserve">Wurden mehrere QMC IDs gefunden, werden alle IDs ausgelesen und dynamisch einem Dropdown hinzugefügt. Wird eine neu QMC ID im Dropdown ausgewählt, wird der onchange Event ausgelöst, welcher die Funktion changeQMCData() ausführt. </w:t>
      </w:r>
    </w:p>
    <w:p w:rsidR="00C76D31" w:rsidRPr="00C6623D" w:rsidRDefault="00C76D31" w:rsidP="00C76D31">
      <w:pPr>
        <w:pStyle w:val="berschrift2"/>
        <w:tabs>
          <w:tab w:val="clear" w:pos="2836"/>
        </w:tabs>
        <w:ind w:left="709"/>
      </w:pPr>
      <w:r w:rsidRPr="00C6623D">
        <w:lastRenderedPageBreak/>
        <w:t xml:space="preserve">changeQMCData() </w:t>
      </w:r>
    </w:p>
    <w:p w:rsidR="00C76D31" w:rsidRPr="00C6623D" w:rsidRDefault="006959E1" w:rsidP="00C76D31">
      <w:pPr>
        <w:pStyle w:val="Grundtext"/>
      </w:pPr>
      <w:r w:rsidRPr="00C6623D">
        <w:t xml:space="preserve">Diese Funktion wird jedes Mal ausgeführt, wen im QMC Dropdown ein QMC ID ausgewählt wurde. </w:t>
      </w:r>
    </w:p>
    <w:p w:rsidR="006959E1" w:rsidRPr="00C6623D" w:rsidRDefault="006959E1" w:rsidP="00C76D31">
      <w:pPr>
        <w:pStyle w:val="Grundtext"/>
      </w:pPr>
      <w:r w:rsidRPr="00C6623D">
        <w:t xml:space="preserve">Die Funktion sucht in der Response Nachricht von Webserver bp_getQMCProducts nach der entsprechenden QMC ID und liest die Daten aus. Die Daten werden in der entsprechenden HTML Tabelle ausgegeben. Wird wieder eine andere QMC ID ausgesucht, werden die Daten in der Tabelle mit jenen der neu ausgewählten QMC ID überschrieben. </w:t>
      </w:r>
    </w:p>
    <w:p w:rsidR="00903DDB" w:rsidRPr="00C6623D" w:rsidRDefault="00903DDB" w:rsidP="00903DDB">
      <w:pPr>
        <w:pStyle w:val="berschrift2"/>
        <w:tabs>
          <w:tab w:val="clear" w:pos="2836"/>
          <w:tab w:val="num" w:pos="709"/>
        </w:tabs>
        <w:ind w:hanging="2836"/>
      </w:pPr>
      <w:r w:rsidRPr="00C6623D">
        <w:t>openChangeModus()</w:t>
      </w:r>
    </w:p>
    <w:p w:rsidR="00903DDB" w:rsidRPr="00C6623D" w:rsidRDefault="00903DDB" w:rsidP="00903DDB">
      <w:pPr>
        <w:pStyle w:val="Grundtext"/>
      </w:pPr>
      <w:r w:rsidRPr="00C6623D">
        <w:t xml:space="preserve">Diese Funktion öffnet den Änderungsmodus. Dafür wird zuerst überprüft, </w:t>
      </w:r>
      <w:r w:rsidR="00C6623D" w:rsidRPr="00C6623D">
        <w:t>welche</w:t>
      </w:r>
      <w:r w:rsidRPr="00C6623D">
        <w:t xml:space="preserve"> daten zu diesem GP vorhanden sind. Anrede, Name 1, </w:t>
      </w:r>
      <w:r w:rsidR="00C6623D" w:rsidRPr="00C6623D">
        <w:t>Name</w:t>
      </w:r>
      <w:r w:rsidRPr="00C6623D">
        <w:t xml:space="preserve"> 2 sowie alle Telefonnummern und e-mailadressen werden, </w:t>
      </w:r>
      <w:r w:rsidR="00C6623D" w:rsidRPr="00C6623D">
        <w:t>falls</w:t>
      </w:r>
      <w:r w:rsidRPr="00C6623D">
        <w:t xml:space="preserve"> </w:t>
      </w:r>
      <w:r w:rsidR="00C6623D" w:rsidRPr="00C6623D">
        <w:t>vorhanden, aus</w:t>
      </w:r>
      <w:r w:rsidRPr="00C6623D">
        <w:t xml:space="preserve"> der noch bestehende Response Nachrocht vom Webservice BP_getdetails ausgelesen. Für alle </w:t>
      </w:r>
      <w:r w:rsidR="00C6623D" w:rsidRPr="00C6623D">
        <w:t>ausgelesenen</w:t>
      </w:r>
      <w:r w:rsidRPr="00C6623D">
        <w:t xml:space="preserve"> </w:t>
      </w:r>
      <w:r w:rsidR="00C6623D" w:rsidRPr="00C6623D">
        <w:t>Elemente</w:t>
      </w:r>
      <w:r w:rsidRPr="00C6623D">
        <w:t xml:space="preserve"> wird ein Inputfeld erstellt. Alle erstellten iinputfelder werden einem Modal hinzugefügt. </w:t>
      </w:r>
    </w:p>
    <w:p w:rsidR="00903DDB" w:rsidRPr="00C6623D" w:rsidRDefault="00903DDB" w:rsidP="00903DDB">
      <w:pPr>
        <w:pStyle w:val="Grundtext"/>
      </w:pPr>
      <w:r w:rsidRPr="00C6623D">
        <w:t xml:space="preserve">Der Anwender kann die neuen Werte in dem Modal eingeben. Über den Speicher Button wird die Funktion </w:t>
      </w:r>
      <w:r w:rsidR="00C6623D" w:rsidRPr="00C6623D">
        <w:t xml:space="preserve">checkUpdateForm() </w:t>
      </w:r>
      <w:r w:rsidRPr="00C6623D">
        <w:t xml:space="preserve">aufgerufen. </w:t>
      </w:r>
    </w:p>
    <w:p w:rsidR="00C6623D" w:rsidRPr="00C6623D" w:rsidRDefault="000A26EA" w:rsidP="00903DDB">
      <w:pPr>
        <w:pStyle w:val="Grundtext"/>
      </w:pPr>
      <w:r>
        <w:t>s</w:t>
      </w:r>
      <w:bookmarkStart w:id="160" w:name="_GoBack"/>
      <w:bookmarkEnd w:id="160"/>
    </w:p>
    <w:p w:rsidR="00C6623D" w:rsidRPr="00C6623D" w:rsidRDefault="00C6623D" w:rsidP="00C6623D">
      <w:pPr>
        <w:pStyle w:val="berschrift2"/>
        <w:tabs>
          <w:tab w:val="clear" w:pos="2836"/>
          <w:tab w:val="num" w:pos="709"/>
        </w:tabs>
        <w:ind w:hanging="2836"/>
      </w:pPr>
      <w:r w:rsidRPr="00C6623D">
        <w:t>checkUpdateForm()</w:t>
      </w:r>
    </w:p>
    <w:p w:rsidR="00903DDB" w:rsidRPr="00C6623D" w:rsidRDefault="00903DDB" w:rsidP="00365321">
      <w:pPr>
        <w:pStyle w:val="berschrift2"/>
        <w:tabs>
          <w:tab w:val="clear" w:pos="2836"/>
          <w:tab w:val="num" w:pos="709"/>
        </w:tabs>
        <w:ind w:hanging="2836"/>
      </w:pPr>
      <w:r w:rsidRPr="00C6623D">
        <w:t>ssBP_Update</w:t>
      </w:r>
      <w:r w:rsidRPr="00C6623D">
        <w:t>()</w:t>
      </w:r>
    </w:p>
    <w:p w:rsidR="0018081E" w:rsidRPr="00C6623D" w:rsidRDefault="0018081E" w:rsidP="00903DDB">
      <w:pPr>
        <w:pStyle w:val="Grundtext"/>
      </w:pPr>
      <w:r w:rsidRPr="00C6623D">
        <w:br w:type="page"/>
      </w:r>
    </w:p>
    <w:p w:rsidR="0018081E" w:rsidRPr="00C6623D" w:rsidRDefault="0018081E" w:rsidP="00AC5A1F">
      <w:pPr>
        <w:pStyle w:val="Grundtext"/>
      </w:pPr>
    </w:p>
    <w:p w:rsidR="001D6A19" w:rsidRPr="00C6623D" w:rsidRDefault="001D6A19" w:rsidP="001D6A19">
      <w:pPr>
        <w:pStyle w:val="berschrift1"/>
      </w:pPr>
      <w:bookmarkStart w:id="161" w:name="_Toc511709093"/>
      <w:r w:rsidRPr="00C6623D">
        <w:t>Testen</w:t>
      </w:r>
      <w:bookmarkEnd w:id="161"/>
      <w:r w:rsidRPr="00C6623D">
        <w:t xml:space="preserve"> </w:t>
      </w:r>
    </w:p>
    <w:p w:rsidR="001D6A19" w:rsidRPr="00C6623D" w:rsidRDefault="001D6A19" w:rsidP="001D6A19">
      <w:pPr>
        <w:pStyle w:val="berschrift1"/>
      </w:pPr>
      <w:bookmarkStart w:id="162" w:name="_Toc511709094"/>
      <w:r w:rsidRPr="00C6623D">
        <w:t>Endergebnis</w:t>
      </w:r>
      <w:bookmarkEnd w:id="162"/>
    </w:p>
    <w:p w:rsidR="001D6A19" w:rsidRPr="00C6623D" w:rsidRDefault="001D6A19" w:rsidP="001D6A19">
      <w:pPr>
        <w:pStyle w:val="berschrift1"/>
      </w:pPr>
      <w:bookmarkStart w:id="163" w:name="_Toc511709095"/>
      <w:r w:rsidRPr="00C6623D">
        <w:t>Schlussbericht</w:t>
      </w:r>
      <w:bookmarkEnd w:id="163"/>
      <w:r w:rsidRPr="00C6623D">
        <w:t xml:space="preserve"> </w:t>
      </w:r>
    </w:p>
    <w:p w:rsidR="001D6A19" w:rsidRPr="00C6623D" w:rsidRDefault="001D6A19" w:rsidP="001D6A19">
      <w:pPr>
        <w:pStyle w:val="berschrift2"/>
        <w:tabs>
          <w:tab w:val="clear" w:pos="2836"/>
          <w:tab w:val="num" w:pos="851"/>
        </w:tabs>
        <w:ind w:left="709"/>
      </w:pPr>
      <w:bookmarkStart w:id="164" w:name="_Toc511709096"/>
      <w:r w:rsidRPr="00C6623D">
        <w:t>Ist Soll</w:t>
      </w:r>
      <w:bookmarkEnd w:id="164"/>
      <w:r w:rsidRPr="00C6623D">
        <w:t xml:space="preserve"> </w:t>
      </w:r>
    </w:p>
    <w:p w:rsidR="001D6A19" w:rsidRPr="00C6623D" w:rsidRDefault="001D6A19" w:rsidP="001D6A19">
      <w:pPr>
        <w:pStyle w:val="berschrift2"/>
        <w:tabs>
          <w:tab w:val="clear" w:pos="2836"/>
          <w:tab w:val="num" w:pos="851"/>
        </w:tabs>
        <w:ind w:left="709"/>
      </w:pPr>
      <w:bookmarkStart w:id="165" w:name="_Toc511709097"/>
      <w:r w:rsidRPr="00C6623D">
        <w:t>Persönliche Reflexion</w:t>
      </w:r>
      <w:bookmarkEnd w:id="165"/>
    </w:p>
    <w:p w:rsidR="00A15433" w:rsidRPr="00C6623D" w:rsidRDefault="00A15433" w:rsidP="00FE531F">
      <w:pPr>
        <w:pStyle w:val="berschrift1"/>
        <w:spacing w:line="240" w:lineRule="auto"/>
      </w:pPr>
      <w:bookmarkStart w:id="166" w:name="_Toc511709098"/>
      <w:r w:rsidRPr="00C6623D">
        <w:t>Glossar</w:t>
      </w:r>
      <w:bookmarkEnd w:id="166"/>
    </w:p>
    <w:bookmarkStart w:id="167" w:name="_Toc511709099" w:displacedByCustomXml="next"/>
    <w:sdt>
      <w:sdtPr>
        <w:rPr>
          <w:rFonts w:eastAsia="Times New Roman" w:cs="Times New Roman"/>
          <w:bCs w:val="0"/>
          <w:color w:val="auto"/>
          <w:sz w:val="20"/>
          <w:szCs w:val="20"/>
        </w:rPr>
        <w:id w:val="-1384868723"/>
        <w:docPartObj>
          <w:docPartGallery w:val="Bibliographies"/>
          <w:docPartUnique/>
        </w:docPartObj>
      </w:sdtPr>
      <w:sdtContent>
        <w:p w:rsidR="000C1BEF" w:rsidRPr="00C6623D" w:rsidRDefault="000C1BEF">
          <w:pPr>
            <w:pStyle w:val="berschrift1"/>
          </w:pPr>
          <w:r w:rsidRPr="00C6623D">
            <w:t>Quellenverzeichnis</w:t>
          </w:r>
          <w:bookmarkEnd w:id="167"/>
        </w:p>
        <w:sdt>
          <w:sdtPr>
            <w:id w:val="111145805"/>
            <w:bibliography/>
          </w:sdtPr>
          <w:sdtContent>
            <w:p w:rsidR="000C1BEF" w:rsidRPr="00C6623D" w:rsidRDefault="000C1BEF">
              <w:r w:rsidRPr="00C6623D">
                <w:fldChar w:fldCharType="begin"/>
              </w:r>
              <w:r w:rsidRPr="00C6623D">
                <w:instrText>BIBLIOGRAPHY</w:instrText>
              </w:r>
              <w:r w:rsidRPr="00C6623D">
                <w:fldChar w:fldCharType="separate"/>
              </w:r>
              <w:r w:rsidRPr="00C6623D">
                <w:rPr>
                  <w:b/>
                  <w:bCs/>
                  <w:noProof/>
                </w:rPr>
                <w:t>Im aktuellen Dokument sind keine Quellen vorhanden.</w:t>
              </w:r>
              <w:r w:rsidRPr="00C6623D">
                <w:rPr>
                  <w:b/>
                  <w:bCs/>
                </w:rPr>
                <w:fldChar w:fldCharType="end"/>
              </w:r>
            </w:p>
          </w:sdtContent>
        </w:sdt>
      </w:sdtContent>
    </w:sdt>
    <w:p w:rsidR="00A15433" w:rsidRPr="00C6623D" w:rsidRDefault="00A15433">
      <w:pPr>
        <w:spacing w:line="240" w:lineRule="auto"/>
        <w:rPr>
          <w:rFonts w:eastAsiaTheme="majorEastAsia" w:cs="Arial"/>
          <w:bCs/>
          <w:color w:val="005AA0"/>
          <w:sz w:val="36"/>
          <w:szCs w:val="32"/>
        </w:rPr>
      </w:pPr>
    </w:p>
    <w:p w:rsidR="000C1BEF" w:rsidRPr="00C6623D" w:rsidRDefault="00A15433" w:rsidP="00A91C6B">
      <w:pPr>
        <w:pStyle w:val="berschrift1"/>
      </w:pPr>
      <w:bookmarkStart w:id="168" w:name="_Toc511709100"/>
      <w:r w:rsidRPr="00C6623D">
        <w:t>Abbildungsverzeichnis</w:t>
      </w:r>
      <w:bookmarkEnd w:id="168"/>
    </w:p>
    <w:p w:rsidR="000C1BEF" w:rsidRPr="00C6623D" w:rsidRDefault="000C1BEF" w:rsidP="000C1BEF">
      <w:pPr>
        <w:pStyle w:val="Grundtext"/>
      </w:pPr>
    </w:p>
    <w:p w:rsidR="001D6A19" w:rsidRPr="00C6623D" w:rsidRDefault="00F26CE4">
      <w:pPr>
        <w:pStyle w:val="Abbildungsverzeichnis"/>
        <w:tabs>
          <w:tab w:val="right" w:leader="dot" w:pos="9061"/>
        </w:tabs>
        <w:rPr>
          <w:rFonts w:eastAsiaTheme="minorEastAsia" w:cstheme="minorBidi"/>
          <w:noProof/>
          <w:sz w:val="22"/>
          <w:szCs w:val="22"/>
          <w:lang w:eastAsia="de-CH"/>
        </w:rPr>
      </w:pPr>
      <w:r w:rsidRPr="00C6623D">
        <w:fldChar w:fldCharType="begin"/>
      </w:r>
      <w:r w:rsidRPr="00C6623D">
        <w:instrText xml:space="preserve"> TOC \h \z \c "Abbildung" </w:instrText>
      </w:r>
      <w:r w:rsidRPr="00C6623D">
        <w:fldChar w:fldCharType="separate"/>
      </w:r>
      <w:hyperlink w:anchor="_Toc511652381" w:history="1">
        <w:r w:rsidR="001D6A19" w:rsidRPr="00C6623D">
          <w:rPr>
            <w:rStyle w:val="Hyperlink"/>
            <w:noProof/>
          </w:rPr>
          <w:t>Abbildung 1: Projektorganisation</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_Toc511652381 \h </w:instrText>
        </w:r>
        <w:r w:rsidR="001D6A19" w:rsidRPr="00C6623D">
          <w:rPr>
            <w:noProof/>
            <w:webHidden/>
          </w:rPr>
        </w:r>
        <w:r w:rsidR="001D6A19" w:rsidRPr="00C6623D">
          <w:rPr>
            <w:noProof/>
            <w:webHidden/>
          </w:rPr>
          <w:fldChar w:fldCharType="separate"/>
        </w:r>
        <w:r w:rsidR="00C278BE" w:rsidRPr="00C6623D">
          <w:rPr>
            <w:noProof/>
            <w:webHidden/>
          </w:rPr>
          <w:t>13</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r:id="rId58" w:anchor="_Toc511652382" w:history="1">
        <w:r w:rsidR="001D6A19" w:rsidRPr="00C6623D">
          <w:rPr>
            <w:rStyle w:val="Hyperlink"/>
            <w:noProof/>
          </w:rPr>
          <w:t>Abbildung 2: Das IPERKA Modell</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_Toc511652382 \h </w:instrText>
        </w:r>
        <w:r w:rsidR="001D6A19" w:rsidRPr="00C6623D">
          <w:rPr>
            <w:noProof/>
            <w:webHidden/>
          </w:rPr>
        </w:r>
        <w:r w:rsidR="001D6A19" w:rsidRPr="00C6623D">
          <w:rPr>
            <w:noProof/>
            <w:webHidden/>
          </w:rPr>
          <w:fldChar w:fldCharType="separate"/>
        </w:r>
        <w:r w:rsidR="00C278BE" w:rsidRPr="00C6623D">
          <w:rPr>
            <w:noProof/>
            <w:webHidden/>
          </w:rPr>
          <w:t>14</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83" w:history="1">
        <w:r w:rsidR="001D6A19" w:rsidRPr="00C6623D">
          <w:rPr>
            <w:rStyle w:val="Hyperlink"/>
            <w:noProof/>
          </w:rPr>
          <w:t>Abbildung 3: Erstellter Datentyp für BP_Search Response</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_Toc511652383 \h </w:instrText>
        </w:r>
        <w:r w:rsidR="001D6A19" w:rsidRPr="00C6623D">
          <w:rPr>
            <w:noProof/>
            <w:webHidden/>
          </w:rPr>
        </w:r>
        <w:r w:rsidR="001D6A19" w:rsidRPr="00C6623D">
          <w:rPr>
            <w:noProof/>
            <w:webHidden/>
          </w:rPr>
          <w:fldChar w:fldCharType="separate"/>
        </w:r>
        <w:r w:rsidR="00C278BE" w:rsidRPr="00C6623D">
          <w:rPr>
            <w:noProof/>
            <w:webHidden/>
          </w:rPr>
          <w:t>28</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84" w:history="1">
        <w:r w:rsidR="001D6A19" w:rsidRPr="00C6623D">
          <w:rPr>
            <w:rStyle w:val="Hyperlink"/>
            <w:noProof/>
          </w:rPr>
          <w:t>Abbildung 4: Auswählen des Data Types für den Request Message Type von BP_Search</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_Toc511652384 \h </w:instrText>
        </w:r>
        <w:r w:rsidR="001D6A19" w:rsidRPr="00C6623D">
          <w:rPr>
            <w:noProof/>
            <w:webHidden/>
          </w:rPr>
        </w:r>
        <w:r w:rsidR="001D6A19" w:rsidRPr="00C6623D">
          <w:rPr>
            <w:noProof/>
            <w:webHidden/>
          </w:rPr>
          <w:fldChar w:fldCharType="separate"/>
        </w:r>
        <w:r w:rsidR="00C278BE" w:rsidRPr="00C6623D">
          <w:rPr>
            <w:noProof/>
            <w:webHidden/>
          </w:rPr>
          <w:t>29</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85" w:history="1">
        <w:r w:rsidR="001D6A19" w:rsidRPr="00C6623D">
          <w:rPr>
            <w:rStyle w:val="Hyperlink"/>
            <w:noProof/>
          </w:rPr>
          <w:t>Abbildung 5: Der fertige Message Type mit der automatisch erstellen Struktur</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_Toc511652385 \h </w:instrText>
        </w:r>
        <w:r w:rsidR="001D6A19" w:rsidRPr="00C6623D">
          <w:rPr>
            <w:noProof/>
            <w:webHidden/>
          </w:rPr>
        </w:r>
        <w:r w:rsidR="001D6A19" w:rsidRPr="00C6623D">
          <w:rPr>
            <w:noProof/>
            <w:webHidden/>
          </w:rPr>
          <w:fldChar w:fldCharType="separate"/>
        </w:r>
        <w:r w:rsidR="00C278BE" w:rsidRPr="00C6623D">
          <w:rPr>
            <w:noProof/>
            <w:webHidden/>
          </w:rPr>
          <w:t>29</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86" w:history="1">
        <w:r w:rsidR="001D6A19" w:rsidRPr="00C6623D">
          <w:rPr>
            <w:rStyle w:val="Hyperlink"/>
            <w:noProof/>
          </w:rPr>
          <w:t>Abbildung 6:Das erstellte Service Interface mit der Outbound Kategorie und den zugewiesenen Message Types</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_Toc511652386 \h </w:instrText>
        </w:r>
        <w:r w:rsidR="001D6A19" w:rsidRPr="00C6623D">
          <w:rPr>
            <w:noProof/>
            <w:webHidden/>
          </w:rPr>
        </w:r>
        <w:r w:rsidR="001D6A19" w:rsidRPr="00C6623D">
          <w:rPr>
            <w:noProof/>
            <w:webHidden/>
          </w:rPr>
          <w:fldChar w:fldCharType="separate"/>
        </w:r>
        <w:r w:rsidR="00C278BE" w:rsidRPr="00C6623D">
          <w:rPr>
            <w:noProof/>
            <w:webHidden/>
          </w:rPr>
          <w:t>30</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87" w:history="1">
        <w:r w:rsidR="001D6A19" w:rsidRPr="00C6623D">
          <w:rPr>
            <w:rStyle w:val="Hyperlink"/>
            <w:noProof/>
          </w:rPr>
          <w:t>Abbildung 7: Mapping der BP_Search Request Nachricht</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_Toc511652387 \h </w:instrText>
        </w:r>
        <w:r w:rsidR="001D6A19" w:rsidRPr="00C6623D">
          <w:rPr>
            <w:noProof/>
            <w:webHidden/>
          </w:rPr>
        </w:r>
        <w:r w:rsidR="001D6A19" w:rsidRPr="00C6623D">
          <w:rPr>
            <w:noProof/>
            <w:webHidden/>
          </w:rPr>
          <w:fldChar w:fldCharType="separate"/>
        </w:r>
        <w:r w:rsidR="00C278BE" w:rsidRPr="00C6623D">
          <w:rPr>
            <w:noProof/>
            <w:webHidden/>
          </w:rPr>
          <w:t>30</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88" w:history="1">
        <w:r w:rsidR="001D6A19" w:rsidRPr="00C6623D">
          <w:rPr>
            <w:rStyle w:val="Hyperlink"/>
            <w:noProof/>
          </w:rPr>
          <w:t>Abbildung 8: Das Operation Mapping für den Webservice BP_Search</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_Toc511652388 \h </w:instrText>
        </w:r>
        <w:r w:rsidR="001D6A19" w:rsidRPr="00C6623D">
          <w:rPr>
            <w:noProof/>
            <w:webHidden/>
          </w:rPr>
        </w:r>
        <w:r w:rsidR="001D6A19" w:rsidRPr="00C6623D">
          <w:rPr>
            <w:noProof/>
            <w:webHidden/>
          </w:rPr>
          <w:fldChar w:fldCharType="separate"/>
        </w:r>
        <w:r w:rsidR="00C278BE" w:rsidRPr="00C6623D">
          <w:rPr>
            <w:noProof/>
            <w:webHidden/>
          </w:rPr>
          <w:t>31</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89" w:history="1">
        <w:r w:rsidR="001D6A19" w:rsidRPr="00C6623D">
          <w:rPr>
            <w:rStyle w:val="Hyperlink"/>
            <w:noProof/>
          </w:rPr>
          <w:t>Abbildung 9: Übergabe der Inputparameter und Aufruf der Funktion BAPI_BUPA_SEARCH_2</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_Toc511652389 \h </w:instrText>
        </w:r>
        <w:r w:rsidR="001D6A19" w:rsidRPr="00C6623D">
          <w:rPr>
            <w:noProof/>
            <w:webHidden/>
          </w:rPr>
        </w:r>
        <w:r w:rsidR="001D6A19" w:rsidRPr="00C6623D">
          <w:rPr>
            <w:noProof/>
            <w:webHidden/>
          </w:rPr>
          <w:fldChar w:fldCharType="separate"/>
        </w:r>
        <w:r w:rsidR="00C278BE" w:rsidRPr="00C6623D">
          <w:rPr>
            <w:noProof/>
            <w:webHidden/>
          </w:rPr>
          <w:t>32</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90" w:history="1">
        <w:r w:rsidR="001D6A19" w:rsidRPr="00C6623D">
          <w:rPr>
            <w:rStyle w:val="Hyperlink"/>
            <w:noProof/>
          </w:rPr>
          <w:t>Abbildung 10: Loop über alle Datensätze und Aufruf der Funktion für jeden GP</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_Toc511652390 \h </w:instrText>
        </w:r>
        <w:r w:rsidR="001D6A19" w:rsidRPr="00C6623D">
          <w:rPr>
            <w:noProof/>
            <w:webHidden/>
          </w:rPr>
        </w:r>
        <w:r w:rsidR="001D6A19" w:rsidRPr="00C6623D">
          <w:rPr>
            <w:noProof/>
            <w:webHidden/>
          </w:rPr>
          <w:fldChar w:fldCharType="separate"/>
        </w:r>
        <w:r w:rsidR="00C278BE" w:rsidRPr="00C6623D">
          <w:rPr>
            <w:noProof/>
            <w:webHidden/>
          </w:rPr>
          <w:t>32</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91" w:history="1">
        <w:r w:rsidR="001D6A19" w:rsidRPr="00C6623D">
          <w:rPr>
            <w:rStyle w:val="Hyperlink"/>
            <w:noProof/>
          </w:rPr>
          <w:t>Abbildung 11: Select Abfrage für den GP Typ</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_Toc511652391 \h </w:instrText>
        </w:r>
        <w:r w:rsidR="001D6A19" w:rsidRPr="00C6623D">
          <w:rPr>
            <w:noProof/>
            <w:webHidden/>
          </w:rPr>
        </w:r>
        <w:r w:rsidR="001D6A19" w:rsidRPr="00C6623D">
          <w:rPr>
            <w:noProof/>
            <w:webHidden/>
          </w:rPr>
          <w:fldChar w:fldCharType="separate"/>
        </w:r>
        <w:r w:rsidR="00C278BE" w:rsidRPr="00C6623D">
          <w:rPr>
            <w:noProof/>
            <w:webHidden/>
          </w:rPr>
          <w:t>32</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92" w:history="1">
        <w:r w:rsidR="001D6A19" w:rsidRPr="00C6623D">
          <w:rPr>
            <w:rStyle w:val="Hyperlink"/>
            <w:noProof/>
          </w:rPr>
          <w:t>Abbildung 12: Aufruf der Funktionen 'BAPI_BUPA_CENTRAL_GETDETAIL’ und 'BAPI_BUPA_CENTRAL_GETDETAIL'</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_Toc511652392 \h </w:instrText>
        </w:r>
        <w:r w:rsidR="001D6A19" w:rsidRPr="00C6623D">
          <w:rPr>
            <w:noProof/>
            <w:webHidden/>
          </w:rPr>
        </w:r>
        <w:r w:rsidR="001D6A19" w:rsidRPr="00C6623D">
          <w:rPr>
            <w:noProof/>
            <w:webHidden/>
          </w:rPr>
          <w:fldChar w:fldCharType="separate"/>
        </w:r>
        <w:r w:rsidR="00C278BE" w:rsidRPr="00C6623D">
          <w:rPr>
            <w:noProof/>
            <w:webHidden/>
          </w:rPr>
          <w:t>33</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r:id="rId59" w:anchor="_Toc511652393" w:history="1">
        <w:r w:rsidR="001D6A19" w:rsidRPr="00C6623D">
          <w:rPr>
            <w:rStyle w:val="Hyperlink"/>
            <w:noProof/>
          </w:rPr>
          <w:t>Abbildung 13: Case Abfrage für die Anrede und Namen</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_Toc511652393 \h </w:instrText>
        </w:r>
        <w:r w:rsidR="001D6A19" w:rsidRPr="00C6623D">
          <w:rPr>
            <w:noProof/>
            <w:webHidden/>
          </w:rPr>
        </w:r>
        <w:r w:rsidR="001D6A19" w:rsidRPr="00C6623D">
          <w:rPr>
            <w:noProof/>
            <w:webHidden/>
          </w:rPr>
          <w:fldChar w:fldCharType="separate"/>
        </w:r>
        <w:r w:rsidR="00C278BE" w:rsidRPr="00C6623D">
          <w:rPr>
            <w:noProof/>
            <w:webHidden/>
          </w:rPr>
          <w:t>33</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94" w:history="1">
        <w:r w:rsidR="001D6A19" w:rsidRPr="00C6623D">
          <w:rPr>
            <w:rStyle w:val="Hyperlink"/>
            <w:noProof/>
          </w:rPr>
          <w:t>Abbildung 14: Ausschnitt Tabelle ZBC_QMC_CRM_DATA</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_Toc511652394 \h </w:instrText>
        </w:r>
        <w:r w:rsidR="001D6A19" w:rsidRPr="00C6623D">
          <w:rPr>
            <w:noProof/>
            <w:webHidden/>
          </w:rPr>
        </w:r>
        <w:r w:rsidR="001D6A19" w:rsidRPr="00C6623D">
          <w:rPr>
            <w:noProof/>
            <w:webHidden/>
          </w:rPr>
          <w:fldChar w:fldCharType="separate"/>
        </w:r>
        <w:r w:rsidR="00C278BE" w:rsidRPr="00C6623D">
          <w:rPr>
            <w:noProof/>
            <w:webHidden/>
          </w:rPr>
          <w:t>34</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95" w:history="1">
        <w:r w:rsidR="001D6A19" w:rsidRPr="00C6623D">
          <w:rPr>
            <w:rStyle w:val="Hyperlink"/>
            <w:noProof/>
          </w:rPr>
          <w:t>Abbildung 15: Select-Abfrage zum auslesen aller QMC IDs des ausgewählten GPs</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_Toc511652395 \h </w:instrText>
        </w:r>
        <w:r w:rsidR="001D6A19" w:rsidRPr="00C6623D">
          <w:rPr>
            <w:noProof/>
            <w:webHidden/>
          </w:rPr>
        </w:r>
        <w:r w:rsidR="001D6A19" w:rsidRPr="00C6623D">
          <w:rPr>
            <w:noProof/>
            <w:webHidden/>
          </w:rPr>
          <w:fldChar w:fldCharType="separate"/>
        </w:r>
        <w:r w:rsidR="00C278BE" w:rsidRPr="00C6623D">
          <w:rPr>
            <w:noProof/>
            <w:webHidden/>
          </w:rPr>
          <w:t>34</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96" w:history="1">
        <w:r w:rsidR="001D6A19" w:rsidRPr="00C6623D">
          <w:rPr>
            <w:rStyle w:val="Hyperlink"/>
            <w:noProof/>
          </w:rPr>
          <w:t>Abbildung 16: Auslesen der QMC Produkte</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_Toc511652396 \h </w:instrText>
        </w:r>
        <w:r w:rsidR="001D6A19" w:rsidRPr="00C6623D">
          <w:rPr>
            <w:noProof/>
            <w:webHidden/>
          </w:rPr>
        </w:r>
        <w:r w:rsidR="001D6A19" w:rsidRPr="00C6623D">
          <w:rPr>
            <w:noProof/>
            <w:webHidden/>
          </w:rPr>
          <w:fldChar w:fldCharType="separate"/>
        </w:r>
        <w:r w:rsidR="00C278BE" w:rsidRPr="00C6623D">
          <w:rPr>
            <w:noProof/>
            <w:webHidden/>
          </w:rPr>
          <w:t>34</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97" w:history="1">
        <w:r w:rsidR="001D6A19" w:rsidRPr="00C6623D">
          <w:rPr>
            <w:rStyle w:val="Hyperlink"/>
            <w:noProof/>
          </w:rPr>
          <w:t>Abbildung 17: GUI für die Webseite</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_Toc511652397 \h </w:instrText>
        </w:r>
        <w:r w:rsidR="001D6A19" w:rsidRPr="00C6623D">
          <w:rPr>
            <w:noProof/>
            <w:webHidden/>
          </w:rPr>
        </w:r>
        <w:r w:rsidR="001D6A19" w:rsidRPr="00C6623D">
          <w:rPr>
            <w:noProof/>
            <w:webHidden/>
          </w:rPr>
          <w:fldChar w:fldCharType="separate"/>
        </w:r>
        <w:r w:rsidR="00C278BE" w:rsidRPr="00C6623D">
          <w:rPr>
            <w:noProof/>
            <w:webHidden/>
          </w:rPr>
          <w:t>37</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w:anchor="_Toc511652398" w:history="1">
        <w:r w:rsidR="001D6A19" w:rsidRPr="00C6623D">
          <w:rPr>
            <w:rStyle w:val="Hyperlink"/>
            <w:noProof/>
          </w:rPr>
          <w:t>Abbildung 18: Die Auswahl eines GPs über die Modal Funktion von Bootstrap</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_Toc511652398 \h </w:instrText>
        </w:r>
        <w:r w:rsidR="001D6A19" w:rsidRPr="00C6623D">
          <w:rPr>
            <w:noProof/>
            <w:webHidden/>
          </w:rPr>
        </w:r>
        <w:r w:rsidR="001D6A19" w:rsidRPr="00C6623D">
          <w:rPr>
            <w:noProof/>
            <w:webHidden/>
          </w:rPr>
          <w:fldChar w:fldCharType="separate"/>
        </w:r>
        <w:r w:rsidR="00C278BE" w:rsidRPr="00C6623D">
          <w:rPr>
            <w:noProof/>
            <w:webHidden/>
          </w:rPr>
          <w:t>38</w:t>
        </w:r>
        <w:r w:rsidR="001D6A19" w:rsidRPr="00C6623D">
          <w:rPr>
            <w:noProof/>
            <w:webHidden/>
          </w:rPr>
          <w:fldChar w:fldCharType="end"/>
        </w:r>
      </w:hyperlink>
    </w:p>
    <w:p w:rsidR="001D6A19" w:rsidRPr="00C6623D" w:rsidRDefault="004F42F9">
      <w:pPr>
        <w:pStyle w:val="Abbildungsverzeichnis"/>
        <w:tabs>
          <w:tab w:val="right" w:leader="dot" w:pos="9061"/>
        </w:tabs>
        <w:rPr>
          <w:rFonts w:eastAsiaTheme="minorEastAsia" w:cstheme="minorBidi"/>
          <w:noProof/>
          <w:sz w:val="22"/>
          <w:szCs w:val="22"/>
          <w:lang w:eastAsia="de-CH"/>
        </w:rPr>
      </w:pPr>
      <w:hyperlink r:id="rId60" w:anchor="_Toc511652399" w:history="1">
        <w:r w:rsidR="001D6A19" w:rsidRPr="00C6623D">
          <w:rPr>
            <w:rStyle w:val="Hyperlink"/>
            <w:noProof/>
          </w:rPr>
          <w:t>Abbildung 19: Der Änderungsmodus</w:t>
        </w:r>
        <w:r w:rsidR="001D6A19" w:rsidRPr="00C6623D">
          <w:rPr>
            <w:noProof/>
            <w:webHidden/>
          </w:rPr>
          <w:tab/>
        </w:r>
        <w:r w:rsidR="001D6A19" w:rsidRPr="00C6623D">
          <w:rPr>
            <w:noProof/>
            <w:webHidden/>
          </w:rPr>
          <w:fldChar w:fldCharType="begin"/>
        </w:r>
        <w:r w:rsidR="001D6A19" w:rsidRPr="00C6623D">
          <w:rPr>
            <w:noProof/>
            <w:webHidden/>
          </w:rPr>
          <w:instrText xml:space="preserve"> PAGEREF _Toc511652399 \h </w:instrText>
        </w:r>
        <w:r w:rsidR="001D6A19" w:rsidRPr="00C6623D">
          <w:rPr>
            <w:noProof/>
            <w:webHidden/>
          </w:rPr>
        </w:r>
        <w:r w:rsidR="001D6A19" w:rsidRPr="00C6623D">
          <w:rPr>
            <w:noProof/>
            <w:webHidden/>
          </w:rPr>
          <w:fldChar w:fldCharType="separate"/>
        </w:r>
        <w:r w:rsidR="00C278BE" w:rsidRPr="00C6623D">
          <w:rPr>
            <w:noProof/>
            <w:webHidden/>
          </w:rPr>
          <w:t>38</w:t>
        </w:r>
        <w:r w:rsidR="001D6A19" w:rsidRPr="00C6623D">
          <w:rPr>
            <w:noProof/>
            <w:webHidden/>
          </w:rPr>
          <w:fldChar w:fldCharType="end"/>
        </w:r>
      </w:hyperlink>
    </w:p>
    <w:p w:rsidR="002C5309" w:rsidRPr="00C6623D" w:rsidRDefault="00F26CE4" w:rsidP="000C1BEF">
      <w:pPr>
        <w:pStyle w:val="Grundtext"/>
        <w:rPr>
          <w:b/>
          <w:bCs/>
          <w:noProof/>
        </w:rPr>
      </w:pPr>
      <w:r w:rsidRPr="00C6623D">
        <w:rPr>
          <w:b/>
          <w:bCs/>
          <w:noProof/>
        </w:rPr>
        <w:fldChar w:fldCharType="end"/>
      </w:r>
    </w:p>
    <w:p w:rsidR="002C5309" w:rsidRPr="00C6623D" w:rsidRDefault="002C5309" w:rsidP="000C1BEF">
      <w:pPr>
        <w:pStyle w:val="Grundtext"/>
        <w:rPr>
          <w:b/>
          <w:bCs/>
          <w:noProof/>
        </w:rPr>
      </w:pPr>
    </w:p>
    <w:p w:rsidR="002C5309" w:rsidRPr="00C6623D" w:rsidRDefault="002C5309" w:rsidP="002C5309">
      <w:pPr>
        <w:pStyle w:val="berschrift1"/>
      </w:pPr>
      <w:bookmarkStart w:id="169" w:name="_Toc511709101"/>
      <w:r w:rsidRPr="00C6623D">
        <w:t>Tabellenverzeichnis</w:t>
      </w:r>
      <w:bookmarkEnd w:id="169"/>
    </w:p>
    <w:p w:rsidR="002C5309" w:rsidRPr="00C6623D" w:rsidRDefault="002C5309">
      <w:pPr>
        <w:pStyle w:val="Abbildungsverzeichnis"/>
        <w:tabs>
          <w:tab w:val="right" w:leader="dot" w:pos="9061"/>
        </w:tabs>
        <w:rPr>
          <w:rFonts w:eastAsiaTheme="minorEastAsia" w:cstheme="minorBidi"/>
          <w:noProof/>
          <w:sz w:val="22"/>
          <w:szCs w:val="22"/>
          <w:lang w:eastAsia="de-CH"/>
        </w:rPr>
      </w:pPr>
      <w:r w:rsidRPr="00C6623D">
        <w:fldChar w:fldCharType="begin"/>
      </w:r>
      <w:r w:rsidRPr="00C6623D">
        <w:instrText xml:space="preserve"> TOC \h \z \c "Tabelle" </w:instrText>
      </w:r>
      <w:r w:rsidRPr="00C6623D">
        <w:fldChar w:fldCharType="separate"/>
      </w:r>
      <w:hyperlink w:anchor="_Toc511627681" w:history="1">
        <w:r w:rsidRPr="00C6623D">
          <w:rPr>
            <w:rStyle w:val="Hyperlink"/>
            <w:noProof/>
          </w:rPr>
          <w:t>Tabelle 1: Entwurf BP_Search Request</w:t>
        </w:r>
        <w:r w:rsidRPr="00C6623D">
          <w:rPr>
            <w:noProof/>
            <w:webHidden/>
          </w:rPr>
          <w:tab/>
        </w:r>
        <w:r w:rsidRPr="00C6623D">
          <w:rPr>
            <w:noProof/>
            <w:webHidden/>
          </w:rPr>
          <w:fldChar w:fldCharType="begin"/>
        </w:r>
        <w:r w:rsidRPr="00C6623D">
          <w:rPr>
            <w:noProof/>
            <w:webHidden/>
          </w:rPr>
          <w:instrText xml:space="preserve"> PAGEREF _Toc511627681 \h </w:instrText>
        </w:r>
        <w:r w:rsidRPr="00C6623D">
          <w:rPr>
            <w:noProof/>
            <w:webHidden/>
          </w:rPr>
        </w:r>
        <w:r w:rsidRPr="00C6623D">
          <w:rPr>
            <w:noProof/>
            <w:webHidden/>
          </w:rPr>
          <w:fldChar w:fldCharType="separate"/>
        </w:r>
        <w:r w:rsidR="00C278BE" w:rsidRPr="00C6623D">
          <w:rPr>
            <w:noProof/>
            <w:webHidden/>
          </w:rPr>
          <w:t>23</w:t>
        </w:r>
        <w:r w:rsidRPr="00C6623D">
          <w:rPr>
            <w:noProof/>
            <w:webHidden/>
          </w:rPr>
          <w:fldChar w:fldCharType="end"/>
        </w:r>
      </w:hyperlink>
    </w:p>
    <w:p w:rsidR="002C5309" w:rsidRPr="00C6623D" w:rsidRDefault="004F42F9">
      <w:pPr>
        <w:pStyle w:val="Abbildungsverzeichnis"/>
        <w:tabs>
          <w:tab w:val="right" w:leader="dot" w:pos="9061"/>
        </w:tabs>
        <w:rPr>
          <w:rFonts w:eastAsiaTheme="minorEastAsia" w:cstheme="minorBidi"/>
          <w:noProof/>
          <w:sz w:val="22"/>
          <w:szCs w:val="22"/>
          <w:lang w:eastAsia="de-CH"/>
        </w:rPr>
      </w:pPr>
      <w:hyperlink w:anchor="_Toc511627682" w:history="1">
        <w:r w:rsidR="002C5309" w:rsidRPr="00C6623D">
          <w:rPr>
            <w:rStyle w:val="Hyperlink"/>
            <w:noProof/>
          </w:rPr>
          <w:t>Tabelle 2: Entwurf BP_Search Response</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_Toc511627682 \h </w:instrText>
        </w:r>
        <w:r w:rsidR="002C5309" w:rsidRPr="00C6623D">
          <w:rPr>
            <w:noProof/>
            <w:webHidden/>
          </w:rPr>
        </w:r>
        <w:r w:rsidR="002C5309" w:rsidRPr="00C6623D">
          <w:rPr>
            <w:noProof/>
            <w:webHidden/>
          </w:rPr>
          <w:fldChar w:fldCharType="separate"/>
        </w:r>
        <w:r w:rsidR="00C278BE" w:rsidRPr="00C6623D">
          <w:rPr>
            <w:noProof/>
            <w:webHidden/>
          </w:rPr>
          <w:t>23</w:t>
        </w:r>
        <w:r w:rsidR="002C5309" w:rsidRPr="00C6623D">
          <w:rPr>
            <w:noProof/>
            <w:webHidden/>
          </w:rPr>
          <w:fldChar w:fldCharType="end"/>
        </w:r>
      </w:hyperlink>
    </w:p>
    <w:p w:rsidR="002C5309" w:rsidRPr="00C6623D" w:rsidRDefault="004F42F9">
      <w:pPr>
        <w:pStyle w:val="Abbildungsverzeichnis"/>
        <w:tabs>
          <w:tab w:val="right" w:leader="dot" w:pos="9061"/>
        </w:tabs>
        <w:rPr>
          <w:rFonts w:eastAsiaTheme="minorEastAsia" w:cstheme="minorBidi"/>
          <w:noProof/>
          <w:sz w:val="22"/>
          <w:szCs w:val="22"/>
          <w:lang w:eastAsia="de-CH"/>
        </w:rPr>
      </w:pPr>
      <w:hyperlink w:anchor="_Toc511627683" w:history="1">
        <w:r w:rsidR="002C5309" w:rsidRPr="00C6623D">
          <w:rPr>
            <w:rStyle w:val="Hyperlink"/>
            <w:noProof/>
          </w:rPr>
          <w:t>Tabelle 3: Entwurf BP_Details Request</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_Toc511627683 \h </w:instrText>
        </w:r>
        <w:r w:rsidR="002C5309" w:rsidRPr="00C6623D">
          <w:rPr>
            <w:noProof/>
            <w:webHidden/>
          </w:rPr>
        </w:r>
        <w:r w:rsidR="002C5309" w:rsidRPr="00C6623D">
          <w:rPr>
            <w:noProof/>
            <w:webHidden/>
          </w:rPr>
          <w:fldChar w:fldCharType="separate"/>
        </w:r>
        <w:r w:rsidR="00C278BE" w:rsidRPr="00C6623D">
          <w:rPr>
            <w:noProof/>
            <w:webHidden/>
          </w:rPr>
          <w:t>24</w:t>
        </w:r>
        <w:r w:rsidR="002C5309" w:rsidRPr="00C6623D">
          <w:rPr>
            <w:noProof/>
            <w:webHidden/>
          </w:rPr>
          <w:fldChar w:fldCharType="end"/>
        </w:r>
      </w:hyperlink>
    </w:p>
    <w:p w:rsidR="002C5309" w:rsidRPr="00C6623D" w:rsidRDefault="004F42F9">
      <w:pPr>
        <w:pStyle w:val="Abbildungsverzeichnis"/>
        <w:tabs>
          <w:tab w:val="right" w:leader="dot" w:pos="9061"/>
        </w:tabs>
        <w:rPr>
          <w:rFonts w:eastAsiaTheme="minorEastAsia" w:cstheme="minorBidi"/>
          <w:noProof/>
          <w:sz w:val="22"/>
          <w:szCs w:val="22"/>
          <w:lang w:eastAsia="de-CH"/>
        </w:rPr>
      </w:pPr>
      <w:hyperlink w:anchor="_Toc511627684" w:history="1">
        <w:r w:rsidR="002C5309" w:rsidRPr="00C6623D">
          <w:rPr>
            <w:rStyle w:val="Hyperlink"/>
            <w:noProof/>
          </w:rPr>
          <w:t>Tabelle 4: Entwurf BP_Details Response</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_Toc511627684 \h </w:instrText>
        </w:r>
        <w:r w:rsidR="002C5309" w:rsidRPr="00C6623D">
          <w:rPr>
            <w:noProof/>
            <w:webHidden/>
          </w:rPr>
        </w:r>
        <w:r w:rsidR="002C5309" w:rsidRPr="00C6623D">
          <w:rPr>
            <w:noProof/>
            <w:webHidden/>
          </w:rPr>
          <w:fldChar w:fldCharType="separate"/>
        </w:r>
        <w:r w:rsidR="00C278BE" w:rsidRPr="00C6623D">
          <w:rPr>
            <w:noProof/>
            <w:webHidden/>
          </w:rPr>
          <w:t>24</w:t>
        </w:r>
        <w:r w:rsidR="002C5309" w:rsidRPr="00C6623D">
          <w:rPr>
            <w:noProof/>
            <w:webHidden/>
          </w:rPr>
          <w:fldChar w:fldCharType="end"/>
        </w:r>
      </w:hyperlink>
    </w:p>
    <w:p w:rsidR="002C5309" w:rsidRPr="00C6623D" w:rsidRDefault="004F42F9">
      <w:pPr>
        <w:pStyle w:val="Abbildungsverzeichnis"/>
        <w:tabs>
          <w:tab w:val="right" w:leader="dot" w:pos="9061"/>
        </w:tabs>
        <w:rPr>
          <w:rFonts w:eastAsiaTheme="minorEastAsia" w:cstheme="minorBidi"/>
          <w:noProof/>
          <w:sz w:val="22"/>
          <w:szCs w:val="22"/>
          <w:lang w:eastAsia="de-CH"/>
        </w:rPr>
      </w:pPr>
      <w:hyperlink w:anchor="_Toc511627685" w:history="1">
        <w:r w:rsidR="002C5309" w:rsidRPr="00C6623D">
          <w:rPr>
            <w:rStyle w:val="Hyperlink"/>
            <w:noProof/>
          </w:rPr>
          <w:t>Tabelle 5: Entwurf BP_QMC_Products Request</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_Toc511627685 \h </w:instrText>
        </w:r>
        <w:r w:rsidR="002C5309" w:rsidRPr="00C6623D">
          <w:rPr>
            <w:noProof/>
            <w:webHidden/>
          </w:rPr>
        </w:r>
        <w:r w:rsidR="002C5309" w:rsidRPr="00C6623D">
          <w:rPr>
            <w:noProof/>
            <w:webHidden/>
          </w:rPr>
          <w:fldChar w:fldCharType="separate"/>
        </w:r>
        <w:r w:rsidR="00C278BE" w:rsidRPr="00C6623D">
          <w:rPr>
            <w:noProof/>
            <w:webHidden/>
          </w:rPr>
          <w:t>25</w:t>
        </w:r>
        <w:r w:rsidR="002C5309" w:rsidRPr="00C6623D">
          <w:rPr>
            <w:noProof/>
            <w:webHidden/>
          </w:rPr>
          <w:fldChar w:fldCharType="end"/>
        </w:r>
      </w:hyperlink>
    </w:p>
    <w:p w:rsidR="002C5309" w:rsidRPr="00C6623D" w:rsidRDefault="004F42F9">
      <w:pPr>
        <w:pStyle w:val="Abbildungsverzeichnis"/>
        <w:tabs>
          <w:tab w:val="right" w:leader="dot" w:pos="9061"/>
        </w:tabs>
        <w:rPr>
          <w:rFonts w:eastAsiaTheme="minorEastAsia" w:cstheme="minorBidi"/>
          <w:noProof/>
          <w:sz w:val="22"/>
          <w:szCs w:val="22"/>
          <w:lang w:eastAsia="de-CH"/>
        </w:rPr>
      </w:pPr>
      <w:hyperlink w:anchor="_Toc511627686" w:history="1">
        <w:r w:rsidR="002C5309" w:rsidRPr="00C6623D">
          <w:rPr>
            <w:rStyle w:val="Hyperlink"/>
            <w:noProof/>
          </w:rPr>
          <w:t>Tabelle 6: Entwurf BP_QMC_Products Response</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_Toc511627686 \h </w:instrText>
        </w:r>
        <w:r w:rsidR="002C5309" w:rsidRPr="00C6623D">
          <w:rPr>
            <w:noProof/>
            <w:webHidden/>
          </w:rPr>
        </w:r>
        <w:r w:rsidR="002C5309" w:rsidRPr="00C6623D">
          <w:rPr>
            <w:noProof/>
            <w:webHidden/>
          </w:rPr>
          <w:fldChar w:fldCharType="separate"/>
        </w:r>
        <w:r w:rsidR="00C278BE" w:rsidRPr="00C6623D">
          <w:rPr>
            <w:noProof/>
            <w:webHidden/>
          </w:rPr>
          <w:t>25</w:t>
        </w:r>
        <w:r w:rsidR="002C5309" w:rsidRPr="00C6623D">
          <w:rPr>
            <w:noProof/>
            <w:webHidden/>
          </w:rPr>
          <w:fldChar w:fldCharType="end"/>
        </w:r>
      </w:hyperlink>
    </w:p>
    <w:p w:rsidR="002C5309" w:rsidRPr="00C6623D" w:rsidRDefault="004F42F9">
      <w:pPr>
        <w:pStyle w:val="Abbildungsverzeichnis"/>
        <w:tabs>
          <w:tab w:val="right" w:leader="dot" w:pos="9061"/>
        </w:tabs>
        <w:rPr>
          <w:rFonts w:eastAsiaTheme="minorEastAsia" w:cstheme="minorBidi"/>
          <w:noProof/>
          <w:sz w:val="22"/>
          <w:szCs w:val="22"/>
          <w:lang w:eastAsia="de-CH"/>
        </w:rPr>
      </w:pPr>
      <w:hyperlink w:anchor="_Toc511627687" w:history="1">
        <w:r w:rsidR="002C5309" w:rsidRPr="00C6623D">
          <w:rPr>
            <w:rStyle w:val="Hyperlink"/>
            <w:noProof/>
          </w:rPr>
          <w:t>Tabelle 7: Entwurf BP_Update Request</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_Toc511627687 \h </w:instrText>
        </w:r>
        <w:r w:rsidR="002C5309" w:rsidRPr="00C6623D">
          <w:rPr>
            <w:noProof/>
            <w:webHidden/>
          </w:rPr>
        </w:r>
        <w:r w:rsidR="002C5309" w:rsidRPr="00C6623D">
          <w:rPr>
            <w:noProof/>
            <w:webHidden/>
          </w:rPr>
          <w:fldChar w:fldCharType="separate"/>
        </w:r>
        <w:r w:rsidR="00C278BE" w:rsidRPr="00C6623D">
          <w:rPr>
            <w:noProof/>
            <w:webHidden/>
          </w:rPr>
          <w:t>26</w:t>
        </w:r>
        <w:r w:rsidR="002C5309" w:rsidRPr="00C6623D">
          <w:rPr>
            <w:noProof/>
            <w:webHidden/>
          </w:rPr>
          <w:fldChar w:fldCharType="end"/>
        </w:r>
      </w:hyperlink>
    </w:p>
    <w:p w:rsidR="002C5309" w:rsidRPr="00C6623D" w:rsidRDefault="004F42F9">
      <w:pPr>
        <w:pStyle w:val="Abbildungsverzeichnis"/>
        <w:tabs>
          <w:tab w:val="right" w:leader="dot" w:pos="9061"/>
        </w:tabs>
        <w:rPr>
          <w:rFonts w:eastAsiaTheme="minorEastAsia" w:cstheme="minorBidi"/>
          <w:noProof/>
          <w:sz w:val="22"/>
          <w:szCs w:val="22"/>
          <w:lang w:eastAsia="de-CH"/>
        </w:rPr>
      </w:pPr>
      <w:hyperlink w:anchor="_Toc511627688" w:history="1">
        <w:r w:rsidR="002C5309" w:rsidRPr="00C6623D">
          <w:rPr>
            <w:rStyle w:val="Hyperlink"/>
            <w:noProof/>
          </w:rPr>
          <w:t>Tabelle 8: Entwurf BP_Update Response</w:t>
        </w:r>
        <w:r w:rsidR="002C5309" w:rsidRPr="00C6623D">
          <w:rPr>
            <w:noProof/>
            <w:webHidden/>
          </w:rPr>
          <w:tab/>
        </w:r>
        <w:r w:rsidR="002C5309" w:rsidRPr="00C6623D">
          <w:rPr>
            <w:noProof/>
            <w:webHidden/>
          </w:rPr>
          <w:fldChar w:fldCharType="begin"/>
        </w:r>
        <w:r w:rsidR="002C5309" w:rsidRPr="00C6623D">
          <w:rPr>
            <w:noProof/>
            <w:webHidden/>
          </w:rPr>
          <w:instrText xml:space="preserve"> PAGEREF _Toc511627688 \h </w:instrText>
        </w:r>
        <w:r w:rsidR="002C5309" w:rsidRPr="00C6623D">
          <w:rPr>
            <w:noProof/>
            <w:webHidden/>
          </w:rPr>
        </w:r>
        <w:r w:rsidR="002C5309" w:rsidRPr="00C6623D">
          <w:rPr>
            <w:noProof/>
            <w:webHidden/>
          </w:rPr>
          <w:fldChar w:fldCharType="separate"/>
        </w:r>
        <w:r w:rsidR="00C278BE" w:rsidRPr="00C6623D">
          <w:rPr>
            <w:noProof/>
            <w:webHidden/>
          </w:rPr>
          <w:t>26</w:t>
        </w:r>
        <w:r w:rsidR="002C5309" w:rsidRPr="00C6623D">
          <w:rPr>
            <w:noProof/>
            <w:webHidden/>
          </w:rPr>
          <w:fldChar w:fldCharType="end"/>
        </w:r>
      </w:hyperlink>
    </w:p>
    <w:p w:rsidR="0082363B" w:rsidRPr="00C6623D" w:rsidRDefault="002C5309" w:rsidP="002C5309">
      <w:pPr>
        <w:pStyle w:val="Grundtext"/>
      </w:pPr>
      <w:r w:rsidRPr="00C6623D">
        <w:fldChar w:fldCharType="end"/>
      </w:r>
      <w:r w:rsidR="0082363B" w:rsidRPr="00C6623D">
        <w:br w:type="page"/>
      </w:r>
    </w:p>
    <w:p w:rsidR="0082363B" w:rsidRPr="00C6623D" w:rsidRDefault="0082363B" w:rsidP="0082363B"/>
    <w:p w:rsidR="00A729CC" w:rsidRPr="00C6623D" w:rsidRDefault="0082363B" w:rsidP="0082363B">
      <w:r w:rsidRPr="00C6623D">
        <w:rPr>
          <w:noProof/>
        </w:rPr>
        <mc:AlternateContent>
          <mc:Choice Requires="wps">
            <w:drawing>
              <wp:anchor distT="0" distB="0" distL="114300" distR="114300" simplePos="0" relativeHeight="251719168" behindDoc="0" locked="0" layoutInCell="1" allowOverlap="1" wp14:anchorId="69325AAF" wp14:editId="4BCDE2EF">
                <wp:simplePos x="0" y="0"/>
                <wp:positionH relativeFrom="margin">
                  <wp:posOffset>756285</wp:posOffset>
                </wp:positionH>
                <wp:positionV relativeFrom="margin">
                  <wp:posOffset>2680335</wp:posOffset>
                </wp:positionV>
                <wp:extent cx="4286250" cy="1155700"/>
                <wp:effectExtent l="0" t="0" r="0" b="6350"/>
                <wp:wrapSquare wrapText="bothSides"/>
                <wp:docPr id="20" name="Textfeld 20"/>
                <wp:cNvGraphicFramePr/>
                <a:graphic xmlns:a="http://schemas.openxmlformats.org/drawingml/2006/main">
                  <a:graphicData uri="http://schemas.microsoft.com/office/word/2010/wordprocessingShape">
                    <wps:wsp>
                      <wps:cNvSpPr txBox="1"/>
                      <wps:spPr>
                        <a:xfrm>
                          <a:off x="0" y="0"/>
                          <a:ext cx="4286250" cy="1155700"/>
                        </a:xfrm>
                        <a:prstGeom prst="rect">
                          <a:avLst/>
                        </a:prstGeom>
                        <a:solidFill>
                          <a:schemeClr val="lt1"/>
                        </a:solidFill>
                        <a:ln w="6350">
                          <a:noFill/>
                        </a:ln>
                      </wps:spPr>
                      <wps:txbx>
                        <w:txbxContent>
                          <w:p w:rsidR="00AC5A1F" w:rsidRPr="002C257E" w:rsidRDefault="00AC5A1F" w:rsidP="00D71555">
                            <w:pPr>
                              <w:pStyle w:val="Titel"/>
                              <w:jc w:val="center"/>
                            </w:pPr>
                            <w:bookmarkStart w:id="170" w:name="_Toc510980220"/>
                            <w:bookmarkStart w:id="171" w:name="_Toc506290240"/>
                            <w:bookmarkStart w:id="172" w:name="_Toc506290247"/>
                            <w:bookmarkStart w:id="173" w:name="_Toc506290267"/>
                            <w:bookmarkStart w:id="174" w:name="_Toc511709102"/>
                            <w:r>
                              <w:t>Anhang</w:t>
                            </w:r>
                            <w:bookmarkEnd w:id="174"/>
                          </w:p>
                          <w:p w:rsidR="00AC5A1F" w:rsidRPr="002C257E" w:rsidRDefault="00AC5A1F" w:rsidP="00D71555">
                            <w:pPr>
                              <w:jc w:val="center"/>
                            </w:pPr>
                          </w:p>
                          <w:p w:rsidR="00AC5A1F" w:rsidRPr="002C257E" w:rsidRDefault="00AC5A1F" w:rsidP="00F11002"/>
                          <w:p w:rsidR="00AC5A1F" w:rsidRDefault="00AC5A1F"/>
                          <w:p w:rsidR="00AC5A1F" w:rsidRPr="002C257E" w:rsidRDefault="00AC5A1F" w:rsidP="00D71555">
                            <w:pPr>
                              <w:pStyle w:val="Titel"/>
                              <w:jc w:val="center"/>
                            </w:pPr>
                            <w:bookmarkStart w:id="175" w:name="_Toc511709103"/>
                            <w:r>
                              <w:t>Anhang</w:t>
                            </w:r>
                            <w:bookmarkEnd w:id="170"/>
                            <w:bookmarkEnd w:id="175"/>
                          </w:p>
                          <w:p w:rsidR="00AC5A1F" w:rsidRPr="002C257E" w:rsidRDefault="00AC5A1F" w:rsidP="00D71555">
                            <w:pPr>
                              <w:jc w:val="center"/>
                            </w:pPr>
                          </w:p>
                          <w:bookmarkEnd w:id="171"/>
                          <w:bookmarkEnd w:id="172"/>
                          <w:bookmarkEnd w:id="173"/>
                          <w:p w:rsidR="00AC5A1F" w:rsidRPr="002C257E" w:rsidRDefault="00AC5A1F" w:rsidP="00F11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25AAF" id="Textfeld 20" o:spid="_x0000_s1034" type="#_x0000_t202" style="position:absolute;margin-left:59.55pt;margin-top:211.05pt;width:337.5pt;height:91pt;z-index:2517191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" fillcolor="white [3201]" stroked="f" strokeweight=".5pt">
                <v:textbox>
                  <w:txbxContent>
                    <w:p w:rsidR="00AC5A1F" w:rsidRPr="002C257E" w:rsidRDefault="00AC5A1F" w:rsidP="00D71555">
                      <w:pPr>
                        <w:pStyle w:val="Titel"/>
                        <w:jc w:val="center"/>
                      </w:pPr>
                      <w:bookmarkStart w:id="176" w:name="_Toc510980220"/>
                      <w:bookmarkStart w:id="177" w:name="_Toc506290240"/>
                      <w:bookmarkStart w:id="178" w:name="_Toc506290247"/>
                      <w:bookmarkStart w:id="179" w:name="_Toc506290267"/>
                      <w:bookmarkStart w:id="180" w:name="_Toc511709102"/>
                      <w:r>
                        <w:t>Anhang</w:t>
                      </w:r>
                      <w:bookmarkEnd w:id="180"/>
                    </w:p>
                    <w:p w:rsidR="00AC5A1F" w:rsidRPr="002C257E" w:rsidRDefault="00AC5A1F" w:rsidP="00D71555">
                      <w:pPr>
                        <w:jc w:val="center"/>
                      </w:pPr>
                    </w:p>
                    <w:p w:rsidR="00AC5A1F" w:rsidRPr="002C257E" w:rsidRDefault="00AC5A1F" w:rsidP="00F11002"/>
                    <w:p w:rsidR="00AC5A1F" w:rsidRDefault="00AC5A1F"/>
                    <w:p w:rsidR="00AC5A1F" w:rsidRPr="002C257E" w:rsidRDefault="00AC5A1F" w:rsidP="00D71555">
                      <w:pPr>
                        <w:pStyle w:val="Titel"/>
                        <w:jc w:val="center"/>
                      </w:pPr>
                      <w:bookmarkStart w:id="181" w:name="_Toc511709103"/>
                      <w:r>
                        <w:t>Anhang</w:t>
                      </w:r>
                      <w:bookmarkEnd w:id="176"/>
                      <w:bookmarkEnd w:id="181"/>
                    </w:p>
                    <w:p w:rsidR="00AC5A1F" w:rsidRPr="002C257E" w:rsidRDefault="00AC5A1F" w:rsidP="00D71555">
                      <w:pPr>
                        <w:jc w:val="center"/>
                      </w:pPr>
                    </w:p>
                    <w:bookmarkEnd w:id="177"/>
                    <w:bookmarkEnd w:id="178"/>
                    <w:bookmarkEnd w:id="179"/>
                    <w:p w:rsidR="00AC5A1F" w:rsidRPr="002C257E" w:rsidRDefault="00AC5A1F" w:rsidP="00F11002"/>
                  </w:txbxContent>
                </v:textbox>
                <w10:wrap type="square" anchorx="margin" anchory="margin"/>
              </v:shape>
            </w:pict>
          </mc:Fallback>
        </mc:AlternateContent>
      </w:r>
      <w:r w:rsidRPr="00C6623D">
        <w:rPr>
          <w:noProof/>
        </w:rPr>
        <w:drawing>
          <wp:anchor distT="0" distB="0" distL="114300" distR="114300" simplePos="0" relativeHeight="251718144" behindDoc="0" locked="0" layoutInCell="1" allowOverlap="1" wp14:anchorId="6299BA85" wp14:editId="3E957967">
            <wp:simplePos x="0" y="0"/>
            <wp:positionH relativeFrom="margin">
              <wp:posOffset>4716780</wp:posOffset>
            </wp:positionH>
            <wp:positionV relativeFrom="margin">
              <wp:posOffset>5807710</wp:posOffset>
            </wp:positionV>
            <wp:extent cx="1933200" cy="189000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sectPr w:rsidR="00A729CC" w:rsidRPr="00C6623D" w:rsidSect="001D1A77">
      <w:headerReference w:type="default" r:id="rId61"/>
      <w:pgSz w:w="11906" w:h="16838" w:code="9"/>
      <w:pgMar w:top="1702" w:right="1417" w:bottom="1134" w:left="1418" w:header="624" w:footer="7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7F1E" w:rsidRPr="00C6623D" w:rsidRDefault="00F67F1E">
      <w:r w:rsidRPr="00C6623D">
        <w:separator/>
      </w:r>
    </w:p>
  </w:endnote>
  <w:endnote w:type="continuationSeparator" w:id="0">
    <w:p w:rsidR="00F67F1E" w:rsidRPr="00C6623D" w:rsidRDefault="00F67F1E">
      <w:r w:rsidRPr="00C6623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00002FF" w:usb1="4000A47B"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652177"/>
      <w:docPartObj>
        <w:docPartGallery w:val="Page Numbers (Bottom of Page)"/>
        <w:docPartUnique/>
      </w:docPartObj>
    </w:sdtPr>
    <w:sdtEndPr>
      <w:rPr>
        <w:sz w:val="20"/>
      </w:rPr>
    </w:sdtEndPr>
    <w:sdtContent>
      <w:sdt>
        <w:sdtPr>
          <w:rPr>
            <w:sz w:val="20"/>
          </w:rPr>
          <w:id w:val="-660996033"/>
          <w:docPartObj>
            <w:docPartGallery w:val="Page Numbers (Top of Page)"/>
            <w:docPartUnique/>
          </w:docPartObj>
        </w:sdtPr>
        <w:sdtContent>
          <w:p w:rsidR="00AC5A1F" w:rsidRPr="00C6623D" w:rsidRDefault="00AC5A1F" w:rsidP="00BF6C12">
            <w:pPr>
              <w:pStyle w:val="Fuzeile"/>
              <w:rPr>
                <w:sz w:val="20"/>
              </w:rPr>
            </w:pPr>
            <w:r w:rsidRPr="00C6623D">
              <w:rPr>
                <w:sz w:val="20"/>
              </w:rPr>
              <w:t>Nicole Stadelmann</w:t>
            </w:r>
            <w:r w:rsidRPr="00C6623D">
              <w:rPr>
                <w:sz w:val="20"/>
              </w:rPr>
              <w:tab/>
            </w:r>
          </w:p>
        </w:sdtContent>
      </w:sdt>
    </w:sdtContent>
  </w:sdt>
  <w:p w:rsidR="00AC5A1F" w:rsidRPr="00C6623D" w:rsidRDefault="00AC5A1F">
    <w:pPr>
      <w:pStyle w:val="Fuzeile"/>
      <w:rPr>
        <w:sz w:val="20"/>
      </w:rPr>
    </w:pPr>
    <w:r w:rsidRPr="00C6623D">
      <w:rPr>
        <w:sz w:val="20"/>
      </w:rPr>
      <w:t xml:space="preserve">Datum: </w:t>
    </w:r>
    <w:r w:rsidRPr="00C6623D">
      <w:rPr>
        <w:sz w:val="20"/>
      </w:rPr>
      <w:fldChar w:fldCharType="begin"/>
    </w:r>
    <w:r w:rsidRPr="00C6623D">
      <w:rPr>
        <w:sz w:val="20"/>
      </w:rPr>
      <w:instrText xml:space="preserve"> PRINTDATE  \@ "dd.MM.yyyy"  \* MERGEFORMAT </w:instrText>
    </w:r>
    <w:r w:rsidRPr="00C6623D">
      <w:rPr>
        <w:sz w:val="20"/>
      </w:rPr>
      <w:fldChar w:fldCharType="separate"/>
    </w:r>
    <w:r w:rsidRPr="00C6623D">
      <w:rPr>
        <w:noProof/>
        <w:sz w:val="20"/>
      </w:rPr>
      <w:t>17.04.2018</w:t>
    </w:r>
    <w:r w:rsidRPr="00C6623D">
      <w:rPr>
        <w:sz w:val="20"/>
      </w:rPr>
      <w:fldChar w:fldCharType="end"/>
    </w:r>
    <w:r w:rsidRPr="00C6623D">
      <w:rPr>
        <w:sz w:val="20"/>
      </w:rPr>
      <w:tab/>
      <w:t xml:space="preserve">Seite </w:t>
    </w:r>
    <w:r w:rsidRPr="00C6623D">
      <w:rPr>
        <w:sz w:val="20"/>
      </w:rPr>
      <w:fldChar w:fldCharType="begin"/>
    </w:r>
    <w:r w:rsidRPr="00C6623D">
      <w:rPr>
        <w:sz w:val="20"/>
      </w:rPr>
      <w:instrText>PAGE</w:instrText>
    </w:r>
    <w:r w:rsidRPr="00C6623D">
      <w:rPr>
        <w:sz w:val="20"/>
      </w:rPr>
      <w:fldChar w:fldCharType="separate"/>
    </w:r>
    <w:r w:rsidR="00C6623D">
      <w:rPr>
        <w:noProof/>
        <w:sz w:val="20"/>
      </w:rPr>
      <w:t>15</w:t>
    </w:r>
    <w:r w:rsidRPr="00C6623D">
      <w:rPr>
        <w:sz w:val="20"/>
      </w:rPr>
      <w:fldChar w:fldCharType="end"/>
    </w:r>
    <w:r w:rsidRPr="00C6623D">
      <w:rPr>
        <w:sz w:val="20"/>
      </w:rPr>
      <w:t xml:space="preserve"> von </w:t>
    </w:r>
    <w:r w:rsidRPr="00C6623D">
      <w:rPr>
        <w:sz w:val="20"/>
      </w:rPr>
      <w:fldChar w:fldCharType="begin"/>
    </w:r>
    <w:r w:rsidRPr="00C6623D">
      <w:rPr>
        <w:sz w:val="20"/>
      </w:rPr>
      <w:instrText>NUMPAGES</w:instrText>
    </w:r>
    <w:r w:rsidRPr="00C6623D">
      <w:rPr>
        <w:sz w:val="20"/>
      </w:rPr>
      <w:fldChar w:fldCharType="separate"/>
    </w:r>
    <w:r w:rsidR="00C6623D">
      <w:rPr>
        <w:noProof/>
        <w:sz w:val="20"/>
      </w:rPr>
      <w:t>48</w:t>
    </w:r>
    <w:r w:rsidRPr="00C6623D">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965450"/>
      <w:docPartObj>
        <w:docPartGallery w:val="Page Numbers (Bottom of Page)"/>
        <w:docPartUnique/>
      </w:docPartObj>
    </w:sdtPr>
    <w:sdtEndPr>
      <w:rPr>
        <w:sz w:val="20"/>
      </w:rPr>
    </w:sdtEndPr>
    <w:sdtContent>
      <w:sdt>
        <w:sdtPr>
          <w:rPr>
            <w:sz w:val="20"/>
          </w:rPr>
          <w:id w:val="416832567"/>
          <w:docPartObj>
            <w:docPartGallery w:val="Page Numbers (Top of Page)"/>
            <w:docPartUnique/>
          </w:docPartObj>
        </w:sdtPr>
        <w:sdtContent>
          <w:p w:rsidR="00AC5A1F" w:rsidRPr="00E20A92" w:rsidRDefault="00AC5A1F" w:rsidP="00BF6C12">
            <w:pPr>
              <w:pStyle w:val="Fuzeile"/>
              <w:rPr>
                <w:sz w:val="20"/>
              </w:rPr>
            </w:pPr>
            <w:r w:rsidRPr="00E20A92">
              <w:rPr>
                <w:sz w:val="20"/>
              </w:rPr>
              <w:t>Nicole Stadelmann</w:t>
            </w:r>
            <w:r w:rsidRPr="00E20A92">
              <w:rPr>
                <w:sz w:val="20"/>
              </w:rPr>
              <w:tab/>
            </w:r>
          </w:p>
        </w:sdtContent>
      </w:sdt>
    </w:sdtContent>
  </w:sdt>
  <w:p w:rsidR="00AC5A1F" w:rsidRPr="00E20A92" w:rsidRDefault="00AC5A1F">
    <w:pPr>
      <w:pStyle w:val="Fuzeile"/>
      <w:rPr>
        <w:sz w:val="20"/>
      </w:rPr>
    </w:pPr>
    <w:r w:rsidRPr="00E20A92">
      <w:rPr>
        <w:sz w:val="20"/>
      </w:rPr>
      <w:t xml:space="preserve">Datum: </w:t>
    </w:r>
    <w:r>
      <w:rPr>
        <w:sz w:val="20"/>
      </w:rPr>
      <w:fldChar w:fldCharType="begin"/>
    </w:r>
    <w:r>
      <w:rPr>
        <w:sz w:val="20"/>
      </w:rPr>
      <w:instrText xml:space="preserve"> DATE   \* MERGEFORMAT </w:instrText>
    </w:r>
    <w:r>
      <w:rPr>
        <w:sz w:val="20"/>
      </w:rPr>
      <w:fldChar w:fldCharType="separate"/>
    </w:r>
    <w:r>
      <w:rPr>
        <w:noProof/>
        <w:sz w:val="20"/>
      </w:rPr>
      <w:t>17.04.2018</w:t>
    </w:r>
    <w:r>
      <w:rPr>
        <w:sz w:val="20"/>
      </w:rPr>
      <w:fldChar w:fldCharType="end"/>
    </w:r>
    <w:r>
      <w:rPr>
        <w:sz w:val="20"/>
      </w:rPr>
      <w:ptab w:relativeTo="margin" w:alignment="right" w:leader="none"/>
    </w:r>
    <w:r w:rsidRPr="00E20A92">
      <w:rPr>
        <w:sz w:val="20"/>
      </w:rPr>
      <w:t xml:space="preserve">Seite </w:t>
    </w:r>
    <w:r w:rsidRPr="00E20A92">
      <w:rPr>
        <w:sz w:val="20"/>
      </w:rPr>
      <w:fldChar w:fldCharType="begin"/>
    </w:r>
    <w:r w:rsidRPr="00E20A92">
      <w:rPr>
        <w:sz w:val="20"/>
      </w:rPr>
      <w:instrText>PAGE</w:instrText>
    </w:r>
    <w:r w:rsidRPr="00E20A92">
      <w:rPr>
        <w:sz w:val="20"/>
      </w:rPr>
      <w:fldChar w:fldCharType="separate"/>
    </w:r>
    <w:r w:rsidR="000A26EA">
      <w:rPr>
        <w:noProof/>
        <w:sz w:val="20"/>
      </w:rPr>
      <w:t>45</w:t>
    </w:r>
    <w:r w:rsidRPr="00E20A92">
      <w:rPr>
        <w:sz w:val="20"/>
      </w:rPr>
      <w:fldChar w:fldCharType="end"/>
    </w:r>
    <w:r w:rsidRPr="00E20A92">
      <w:rPr>
        <w:sz w:val="20"/>
      </w:rPr>
      <w:t xml:space="preserve"> von </w:t>
    </w:r>
    <w:r w:rsidRPr="00E20A92">
      <w:rPr>
        <w:sz w:val="20"/>
      </w:rPr>
      <w:fldChar w:fldCharType="begin"/>
    </w:r>
    <w:r w:rsidRPr="00E20A92">
      <w:rPr>
        <w:sz w:val="20"/>
      </w:rPr>
      <w:instrText>NUMPAGES</w:instrText>
    </w:r>
    <w:r w:rsidRPr="00E20A92">
      <w:rPr>
        <w:sz w:val="20"/>
      </w:rPr>
      <w:fldChar w:fldCharType="separate"/>
    </w:r>
    <w:r w:rsidR="000A26EA">
      <w:rPr>
        <w:noProof/>
        <w:sz w:val="20"/>
      </w:rPr>
      <w:t>48</w:t>
    </w:r>
    <w:r w:rsidRPr="00E20A92">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7F1E" w:rsidRPr="00C6623D" w:rsidRDefault="00F67F1E">
      <w:r w:rsidRPr="00C6623D">
        <w:separator/>
      </w:r>
    </w:p>
  </w:footnote>
  <w:footnote w:type="continuationSeparator" w:id="0">
    <w:p w:rsidR="00F67F1E" w:rsidRPr="00C6623D" w:rsidRDefault="00F67F1E">
      <w:r w:rsidRPr="00C6623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A1F" w:rsidRPr="00C6623D" w:rsidRDefault="00AC5A1F" w:rsidP="00ED7617">
    <w:pPr>
      <w:pStyle w:val="Kopfzeile"/>
      <w:jc w:val="center"/>
      <w:rPr>
        <w:rFonts w:asciiTheme="majorHAnsi" w:hAnsiTheme="majorHAnsi"/>
        <w:color w:val="005AA0"/>
        <w:sz w:val="24"/>
      </w:rPr>
    </w:pPr>
    <w:r w:rsidRPr="00C6623D">
      <w:rPr>
        <w:rFonts w:asciiTheme="majorHAnsi" w:hAnsiTheme="majorHAnsi"/>
        <w:color w:val="005AA0"/>
        <w:sz w:val="24"/>
      </w:rPr>
      <w:ptab w:relativeTo="margin" w:alignment="right" w:leader="none"/>
    </w:r>
    <w:r w:rsidRPr="00C6623D">
      <w:rPr>
        <w:rFonts w:asciiTheme="majorHAnsi" w:hAnsiTheme="majorHAnsi"/>
        <w:noProof/>
      </w:rPr>
      <w:drawing>
        <wp:anchor distT="0" distB="0" distL="114300" distR="114300" simplePos="0" relativeHeight="251666944" behindDoc="0" locked="0" layoutInCell="1" allowOverlap="1">
          <wp:simplePos x="0" y="0"/>
          <wp:positionH relativeFrom="margin">
            <wp:align>right</wp:align>
          </wp:positionH>
          <wp:positionV relativeFrom="margin">
            <wp:posOffset>-785735</wp:posOffset>
          </wp:positionV>
          <wp:extent cx="900000" cy="493200"/>
          <wp:effectExtent l="0" t="0" r="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AC5A1F" w:rsidRPr="00C6623D" w:rsidRDefault="00AC5A1F" w:rsidP="008A14B0">
    <w:pPr>
      <w:pStyle w:val="Kopfzeile"/>
      <w:rPr>
        <w:rFonts w:asciiTheme="majorHAnsi" w:hAnsiTheme="majorHAnsi"/>
        <w:color w:val="005AA0"/>
        <w:sz w:val="24"/>
      </w:rPr>
    </w:pPr>
    <w:r w:rsidRPr="00C6623D">
      <w:rPr>
        <w:rFonts w:asciiTheme="majorHAnsi" w:hAnsiTheme="majorHAnsi"/>
        <w:color w:val="005AA0"/>
        <w:sz w:val="24"/>
      </w:rPr>
      <w:t>Prototyp: Webanwendung für GP Stammdaten</w:t>
    </w:r>
  </w:p>
  <w:p w:rsidR="00AC5A1F" w:rsidRPr="00C6623D" w:rsidRDefault="00AC5A1F" w:rsidP="008A14B0">
    <w:pPr>
      <w:pStyle w:val="Kopfzeile"/>
      <w:rPr>
        <w:rFonts w:asciiTheme="majorHAnsi" w:hAnsiTheme="majorHAnsi"/>
        <w:color w:val="005AA0"/>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A1F" w:rsidRPr="00C6623D" w:rsidRDefault="00AC5A1F" w:rsidP="00F72639">
    <w:pPr>
      <w:pStyle w:val="Kopfzeile"/>
      <w:tabs>
        <w:tab w:val="clear" w:pos="4536"/>
        <w:tab w:val="clear" w:pos="9072"/>
        <w:tab w:val="left" w:pos="17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A1F" w:rsidRPr="0059712C" w:rsidRDefault="00AC5A1F" w:rsidP="00ED7617">
    <w:pPr>
      <w:pStyle w:val="Kopfzeile"/>
      <w:jc w:val="center"/>
      <w:rPr>
        <w:rFonts w:asciiTheme="majorHAnsi" w:hAnsiTheme="majorHAnsi"/>
        <w:color w:val="005AA0"/>
        <w:sz w:val="24"/>
      </w:rPr>
    </w:pPr>
    <w:r w:rsidRPr="0059712C">
      <w:rPr>
        <w:rFonts w:asciiTheme="majorHAnsi" w:hAnsiTheme="majorHAnsi"/>
        <w:noProof/>
      </w:rPr>
      <w:drawing>
        <wp:anchor distT="0" distB="0" distL="114300" distR="114300" simplePos="0" relativeHeight="251668992" behindDoc="0" locked="0" layoutInCell="1" allowOverlap="1" wp14:anchorId="6F1239F7" wp14:editId="2946BBA2">
          <wp:simplePos x="0" y="0"/>
          <wp:positionH relativeFrom="margin">
            <wp:posOffset>5438452</wp:posOffset>
          </wp:positionH>
          <wp:positionV relativeFrom="margin">
            <wp:posOffset>-731999</wp:posOffset>
          </wp:positionV>
          <wp:extent cx="900000" cy="493200"/>
          <wp:effectExtent l="0" t="0" r="0" b="254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AC5A1F" w:rsidRPr="00C805E7" w:rsidRDefault="00AC5A1F" w:rsidP="005A75DE">
    <w:pPr>
      <w:pStyle w:val="Kopfzeile"/>
      <w:rPr>
        <w:rFonts w:asciiTheme="majorHAnsi" w:hAnsiTheme="majorHAnsi"/>
        <w:color w:val="005AA0"/>
        <w:sz w:val="24"/>
      </w:rPr>
    </w:pPr>
    <w:r w:rsidRPr="00C805E7">
      <w:rPr>
        <w:rFonts w:asciiTheme="majorHAnsi" w:hAnsiTheme="majorHAnsi"/>
        <w:color w:val="005AA0"/>
        <w:sz w:val="24"/>
      </w:rPr>
      <w:t>Prototyp: Webanwendung für GP Stammdaten</w:t>
    </w:r>
  </w:p>
  <w:p w:rsidR="00AC5A1F" w:rsidRPr="0059712C" w:rsidRDefault="00AC5A1F" w:rsidP="005A75DE">
    <w:pPr>
      <w:pStyle w:val="Kopfzeile"/>
      <w:rPr>
        <w:rFonts w:asciiTheme="majorHAnsi" w:hAnsiTheme="majorHAnsi"/>
        <w:color w:val="005AA0"/>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D9453F8"/>
    <w:lvl w:ilvl="0">
      <w:start w:val="1"/>
      <w:numFmt w:val="decimal"/>
      <w:pStyle w:val="Listennummer2"/>
      <w:lvlText w:val="%1."/>
      <w:lvlJc w:val="left"/>
      <w:pPr>
        <w:tabs>
          <w:tab w:val="num" w:pos="643"/>
        </w:tabs>
        <w:ind w:left="643" w:hanging="360"/>
      </w:pPr>
    </w:lvl>
  </w:abstractNum>
  <w:abstractNum w:abstractNumId="1" w15:restartNumberingAfterBreak="0">
    <w:nsid w:val="FFFFFF80"/>
    <w:multiLevelType w:val="singleLevel"/>
    <w:tmpl w:val="84727C08"/>
    <w:lvl w:ilvl="0">
      <w:start w:val="1"/>
      <w:numFmt w:val="bullet"/>
      <w:pStyle w:val="Aufzhlungszeichen5"/>
      <w:lvlText w:val="–"/>
      <w:lvlJc w:val="left"/>
      <w:pPr>
        <w:ind w:left="1492" w:hanging="360"/>
      </w:pPr>
      <w:rPr>
        <w:rFonts w:ascii="Arial" w:hAnsi="Arial" w:hint="default"/>
        <w:sz w:val="22"/>
      </w:rPr>
    </w:lvl>
  </w:abstractNum>
  <w:abstractNum w:abstractNumId="2" w15:restartNumberingAfterBreak="0">
    <w:nsid w:val="FFFFFF81"/>
    <w:multiLevelType w:val="singleLevel"/>
    <w:tmpl w:val="90581ACC"/>
    <w:lvl w:ilvl="0">
      <w:start w:val="1"/>
      <w:numFmt w:val="bullet"/>
      <w:pStyle w:val="Aufzhlungszeichen4"/>
      <w:lvlText w:val="–"/>
      <w:lvlJc w:val="left"/>
      <w:pPr>
        <w:ind w:left="1209" w:hanging="360"/>
      </w:pPr>
      <w:rPr>
        <w:rFonts w:ascii="Arial" w:hAnsi="Arial" w:hint="default"/>
        <w:sz w:val="22"/>
      </w:rPr>
    </w:lvl>
  </w:abstractNum>
  <w:abstractNum w:abstractNumId="3" w15:restartNumberingAfterBreak="0">
    <w:nsid w:val="FFFFFF82"/>
    <w:multiLevelType w:val="singleLevel"/>
    <w:tmpl w:val="D310A266"/>
    <w:lvl w:ilvl="0">
      <w:start w:val="1"/>
      <w:numFmt w:val="bullet"/>
      <w:pStyle w:val="Aufzhlungszeichen3"/>
      <w:lvlText w:val="–"/>
      <w:lvlJc w:val="left"/>
      <w:pPr>
        <w:ind w:left="926" w:hanging="360"/>
      </w:pPr>
      <w:rPr>
        <w:rFonts w:ascii="Arial" w:hAnsi="Arial" w:hint="default"/>
        <w:sz w:val="22"/>
      </w:rPr>
    </w:lvl>
  </w:abstractNum>
  <w:abstractNum w:abstractNumId="4" w15:restartNumberingAfterBreak="0">
    <w:nsid w:val="FFFFFF83"/>
    <w:multiLevelType w:val="singleLevel"/>
    <w:tmpl w:val="BF466D3A"/>
    <w:lvl w:ilvl="0">
      <w:start w:val="1"/>
      <w:numFmt w:val="bullet"/>
      <w:pStyle w:val="Aufzhlungszeichen2"/>
      <w:lvlText w:val="–"/>
      <w:lvlJc w:val="left"/>
      <w:pPr>
        <w:ind w:left="643" w:hanging="360"/>
      </w:pPr>
      <w:rPr>
        <w:rFonts w:ascii="Arial" w:hAnsi="Arial" w:hint="default"/>
        <w:sz w:val="22"/>
      </w:rPr>
    </w:lvl>
  </w:abstractNum>
  <w:abstractNum w:abstractNumId="5" w15:restartNumberingAfterBreak="0">
    <w:nsid w:val="FFFFFF88"/>
    <w:multiLevelType w:val="singleLevel"/>
    <w:tmpl w:val="60146FB2"/>
    <w:lvl w:ilvl="0">
      <w:start w:val="1"/>
      <w:numFmt w:val="decimal"/>
      <w:pStyle w:val="Listennummer"/>
      <w:lvlText w:val="%1."/>
      <w:lvlJc w:val="left"/>
      <w:pPr>
        <w:tabs>
          <w:tab w:val="num" w:pos="360"/>
        </w:tabs>
        <w:ind w:left="360" w:hanging="360"/>
      </w:pPr>
    </w:lvl>
  </w:abstractNum>
  <w:abstractNum w:abstractNumId="6" w15:restartNumberingAfterBreak="0">
    <w:nsid w:val="FFFFFF89"/>
    <w:multiLevelType w:val="singleLevel"/>
    <w:tmpl w:val="8AEAD5C0"/>
    <w:lvl w:ilvl="0">
      <w:start w:val="1"/>
      <w:numFmt w:val="bullet"/>
      <w:pStyle w:val="Aufzhlungszeichen"/>
      <w:lvlText w:val="–"/>
      <w:lvlJc w:val="left"/>
      <w:pPr>
        <w:ind w:left="360" w:hanging="360"/>
      </w:pPr>
      <w:rPr>
        <w:rFonts w:asciiTheme="minorHAnsi" w:hAnsiTheme="minorHAnsi" w:cstheme="minorHAnsi" w:hint="default"/>
        <w:position w:val="3"/>
        <w:sz w:val="20"/>
        <w:szCs w:val="20"/>
      </w:rPr>
    </w:lvl>
  </w:abstractNum>
  <w:abstractNum w:abstractNumId="7" w15:restartNumberingAfterBreak="0">
    <w:nsid w:val="055B1131"/>
    <w:multiLevelType w:val="hybridMultilevel"/>
    <w:tmpl w:val="69B4B18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81E101D"/>
    <w:multiLevelType w:val="hybridMultilevel"/>
    <w:tmpl w:val="670E0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F624C58"/>
    <w:multiLevelType w:val="hybridMultilevel"/>
    <w:tmpl w:val="94F6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1E52EB"/>
    <w:multiLevelType w:val="hybridMultilevel"/>
    <w:tmpl w:val="48C080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501748"/>
    <w:multiLevelType w:val="hybridMultilevel"/>
    <w:tmpl w:val="B824CBB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B34CC3"/>
    <w:multiLevelType w:val="hybridMultilevel"/>
    <w:tmpl w:val="27A410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2456A5F"/>
    <w:multiLevelType w:val="hybridMultilevel"/>
    <w:tmpl w:val="1E7280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14721A5"/>
    <w:multiLevelType w:val="hybridMultilevel"/>
    <w:tmpl w:val="C5D2C1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8AC295D"/>
    <w:multiLevelType w:val="multilevel"/>
    <w:tmpl w:val="875C573C"/>
    <w:lvl w:ilvl="0">
      <w:start w:val="1"/>
      <w:numFmt w:val="decimal"/>
      <w:pStyle w:val="Gliederungbold"/>
      <w:lvlText w:val="%1"/>
      <w:lvlJc w:val="left"/>
      <w:pPr>
        <w:tabs>
          <w:tab w:val="num" w:pos="567"/>
        </w:tabs>
        <w:ind w:left="567" w:hanging="567"/>
      </w:pPr>
      <w:rPr>
        <w:rFonts w:hint="default"/>
      </w:rPr>
    </w:lvl>
    <w:lvl w:ilvl="1">
      <w:start w:val="1"/>
      <w:numFmt w:val="decimal"/>
      <w:pStyle w:val="Gliederung"/>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490F0E8B"/>
    <w:multiLevelType w:val="hybridMultilevel"/>
    <w:tmpl w:val="2430B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A455524"/>
    <w:multiLevelType w:val="hybridMultilevel"/>
    <w:tmpl w:val="40566F3C"/>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AF24923"/>
    <w:multiLevelType w:val="hybridMultilevel"/>
    <w:tmpl w:val="EA0C5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923E46"/>
    <w:multiLevelType w:val="hybridMultilevel"/>
    <w:tmpl w:val="AAE6EF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0D2284A"/>
    <w:multiLevelType w:val="hybridMultilevel"/>
    <w:tmpl w:val="0F64DDD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2C97C5C"/>
    <w:multiLevelType w:val="hybridMultilevel"/>
    <w:tmpl w:val="62DE5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44D227C"/>
    <w:multiLevelType w:val="hybridMultilevel"/>
    <w:tmpl w:val="69A68F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D4A7AC6"/>
    <w:multiLevelType w:val="multilevel"/>
    <w:tmpl w:val="313E6698"/>
    <w:lvl w:ilvl="0">
      <w:start w:val="1"/>
      <w:numFmt w:val="decimal"/>
      <w:pStyle w:val="berschrift1"/>
      <w:lvlText w:val="%1"/>
      <w:lvlJc w:val="left"/>
      <w:pPr>
        <w:tabs>
          <w:tab w:val="num" w:pos="709"/>
        </w:tabs>
        <w:ind w:left="709" w:hanging="709"/>
      </w:pPr>
      <w:rPr>
        <w:rFonts w:hint="default"/>
      </w:rPr>
    </w:lvl>
    <w:lvl w:ilvl="1">
      <w:start w:val="1"/>
      <w:numFmt w:val="decimal"/>
      <w:pStyle w:val="berschrift2"/>
      <w:lvlText w:val="%1.%2"/>
      <w:lvlJc w:val="left"/>
      <w:pPr>
        <w:tabs>
          <w:tab w:val="num" w:pos="2836"/>
        </w:tabs>
        <w:ind w:left="2836"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09"/>
        </w:tabs>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709" w:hanging="709"/>
      </w:pPr>
      <w:rPr>
        <w:rFonts w:hint="default"/>
      </w:rPr>
    </w:lvl>
    <w:lvl w:ilvl="4">
      <w:start w:val="1"/>
      <w:numFmt w:val="decimal"/>
      <w:pStyle w:val="berschrift5"/>
      <w:suff w:val="space"/>
      <w:lvlText w:val="%1.%2.%3.%4.%5"/>
      <w:lvlJc w:val="left"/>
      <w:pPr>
        <w:ind w:left="709" w:hanging="709"/>
      </w:pPr>
      <w:rPr>
        <w:rFonts w:hint="default"/>
      </w:rPr>
    </w:lvl>
    <w:lvl w:ilvl="5">
      <w:start w:val="1"/>
      <w:numFmt w:val="decimal"/>
      <w:pStyle w:val="berschrift6"/>
      <w:suff w:val="space"/>
      <w:lvlText w:val="%1.%2.%3.%4.%5.%6"/>
      <w:lvlJc w:val="left"/>
      <w:pPr>
        <w:ind w:left="709" w:hanging="709"/>
      </w:pPr>
      <w:rPr>
        <w:rFonts w:hint="default"/>
      </w:rPr>
    </w:lvl>
    <w:lvl w:ilvl="6">
      <w:start w:val="1"/>
      <w:numFmt w:val="decimal"/>
      <w:pStyle w:val="berschrift7"/>
      <w:suff w:val="space"/>
      <w:lvlText w:val="%1.%2.%3.%4.%5.%6.%7"/>
      <w:lvlJc w:val="left"/>
      <w:pPr>
        <w:ind w:left="709" w:hanging="709"/>
      </w:pPr>
      <w:rPr>
        <w:rFonts w:hint="default"/>
      </w:rPr>
    </w:lvl>
    <w:lvl w:ilvl="7">
      <w:start w:val="1"/>
      <w:numFmt w:val="decimal"/>
      <w:pStyle w:val="berschrift8"/>
      <w:suff w:val="space"/>
      <w:lvlText w:val="%1.%2.%3.%4.%5.%6.%7.%8"/>
      <w:lvlJc w:val="left"/>
      <w:pPr>
        <w:ind w:left="709" w:hanging="709"/>
      </w:pPr>
      <w:rPr>
        <w:rFonts w:hint="default"/>
      </w:rPr>
    </w:lvl>
    <w:lvl w:ilvl="8">
      <w:start w:val="1"/>
      <w:numFmt w:val="decimal"/>
      <w:pStyle w:val="berschrift9"/>
      <w:suff w:val="space"/>
      <w:lvlText w:val="%1.%2.%3.%4.%5.%6.%7.%8.%9"/>
      <w:lvlJc w:val="left"/>
      <w:pPr>
        <w:ind w:left="709" w:hanging="709"/>
      </w:pPr>
      <w:rPr>
        <w:rFonts w:hint="default"/>
      </w:rPr>
    </w:lvl>
  </w:abstractNum>
  <w:abstractNum w:abstractNumId="24" w15:restartNumberingAfterBreak="0">
    <w:nsid w:val="70E145C1"/>
    <w:multiLevelType w:val="hybridMultilevel"/>
    <w:tmpl w:val="0D389F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58D039E"/>
    <w:multiLevelType w:val="hybridMultilevel"/>
    <w:tmpl w:val="CA84B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98C4BF6"/>
    <w:multiLevelType w:val="hybridMultilevel"/>
    <w:tmpl w:val="A4FE4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DD22E0D"/>
    <w:multiLevelType w:val="hybridMultilevel"/>
    <w:tmpl w:val="AB6A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E50203C"/>
    <w:multiLevelType w:val="hybridMultilevel"/>
    <w:tmpl w:val="ABE8835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4"/>
  </w:num>
  <w:num w:numId="4">
    <w:abstractNumId w:val="3"/>
  </w:num>
  <w:num w:numId="5">
    <w:abstractNumId w:val="2"/>
  </w:num>
  <w:num w:numId="6">
    <w:abstractNumId w:val="1"/>
  </w:num>
  <w:num w:numId="7">
    <w:abstractNumId w:val="5"/>
  </w:num>
  <w:num w:numId="8">
    <w:abstractNumId w:val="0"/>
  </w:num>
  <w:num w:numId="9">
    <w:abstractNumId w:val="23"/>
  </w:num>
  <w:num w:numId="10">
    <w:abstractNumId w:val="27"/>
  </w:num>
  <w:num w:numId="11">
    <w:abstractNumId w:val="16"/>
  </w:num>
  <w:num w:numId="12">
    <w:abstractNumId w:val="13"/>
  </w:num>
  <w:num w:numId="13">
    <w:abstractNumId w:val="14"/>
  </w:num>
  <w:num w:numId="14">
    <w:abstractNumId w:val="23"/>
  </w:num>
  <w:num w:numId="15">
    <w:abstractNumId w:val="18"/>
  </w:num>
  <w:num w:numId="16">
    <w:abstractNumId w:val="25"/>
  </w:num>
  <w:num w:numId="17">
    <w:abstractNumId w:val="12"/>
  </w:num>
  <w:num w:numId="18">
    <w:abstractNumId w:val="9"/>
  </w:num>
  <w:num w:numId="19">
    <w:abstractNumId w:val="20"/>
  </w:num>
  <w:num w:numId="20">
    <w:abstractNumId w:val="23"/>
  </w:num>
  <w:num w:numId="21">
    <w:abstractNumId w:val="26"/>
  </w:num>
  <w:num w:numId="22">
    <w:abstractNumId w:val="11"/>
  </w:num>
  <w:num w:numId="23">
    <w:abstractNumId w:val="7"/>
  </w:num>
  <w:num w:numId="24">
    <w:abstractNumId w:val="8"/>
  </w:num>
  <w:num w:numId="25">
    <w:abstractNumId w:val="24"/>
  </w:num>
  <w:num w:numId="26">
    <w:abstractNumId w:val="10"/>
  </w:num>
  <w:num w:numId="27">
    <w:abstractNumId w:val="28"/>
  </w:num>
  <w:num w:numId="28">
    <w:abstractNumId w:val="17"/>
  </w:num>
  <w:num w:numId="29">
    <w:abstractNumId w:val="21"/>
  </w:num>
  <w:num w:numId="30">
    <w:abstractNumId w:val="23"/>
  </w:num>
  <w:num w:numId="31">
    <w:abstractNumId w:val="23"/>
  </w:num>
  <w:num w:numId="32">
    <w:abstractNumId w:val="23"/>
  </w:num>
  <w:num w:numId="33">
    <w:abstractNumId w:val="23"/>
  </w:num>
  <w:num w:numId="34">
    <w:abstractNumId w:val="23"/>
  </w:num>
  <w:num w:numId="35">
    <w:abstractNumId w:val="23"/>
  </w:num>
  <w:num w:numId="36">
    <w:abstractNumId w:val="23"/>
  </w:num>
  <w:num w:numId="37">
    <w:abstractNumId w:val="22"/>
  </w:num>
  <w:num w:numId="38">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ate.Format.Long" w:val="13. November 2017"/>
    <w:docVar w:name="Date.Format.Long.dateValue" w:val="43052"/>
    <w:docVar w:name="OawAttachedTemplate" w:val="Neutral.owt"/>
    <w:docVar w:name="OawBuiltInDocProps" w:val="&lt;OawBuiltInDocProps&gt;&lt;default profileUID=&quot;0&quot;&gt;&lt;word&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word&gt;&lt;PDF&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PDF&gt;&lt;/default&gt;&lt;/OawBuiltInDocProps&gt;_x000d_"/>
    <w:docVar w:name="OawCreatedWithOfficeatworkVersion" w:val="4.9 R2 (4.9.1236)"/>
    <w:docVar w:name="OawCreatedWithProjectID" w:val="wwzch"/>
    <w:docVar w:name="OawCreatedWithProjectVersion" w:val="18"/>
    <w:docVar w:name="OawDate.Manual" w:val="&lt;document&gt;&lt;OawDateManual name=&quot;Date.Format.Long&quot;&gt;&lt;profile type=&quot;default&quot; UID=&quot;&quot; sameAsDefault=&quot;0&quot;&gt;&lt;format UID=&quot;2007062116515014818966&quot; type=&quot;6&quot; defaultValue=&quot;%OawCreationDate%&quot; dateFormat=&quot;Date.Format.Long&quot;/&gt;&lt;/profile&gt;&lt;/OawDateManual&gt;&lt;/document&gt;"/>
    <w:docVar w:name="oawDefinitionTmpl" w:val="&lt;document&gt;&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Signature1.DirectPhone&quot;&gt;&lt;profile type=&quot;default&quot; UID=&quot;&quot; sameAsDefault=&quot;0&quot;&gt;&lt;documentProperty UID=&quot;2002122010583847234010578&quot; dataSourceUID=&quot;prj.2003041709434161414032&quot;/&gt;&lt;type type=&quot;OawDatabase&quot;&gt;&lt;OawDatabase table=&quot;Data&quot; field=&quot;DirectPhone&quot;/&gt;&lt;/type&gt;&lt;/profile&gt;&lt;/OawDocProperty&gt;_x000d__x0009_&lt;OawDocProperty name=&quot;Signature1.EMail&quot;&gt;&lt;profile type=&quot;default&quot; UID=&quot;&quot; sameAsDefault=&quot;0&quot;&gt;&lt;documentProperty UID=&quot;2002122010583847234010578&quot; dataSourceUID=&quot;prj.2003041709434161414032&quot;/&gt;&lt;type type=&quot;OawDatabase&quot;&gt;&lt;OawDatabase table=&quot;Data&quot; field=&quot;EMail&quot;/&gt;&lt;/type&gt;&lt;/profile&gt;&lt;/OawDocProperty&gt;_x000d__x0009_&lt;OawDocProperty name=&quot;Signature2.DirectPhone&quot;&gt;&lt;profile type=&quot;default&quot; UID=&quot;&quot; sameAsDefault=&quot;0&quot;&gt;&lt;documentProperty UID=&quot;2003061115381095709037&quot; dataSourceUID=&quot;prj.2003041709434161414032&quot;/&gt;&lt;type type=&quot;OawDatabase&quot;&gt;&lt;OawDatabase table=&quot;Data&quot; field=&quot;DirectPhone&quot;/&gt;&lt;/type&gt;&lt;/profile&gt;&lt;/OawDocProperty&gt;_x000d__x0009_&lt;OawDocProperty name=&quot;Signature2.EMail&quot;&gt;&lt;profile type=&quot;default&quot; UID=&quot;&quot; sameAsDefault=&quot;0&quot;&gt;&lt;documentProperty UID=&quot;2003061115381095709037&quot; dataSourceUID=&quot;prj.2003041709434161414032&quot;/&gt;&lt;type type=&quot;OawDatabase&quot;&gt;&lt;OawDatabase table=&quot;Data&quot; field=&quot;EMail&quot;/&gt;&lt;/type&gt;&lt;/profile&gt;&lt;/OawDocProperty&gt;_x000d__x0009_&lt;OawDocProperty name=&quot;Company.Department&quot;&gt;&lt;profile type=&quot;default&quot; UID=&quot;&quot; sameAsDefault=&quot;0&quot;&gt;&lt;documentProperty UID=&quot;2002122011014149059130932&quot; dataSourceUID=&quot;prj.2003050916522158373536&quot;/&gt;&lt;type type=&quot;OawDatabase&quot;&gt;&lt;OawDatabase table=&quot;Data&quot; field=&quot;Department&quot;/&gt;&lt;/type&gt;&lt;/profile&gt;&lt;/OawDocProperty&gt;_x000d__x0009_&lt;OawDateManual name=&quot;Date.Format.Long&quot;&gt;&lt;profile type=&quot;default&quot; UID=&quot;&quot; sameAsDefault=&quot;0&quot;&gt;&lt;format UID=&quot;2007062116515014818966&quot; type=&quot;6&quot; defaultValue=&quot;%OawCreationDate%&quot; dateFormat=&quot;Date.Format.Long&quot;/&gt;&lt;/profile&gt;&lt;/OawDateManual&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Bookmark name=&quot;Tex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lt;/document&gt;_x000d_"/>
    <w:docVar w:name="OawDistributionEnabled" w:val="&lt;Profiles&gt;&lt;Distribution type=&quot;1&quot; UID=&quot;2006120514175878093883&quot;/&gt;&lt;Distribution type=&quot;3&quot; UID=&quot;2006120514401556040061&quot;/&gt;&lt;/Profiles&gt;_x000d_"/>
    <w:docVar w:name="OawDocProp.2002122010583847234010578" w:val="&lt;source&gt;&lt;Fields List=&quot;DirectPhone|EMail&quot;/&gt;&lt;profile type=&quot;default&quot; UID=&quot;&quot; sameAsDefault=&quot;0&quot;&gt;&lt;OawDocProperty name=&quot;Signature1.DirectPhone&quot; field=&quot;DirectPhone&quot;/&gt;&lt;OawDocProperty name=&quot;Signature1.EMail&quot; field=&quot;EMail&quot;/&gt;&lt;/profile&gt;&lt;/source&gt;"/>
    <w:docVar w:name="OawDocProp.2002122011014149059130932" w:val="&lt;source&gt;&lt;Fields List=&quot;Department&quot;/&gt;&lt;profile type=&quot;default&quot; UID=&quot;&quot; sameAsDefault=&quot;0&quot;&gt;&lt;OawDocProperty name=&quot;Company.Department&quot; field=&quot;Department&quot;/&gt;&lt;/profile&gt;&lt;/source&gt;"/>
    <w:docVar w:name="OawDocProp.2003060614150123456789" w:val="&lt;source&gt;&lt;profile type=&quot;default&quot; UID=&quot;&quot; sameAsDefault=&quot;0&quot;&gt;&lt;SQL&gt;SELECT Value, UID FROM Data WHERE LCID = '%WhereLCID%';&lt;/SQL&gt;&lt;OawDocProperty name=&quot;Doc.Page&quot; field=&quot;Doc.Page&quot;/&gt;&lt;/profile&gt;&lt;/source&gt;"/>
    <w:docVar w:name="OawDocProp.2003061115381095709037" w:val="&lt;source&gt;&lt;Fields List=&quot;DirectPhone|EMail&quot;/&gt;&lt;profile type=&quot;default&quot; UID=&quot;&quot; sameAsDefault=&quot;0&quot;&gt;&lt;OawDocProperty name=&quot;Signature2.DirectPhone&quot; field=&quot;DirectPhone&quot;/&gt;&lt;OawDocProperty name=&quot;Signature2.EMail&quot; field=&quot;EMail&quot;/&gt;&lt;/profile&gt;&lt;/source&gt;"/>
    <w:docVar w:name="OawDocProp.2003080714212273705547" w:val="&lt;source&gt;&lt;Fields List=&quot;EMail&quot;/&gt;&lt;profile type=&quot;default&quot; UID=&quot;&quot; sameAsDefault=&quot;0&quot;&gt;&lt;OawDocProperty name=&quot;Recipient.EMail&quot; field=&quot;EMail&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3080714212273705547&quot; EntryUID=&quot;2017102016041906511806&quot;&gt;&lt;Field Name=&quot;UID&quot; Value=&quot;2017102016041906511806&quot;/&gt;&lt;Field Name=&quot;IDName&quot; Value=&quot;Empfänger&quot;/&gt;&lt;Field Name=&quot;RecipientPlainUnchanged&quot; Value=&quot;-1&quot;/&gt;&lt;Field Name=&quot;RecipientActive&quot; Value=&quot;-1&quot;/&gt;&lt;Field Name=&quot;RecipientIcon&quot; Value=&quot;Contact&quot;/&gt;&lt;Field Name=&quot;MappingTableLabel&quot; Value=&quot;&quot;/&gt;&lt;Field Name=&quot;MappingTableActive&quot; Value=&quot;&quot;/&gt;&lt;Field Name=&quot;DeliveryOption&quot; Value=&quot;&quot;/&gt;&lt;Field Name=&quot;Company&quot; Value=&quot;&quot;/&gt;&lt;Field Name=&quot;Department&quot; Value=&quot;&quot;/&gt;&lt;Field Name=&quot;Title&quot; Value=&quot;&quot;/&gt;&lt;Field Name=&quot;FirstName&quot; Value=&quot;&quot;/&gt;&lt;Field Name=&quot;MiddleName&quot; Value=&quot;&quot;/&gt;&lt;Field Name=&quot;LastName&quot; Value=&quot;&quot;/&gt;&lt;Field Name=&quot;Suffix&quot; Value=&quot;&quot;/&gt;&lt;Field Name=&quot;FullName&quot; Value=&quot;&quot;/&gt;&lt;Field Name=&quot;AddressStreet&quot; Value=&quot;&quot;/&gt;&lt;Field Name=&quot;AddressZIP&quot; Value=&quot;&quot;/&gt;&lt;Field Name=&quot;AddressCity&quot; Value=&quot;&quot;/&gt;&lt;Field Name=&quot;Address&quot; Value=&quot;&quot;/&gt;&lt;Field Name=&quot;CompleteAddress&quot; Value=&quot;&quot;/&gt;&lt;Field Name=&quot;AddressSingleLine&quot; Value=&quot;&quot;/&gt;&lt;Field Name=&quot;Telephone&quot; Value=&quot;&quot;/&gt;&lt;Field Name=&quot;Fax&quot; Value=&quot;&quot;/&gt;&lt;Field Name=&quot;EMail&quot; Value=&quot;&quot;/&gt;&lt;Field Name=&quot;CopyTo&quot; Value=&quot;&quot;/&gt;&lt;Field Name=&quot;Introduction&quot; Value=&quot;&quot;/&gt;&lt;Field Name=&quot;Closing&quot; Value=&quot;&quot;/&gt;&lt;Field Name=&quot;FormattedFullAddress&quot; Value=&quot;&quot;/&gt;&lt;Field Name=&quot;DeliveryOption2&quot; Value=&quot;&quot;/&gt;&lt;/DocProp&gt;&lt;DocProp UID=&quot;2002122011014149059130932&quot; EntryUID=&quot;2007050709204416561040&quot;&gt;&lt;Field Name=&quot;UID&quot; Value=&quot;2007050709204416561040&quot;/&gt;&lt;Field Name=&quot;IDName&quot; Value=&quot;WWZ Energie AG&quot;/&gt;&lt;Field Name=&quot;Company&quot; Value=&quot;WWZ Energie AG&quot;/&gt;&lt;Field Name=&quot;Address1&quot; Value=&quot;Chollerstrasse 24&quot;/&gt;&lt;Field Name=&quot;Address2&quot; Value=&quot;Postfach&quot;/&gt;&lt;Field Name=&quot;Address3&quot; Value=&quot;&quot;/&gt;&lt;Field Name=&quot;Address4&quot; Value=&quot;&quot;/&gt;&lt;Field Name=&quot;Telefon&quot; Value=&quot;+41 41 748 45 45&quot;/&gt;&lt;Field Name=&quot;Fax&quot; Value=&quot;+41 41 748 47 47&quot;/&gt;&lt;Field Name=&quot;Country&quot; Value=&quot;&quot;/&gt;&lt;Field Name=&quot;LogoColor&quot; Value=&quot;%Logos%\WWZ.2100.350.emf&quot;/&gt;&lt;Field Name=&quot;LogoBlackWhite&quot; Value=&quot;%Logos%\WWZ_sw.2100.350.emf&quot;/&gt;&lt;Field Name=&quot;Address5&quot; Value=&quot;&quot;/&gt;&lt;Field Name=&quot;Address6&quot; Value=&quot;6301&quot;/&gt;&lt;Field Name=&quot;Email&quot; Value=&quot;info@wwz.ch&quot;/&gt;&lt;Field Name=&quot;Internet&quot; Value=&quot;wwz.ch&quot;/&gt;&lt;Field Name=&quot;City&quot; Value=&quot;Zug&quot;/&gt;&lt;Field Name=&quot;Footer1&quot; Value=&quot;Ein Unternehmen der WWZ AG&quot;/&gt;&lt;Field Name=&quot;Footer2&quot; Value=&quot;&quot;/&gt;&lt;Field Name=&quot;Footer3&quot; Value=&quot;&quot;/&gt;&lt;Field Name=&quot;Footer4&quot; Value=&quot;&quot;/&gt;&lt;Field Name=&quot;Department&quot; Value=&quot;WWZ Energie AG&quot;/&gt;&lt;Field Name=&quot;Störungsdienst&quot; Value=&quot;+41 41 748 48 48&quot;/&gt;&lt;Field Name=&quot;Kurzbezeichnung&quot; Value=&quot;WWE&quot;/&gt;&lt;Field Name=&quot;LogoLandscapeColor&quot; Value=&quot;%Logos%\WWZ.2970.2100.wmf&quot;/&gt;&lt;Field Name=&quot;LogoLandscapeBlackWhite&quot; Value=&quot;%Logos%\WWZ_sw.2970.2100.wmf&quot;/&gt;&lt;Field Name=&quot;Data_UID&quot; Value=&quot;2007050709204416561040&quot;/&gt;&lt;Field Name=&quot;Field_Name&quot; Value=&quot;&quot;/&gt;&lt;Field Name=&quot;Field_UID&quot; Value=&quot;&quot;/&gt;&lt;Field Name=&quot;ML_LCID&quot; Value=&quot;&quot;/&gt;&lt;Field Name=&quot;ML_Value&quot; Value=&quot;&quot;/&gt;&lt;/DocProp&gt;&lt;DocProp UID=&quot;200212191811121321310321301031x&quot; EntryUID=&quot;AegeBr&quot;&gt;&lt;Field Name=&quot;UID&quot; Value=&quot;AegeBr&quot;/&gt;&lt;Field Name=&quot;IDName&quot; Value=&quot;Aegerter Bruno&quot;/&gt;&lt;Field Name=&quot;Name&quot; Value=&quot;Bruno Aegerter&quot;/&gt;&lt;Field Name=&quot;DirectPhone&quot; Value=&quot;+ 41 41 748 49 14&quot;/&gt;&lt;Field Name=&quot;DirectFax&quot; Value=&quot;+41 41 748 47 47&quot;/&gt;&lt;Field Name=&quot;Mobile&quot; Value=&quot;&quot;/&gt;&lt;Field Name=&quot;EMail&quot; Value=&quot;Bruno.Aegerter@wwz.ch&quot;/&gt;&lt;Field Name=&quot;Function&quot; Value=&quot;Wirtschaftsinformat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egeBr&quot;/&gt;&lt;Field Name=&quot;Field_Name&quot; Value=&quot;&quot;/&gt;&lt;Field Name=&quot;Field_UID&quot; Value=&quot;&quot;/&gt;&lt;Field Name=&quot;ML_LCID&quot; Value=&quot;&quot;/&gt;&lt;Field Name=&quot;ML_Value&quot; Value=&quot;&quot;/&gt;&lt;/DocProp&gt;&lt;DocProp UID=&quot;2002122010583847234010578&quot; EntryUID=&quot;AmetFi&quot;&gt;&lt;Field Name=&quot;UID&quot; Value=&quot;AmetFi&quot;/&gt;&lt;Field Name=&quot;IDName&quot; Value=&quot;Ameti Fisar&quot;/&gt;&lt;Field Name=&quot;Name&quot; Value=&quot;Fisar Ameti&quot;/&gt;&lt;Field Name=&quot;DirectPhone&quot; Value=&quot;+41 (0) 41 618 20 10&quot;/&gt;&lt;Field Name=&quot;DirectFax&quot; Value=&quot;+41 41 618 20 19&quot;/&gt;&lt;Field Name=&quot;Mobile&quot; Value=&quot;+41 79 731 17 79&quot;/&gt;&lt;Field Name=&quot;EMail&quot; Value=&quot;f.ameti@telcomcablenet.ch&quot;/&gt;&lt;Field Name=&quot;Function&quot; Value=&quot;Service Techn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metFi&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UID&quot; Value=&quot;2003121817293296325874&quot;/&gt;&lt;Field Name=&quot;IDName&quot; Value=&quot;(Leer)&quot;/&gt;&lt;/DocProp&gt;&lt;DocProp UID=&quot;2006040509495284662868&quot; EntryUID=&quot;AmacRo&quot;&gt;&lt;Field Name=&quot;UID&quot; Value=&quot;AmacRo&quot;/&gt;&lt;Field Name=&quot;IDName&quot; Value=&quot;Amacher Roger&quot;/&gt;&lt;Field Name=&quot;Name&quot; Value=&quot;Roger Amacher&quot;/&gt;&lt;Field Name=&quot;DirectPhone&quot; Value=&quot;+ 41 41 748 47 07&quot;/&gt;&lt;Field Name=&quot;DirectFax&quot; Value=&quot;+41 41 748 47 47&quot;/&gt;&lt;Field Name=&quot;Mobile&quot; Value=&quot;+41 79 425 06 78&quot;/&gt;&lt;Field Name=&quot;EMail&quot; Value=&quot;Roger.Amacher@wwz.ch&quot;/&gt;&lt;Field Name=&quot;Function&quot; Value=&quot;Fahrdienst&quot;/&gt;&lt;Field Name=&quot;SignatureLowResColor&quot; Value=&quot;&quot;/&gt;&lt;Field Name=&quot;SignatureHighResColor&quot; Value=&quot;&quot;/&gt;&lt;Field Name=&quot;SignatureHighResBW&quot; Value=&quot;&quot;/&gt;&lt;Field Name=&quot;SignatureLowResBW&quot; Value=&quot;&quot;/&gt;&lt;Field Name=&quot;Initials&quot; Value=&quot;ra&quot;/&gt;&lt;Field Name=&quot;Data_UID&quot; Value=&quot;AmacRo&quot;/&gt;&lt;Field Name=&quot;Field_Name&quot; Value=&quot;&quot;/&gt;&lt;Field Name=&quot;Field_UID&quot; Value=&quot;&quot;/&gt;&lt;Field Name=&quot;ML_LCID&quot; Value=&quot;&quot;/&gt;&lt;Field Name=&quot;ML_Value&quot; Value=&quot;&quot;/&gt;&lt;/DocProp&gt;&lt;DocProp UID=&quot;2011020413341175698940&quot; EntryUID=&quot;2003121817293296325874&quot;&gt;&lt;Field Name=&quot;UID&quot; Value=&quot;2003121817293296325874&quot;/&gt;&lt;/DocProp&gt;&lt;DocProp UID=&quot;2004112217290390304928&quot; EntryUID=&quot;2003121817293296325874&quot;&gt;&lt;Field Name=&quot;UID&quot; Value=&quot;2003121817293296325874&quot;/&gt;&lt;/DocProp&gt;&lt;DocProp UID=&quot;2004112217333376588294&quot; EntryUID=&quot;0&quot;&gt;&lt;Field Name=&quot;UID&quot; Value=&quot;0&quot;/&gt;&lt;/DocProp&gt;&lt;/DocProps&gt;_x000d_"/>
    <w:docVar w:name="OawDocumentLanguageID" w:val="2055"/>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Text&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gt;_x000d_&lt;Item Type=&quot;SubMenu&quot; IDName=&quot;StructureStyles&quot;&gt;_x000d_&lt;Item Type=&quot;Button&quot; IDName=&quot;Betreff&quot; Icon=&quot;3546&quot; Label=&quot;&amp;lt;translate&amp;gt;Style.Subject&amp;lt;/translate&amp;gt;&quot; Command=&quot;StyleApply&quot; Parameter=&quot;Betreff&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gt;_x000d_&lt;Item Type=&quot;SubMenu&quot; IDName=&quot;TopicStyles&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gt;_x000d_&lt;Item Type=&quot;SubMenu&quot; IDName=&quot;ListStyles&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gt;_x000d_&lt;/MenusDef&gt;_x000d__x000d_&lt;!--&lt;MenusDef xmlns:xsi=&quot;http://www.w3.org/2001/XMLSchema-instance&quot; xsi:noNamespaceSchemaLocation=&quot;MenusDef_1.xsd&quot; SchemaVersion=&quot;1&quot;&gt;_x000d_&lt;Item Type=&quot;SubMenu&quot; IDName=&quot;Styles&quot;&gt;_x000d_&lt;Item Type=&quot;Button&quot; IDName=&quot;Normal&quot; Icon=&quot;3546&quot; Label=&quot;&amp;lt;translate&amp;gt;Style.Text&amp;lt;/translate&amp;gt;&quot; Command=&quot;StyleApply&quot; Parameter=&quot;Grundtext&quot;/&gt;_x000d_&lt;Item Type=&quot;Button&quot; IDName=&quot;Betreff&quot; Icon=&quot;3546&quot; Label=&quot;&amp;lt;translate&amp;gt;Style.Subject&amp;lt;/translate&amp;gt;&quot; Command=&quot;StyleApply&quot; Parameter=&quot;Betreff&quot;/&gt;_x000d_&lt;Item Type=&quot;Separator&quot;/&gt;_x000d_&lt;Item Type=&quot;Button&quot; IDName=&quot;Title&quot; Icon=&quot;3546&quot; Label=&quot;&amp;lt;translate&amp;gt;Style.Title&amp;lt;/translate&amp;gt;&quot; Command=&quot;StyleApply&quot; Parameter=&quot;-63&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Separator&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 Type=&quot;Separator&quot;/&gt;_x000d_&lt;Item Type=&quot;Button&quot; IDName=&quot;DefaultParagraphFont&quot;  Icon=&quot;3114&quot; Label=&quot;&amp;lt;translate&amp;gt;Style.Text&amp;lt;/translate&amp;gt;&quot; Command=&quot;StyleApply&quot; Parameter=&quot;-66&quot;/&gt;_x000d_&lt;/Item&gt;_x000d_&lt;/MenusDef&gt;_x000d__x000d__x000d__x000d_&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Normal&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 Type=&quot;Button&quot; IDName=&quot;Description&quot;  Icon=&quot;3114&quot; Label=&quot;&amp;lt;translate&amp;gt;Style.Description&amp;lt;/translate&amp;gt;&quot; Command=&quot;StyleApply&quot; Parameter=&quot;Description&quot;/&gt;_x000d_&lt;/Item&gt;_x000d_&lt;Item Type=&quot;SubMenu&quot; IDName=&quot;StructureStyles&quot;&gt;_x000d_&lt;Item Type=&quot;Button&quot; IDName=&quot;DocumentType&quot; Icon=&quot;3546&quot; Label=&quot;&amp;lt;translate&amp;gt;Style.DocumentType&amp;lt;/translate&amp;gt;&quot; Command=&quot;StyleApply&quot; Parameter=&quot;DocumentType&quot;/&gt;_x000d_&lt;Item Type=&quot;Button&quot; IDName=&quot;Subject&quot; Icon=&quot;3546&quot; Label=&quot;&amp;lt;translate&amp;gt;Style.Subject&amp;lt;/translate&amp;gt;&quot; Command=&quot;StyleApply&quot; Parameter=&quot;Subject&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Separator&quot; Icon=&quot;3546&quot; Label=&quot;&amp;lt;translate&amp;gt;Style.Separator&amp;lt;/translate&amp;gt;&quot; Command=&quot;StyleApply&quot; Parameter=&quot;Separator&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600&quot; Icon=&quot;3546&quot; Label=&quot;&amp;lt;translate&amp;gt;Style.Topic600&amp;lt;/translate&amp;gt;&quot; Command=&quot;StyleApply&quot; Parameter=&quot;Topic60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600Line&quot; Icon=&quot;3546&quot; Label=&quot;&amp;lt;translate&amp;gt;Style.Topic600Line&amp;lt;/translate&amp;gt;&quot; Command=&quot;StyleApply&quot; Parameter=&quot;Topic60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Bullets&quot; Icon=&quot;3546&quot; Label=&quot;&amp;lt;translate&amp;gt;Style.ListWithBullets&amp;lt;/translate&amp;gt;&quot; Command=&quot;StyleApply&quot; Parameter=&quot;ListWithBullets&quot;/&gt;_x000d_&lt;Item Type=&quot;Button&quot; IDName=&quot;ListWithLetters&quot; Icon=&quot;3546&quot; Label=&quot;&amp;lt;translate&amp;gt;Style.ListWithLetters&amp;lt;/translate&amp;gt;&quot; Command=&quot;StyleApply&quot; Parameter=&quot;ListWithLetters&quot;/&gt;_x000d_&lt;Item Type=&quot;Button&quot; IDName=&quot;ListWithNumbers&quot; Icon=&quot;3546&quot; Label=&quot;&amp;lt;translate&amp;gt;Style.ListWithNumbers&amp;lt;/translate&amp;gt;&quot; Command=&quot;StyleApply&quot; Parameter=&quot;ListWithNumbers&quot;/&gt;_x000d_&lt;Item Type=&quot;Button&quot; IDName=&quot;ListWithCheckBoxes&quot; Icon=&quot;3546&quot; Label=&quot;&amp;lt;translate&amp;gt;Style.ListWithCheckBoxes&amp;lt;/translate&amp;gt;&quot; Command=&quot;StyleApply&quot; Parameter=&quot;ListWithCheckBoxes&quot;/&gt;_x000d_&lt;/Item&gt;_x000d_&lt;/MenusDef&gt;--&gt;"/>
    <w:docVar w:name="OawOMS" w:val="&lt;OawOMS&gt;&lt;send profileUID=&quot;2006120514175878093883&quot;&gt;&lt;mail&gt;&lt;cc&gt;&lt;/cc&gt;&lt;bcc&gt;&lt;/bcc&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word&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end&gt;&lt;send profileUID=&quot;2007050316223496641491&quot;&gt;&lt;mail&gt;&lt;cc&gt;&lt;/cc&gt;&lt;bcc&gt;&lt;/bcc&gt;&lt;subject&gt;&lt;value type=&quot;OawBookmark&quot; name=&quot;Subject&quot;&gt;&lt;separator text=&quot;&quot;&gt;&lt;/separator&gt;&lt;format text=&quot;&quot;&gt;&lt;/format&gt;&lt;/value&gt;&lt;/subject&gt;&lt;body&gt;&lt;/body&gt;&lt;to&gt;&lt;/to&gt;&lt;/mail&gt;&lt;PDF&gt;&lt;filename&gt;&lt;/filename&gt;&lt;keywords&gt;&lt;/keywords&gt;&lt;fileName&gt;&lt;/fileName&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PDF&gt;&lt;/send&gt;&lt;save profileUID=&quot;2006120514401556040061&quot;&gt;&lt;word&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ave profileUID=&quot;2007050316171932156638&quot;&gt;&lt;PDF&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keywords&gt;&lt;/keywords&gt;&lt;fileName&gt;&lt;/fileName&gt;&lt;/PDF&gt;&lt;/save&gt;&lt;save profileUID=&quot;2009091808394943173748&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end profileUID=&quot;2009091808402562334392&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mail&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send&gt;&lt;/OawOMS&gt;_x000d_"/>
    <w:docVar w:name="oawPaperSize" w:val="7"/>
    <w:docVar w:name="OawPrinterTray.2003010711185094343750537" w:val="document.firstpage:=2003061718080779000241;document.otherpages:=2003061718080779000241;"/>
    <w:docVar w:name="OawPrinterTray.2004040214370529854396" w:val="document.firstpage:=2003061718064858105452;document.otherpages:=2003061718080779000241;"/>
    <w:docVar w:name="OawPrinterTray.2006120514062149532222" w:val="document.firstpage:=2003061718080779000241;document.otherpages:=2003061718080779000241;"/>
    <w:docVar w:name="OawPrinterTray.2006120514073882160728" w:val="document.firstpage:=2003061718064858105452;document.otherpages:=2003061718080779000241;"/>
    <w:docVar w:name="OawPrinterTray.2006120711380151760646" w:val="document.firstpage:=2007061811042748848232;document.otherpages:=2007061811042748848232;"/>
    <w:docVar w:name="OawPrinterTray.2007061216075796051464" w:val="document.firstpage:=2003061718080779000241;document.otherpages:=2003061718080779000241;"/>
    <w:docVar w:name="OawPrinterTray.2007061216132792989570" w:val="document.firstpage:=2003061718064858105452;document.otherpages:=2003061718080779000241;"/>
    <w:docVar w:name="OawPrinterTray.2007061216141787231160" w:val="document.firstpage:=2003061718080779000241;document.otherpages:=2003061718080779000241;"/>
    <w:docVar w:name="OawPrinterTray.2007061216234834813854" w:val="document.firstpage:=2003061718064858105452;document.otherpages:=2003061718080779000241;"/>
    <w:docVar w:name="OawPrinterTray.2007061216250673961402" w:val="document.firstpage:=2003061718064858105452;document.otherpages:=2003061718080779000241;"/>
    <w:docVar w:name="OawPrinterTray.2007061216253282860158" w:val="document.firstpage:=2003061718064858105452;document.otherpages:=2003061718080779000241;"/>
    <w:docVar w:name="OawPrinterTray.2009091514170843362972" w:val="document.firstpage:=2003061718080779000241;document.otherpages:=2003061718080779000241;"/>
    <w:docVar w:name="OawPrinterTray.2009091514171335171749" w:val="document.firstpage:=2007061811083403014751;document.otherpages:=2007061811042748848232;"/>
    <w:docVar w:name="OawPrinterTray.2009091514172729830867" w:val="document.firstpage:=2003061718064858105452;document.otherpages:=2003061718080779000241;"/>
    <w:docVar w:name="OawPrinterTray.3" w:val="document.firstpage:=2007061811042748848232;document.otherpages:=2007061811042748848232;"/>
    <w:docVar w:name="OawPrinterTray.4" w:val="document.firstpage:=2007061811083403014751;document.otherpages:=2007061811042748848232;"/>
    <w:docVar w:name="OawProjectID" w:val="wwzch"/>
    <w:docVar w:name="OawRecipients" w:val="&lt;Recipients&gt;&lt;Recipient&gt;&lt;UID&gt;2017102016041906511806&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Company&gt;&lt;/Company&gt;&lt;Department&gt;&lt;/Department&gt;&lt;Title&gt;&lt;/Title&gt;&lt;FirstName&gt;&lt;/FirstName&gt;&lt;MiddleName&gt;&lt;/MiddleName&gt;&lt;LastName&gt;&lt;/LastName&gt;&lt;Suffix&gt;&lt;/Suffix&gt;&lt;FullName&gt;&lt;/FullNam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lt;/Introduction&gt;&lt;Closing&gt;&lt;/Closing&gt;&lt;FormattedFullAddress&gt;&lt;/FormattedFullAddress&gt;&lt;DeliveryOption2&gt;&lt;/DeliveryOption2&gt;&lt;/Recipient&gt;&lt;/Recipients&gt;_x000d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TemplateProperties" w:val="password:=&lt;Semicolon/&gt;MnO`rrvnqc.=;jumpToFirstField:=1;dotReverenceRemove:=1;resizeA4Letter:=0;unpdateDocPropsOnNewOnly:=0;showAllNoteItems:=0;CharCodeChecked:=;CharCodeUnchecked:=;WizardSteps:=0|1;DocumentTitle:=;DisplayName:=Neutral hoch mit Gliederung;ID:=;protectionType:=-1;"/>
    <w:docVar w:name="OawTemplatePropertiesXML" w:val="&lt;?xml version=&quot;1.0&quot;?&gt;_x000d_&lt;TemplateProperties&gt;&lt;RecipientFields&gt;&lt;Field UID=&quot;2004031513575326984562&quot; Label=&quot;&quot;/&gt;&lt;Field UID=&quot;2004031514011258946758&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awTemplPropsSt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fficeatworkWordMasterTemplateConfiguration" w:val="&lt;!--Created with officeatwork--&gt;_x000d__x000a_&lt;WordMasterTemplateConfiguration&gt;_x000d__x000a_  &lt;LayoutSets&gt;_x000d__x000a_    &lt;LayoutSet IdName=&quot;allPages&quot; Label=&quot;all Pages&quot; IsSelected=&quot;false&quot; IsExpanded=&quot;true&quot;&gt;_x000d__x000a_      &lt;PageSetups&gt;_x000d__x000a_        &lt;PageSetup IdName=&quot;A4Portrait&quot; Label=&quot;A4 Portrait&quot; PaperSize=&quot;A4&quot; Orientation=&quot;Portrait&quot; IsSelected=&quot;true&quot;&gt;_x000d__x000a_          &lt;TopMargin Unit=&quot;cm&quot;&gt;5&lt;/TopMargin&gt;_x000d__x000a_          &lt;LeftMargin Unit=&quot;cm&quot;&gt;2&lt;/LeftMargin&gt;_x000d__x000a_          &lt;RightMargin Unit=&quot;cm&quot;&gt;15&lt;/RightMargin&gt;_x000d__x000a_          &lt;BottomMargin Unit=&quot;cm&quot;&gt;3&lt;/BottomMargin&gt;_x000d__x000a_          &lt;Gutter Unit=&quot;cm&quot;&gt;0&lt;/Gutter&gt;_x000d__x000a_          &lt;HeaderDistance Unit=&quot;cm&quot;&gt;1&lt;/HeaderDistance&gt;_x000d__x000a_          &lt;FooterDistance Unit=&quot;cm&quot;&gt;1&lt;/FooterDistance&gt;_x000d__x000a_        &lt;/PageSetup&gt;_x000d__x000a_      &lt;/PageSetups&gt;_x000d__x000a_    &lt;/LayoutSet&gt;_x000d__x000a_  &lt;/LayoutSets&gt;_x000d__x000a_  &lt;Pictures&gt;_x000d__x000a_    &lt;Picture Id=&quot;98566181-7a52-47d1-9636-08b2&quot; IdName=&quot;logo_farbig&quot; IsSelected=&quot;False&quot; IsExpanded=&quot;True&quot;&gt;_x000d__x000a_      &lt;PageSetupSpecifics&gt;_x000d__x000a_        &lt;PageSetupSpecific IdName=&quot;A4Portrait&quot; PaperSize=&quot;A4&quot; Orientation=&quot;Portrait&quot; IsSelected=&quot;true&quot;&gt;_x000d__x000a_          &lt;Source Value=&quot;[[Translation(&amp;quot;wwz.Logo.rgb.portrait&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9091514170843362972&quot;&gt;_x000d__x000a_              &lt;Source Value=&quot;[[Translation(&amp;quot;wwz.Logo.sw.portrait&amp;quot;)]]&quot; /&gt;_x000d__x000a_            &lt;/OutputProfileSpecific&gt;_x000d__x000a_            &lt;OutputProfileSpecific Type=&quot;Print&quot; Id=&quot;2006120711380151760646&quot; /&gt;_x000d__x000a_            &lt;OutputProfileSpecific Type=&quot;Print&quot; Id=&quot;2009091514172729830867&quot;&gt;_x000d__x000a_              &lt;Source Value=&quot;&quot; /&gt;_x000d__x000a_            &lt;/OutputProfileSpecific&gt;_x000d__x000a_            &lt;OutputProfileSpecific Type=&quot;Save&quot; Id=&quot;2006120514401556040061&quot; /&gt;_x000d__x000a_            &lt;OutputProfileSpecific Type=&quot;Save&quot; Id=&quot;2009091808394943173748&quot; /&gt;_x000d__x000a_            &lt;OutputProfileSpecific Type=&quot;Send&quot; Id=&quot;2006120514175878093883&quot; /&gt;_x000d__x000a_            &lt;OutputProfileSpecific Type=&quot;Send&quot; Id=&quot;2009091808402562334392&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7D6F27"/>
    <w:rsid w:val="000020B5"/>
    <w:rsid w:val="00002162"/>
    <w:rsid w:val="00004F68"/>
    <w:rsid w:val="00015F65"/>
    <w:rsid w:val="0002449A"/>
    <w:rsid w:val="000274A3"/>
    <w:rsid w:val="00030542"/>
    <w:rsid w:val="00031144"/>
    <w:rsid w:val="00031BD1"/>
    <w:rsid w:val="00032630"/>
    <w:rsid w:val="00032C5B"/>
    <w:rsid w:val="00034446"/>
    <w:rsid w:val="0004681B"/>
    <w:rsid w:val="00050AE0"/>
    <w:rsid w:val="00051BA1"/>
    <w:rsid w:val="00072EC2"/>
    <w:rsid w:val="00081E52"/>
    <w:rsid w:val="000838D8"/>
    <w:rsid w:val="000868AE"/>
    <w:rsid w:val="00095D1C"/>
    <w:rsid w:val="000A26EA"/>
    <w:rsid w:val="000A7D26"/>
    <w:rsid w:val="000B1277"/>
    <w:rsid w:val="000B16D1"/>
    <w:rsid w:val="000C1BEF"/>
    <w:rsid w:val="000C77FF"/>
    <w:rsid w:val="000D49AC"/>
    <w:rsid w:val="000E6FD3"/>
    <w:rsid w:val="000F219C"/>
    <w:rsid w:val="0010484A"/>
    <w:rsid w:val="00110AAD"/>
    <w:rsid w:val="00114F03"/>
    <w:rsid w:val="001302B2"/>
    <w:rsid w:val="0013081A"/>
    <w:rsid w:val="001312BD"/>
    <w:rsid w:val="001405FB"/>
    <w:rsid w:val="001440C6"/>
    <w:rsid w:val="00144E97"/>
    <w:rsid w:val="00150D08"/>
    <w:rsid w:val="00153311"/>
    <w:rsid w:val="00154A4C"/>
    <w:rsid w:val="0016180C"/>
    <w:rsid w:val="0018081E"/>
    <w:rsid w:val="00183733"/>
    <w:rsid w:val="001877BE"/>
    <w:rsid w:val="001922D3"/>
    <w:rsid w:val="001A32EC"/>
    <w:rsid w:val="001A5988"/>
    <w:rsid w:val="001B07FA"/>
    <w:rsid w:val="001B1494"/>
    <w:rsid w:val="001B42D1"/>
    <w:rsid w:val="001B5C9B"/>
    <w:rsid w:val="001C1677"/>
    <w:rsid w:val="001D01A3"/>
    <w:rsid w:val="001D05BF"/>
    <w:rsid w:val="001D199B"/>
    <w:rsid w:val="001D1A77"/>
    <w:rsid w:val="001D5CF9"/>
    <w:rsid w:val="001D6A19"/>
    <w:rsid w:val="001D6DF6"/>
    <w:rsid w:val="001E06E4"/>
    <w:rsid w:val="001E32A2"/>
    <w:rsid w:val="001F3733"/>
    <w:rsid w:val="0020269C"/>
    <w:rsid w:val="00205F0A"/>
    <w:rsid w:val="00210AA5"/>
    <w:rsid w:val="00211DCC"/>
    <w:rsid w:val="00214A82"/>
    <w:rsid w:val="00214F92"/>
    <w:rsid w:val="002256E3"/>
    <w:rsid w:val="002307D7"/>
    <w:rsid w:val="00233000"/>
    <w:rsid w:val="00237D37"/>
    <w:rsid w:val="00242864"/>
    <w:rsid w:val="00245D06"/>
    <w:rsid w:val="002464C0"/>
    <w:rsid w:val="002545B3"/>
    <w:rsid w:val="00255E5F"/>
    <w:rsid w:val="00263529"/>
    <w:rsid w:val="002637C8"/>
    <w:rsid w:val="00275DF1"/>
    <w:rsid w:val="00276FE8"/>
    <w:rsid w:val="002773D6"/>
    <w:rsid w:val="002825A6"/>
    <w:rsid w:val="00286D0D"/>
    <w:rsid w:val="00290FD3"/>
    <w:rsid w:val="002933DC"/>
    <w:rsid w:val="00293852"/>
    <w:rsid w:val="002B119E"/>
    <w:rsid w:val="002B1830"/>
    <w:rsid w:val="002C257E"/>
    <w:rsid w:val="002C5309"/>
    <w:rsid w:val="002C6AFF"/>
    <w:rsid w:val="002D1166"/>
    <w:rsid w:val="002D5DB4"/>
    <w:rsid w:val="002E53CC"/>
    <w:rsid w:val="002E7AEA"/>
    <w:rsid w:val="002F2AFB"/>
    <w:rsid w:val="002F6118"/>
    <w:rsid w:val="002F683D"/>
    <w:rsid w:val="00301FE8"/>
    <w:rsid w:val="003228B3"/>
    <w:rsid w:val="0032402E"/>
    <w:rsid w:val="0032527A"/>
    <w:rsid w:val="0032528E"/>
    <w:rsid w:val="00330528"/>
    <w:rsid w:val="00333945"/>
    <w:rsid w:val="00341228"/>
    <w:rsid w:val="00341FDD"/>
    <w:rsid w:val="003452DA"/>
    <w:rsid w:val="00354F4C"/>
    <w:rsid w:val="003607B0"/>
    <w:rsid w:val="00361893"/>
    <w:rsid w:val="0037003A"/>
    <w:rsid w:val="00371227"/>
    <w:rsid w:val="00374906"/>
    <w:rsid w:val="003806B3"/>
    <w:rsid w:val="00381406"/>
    <w:rsid w:val="00382B75"/>
    <w:rsid w:val="003851B1"/>
    <w:rsid w:val="0039278A"/>
    <w:rsid w:val="003A4BB7"/>
    <w:rsid w:val="003B356E"/>
    <w:rsid w:val="003C7ADB"/>
    <w:rsid w:val="003D14C7"/>
    <w:rsid w:val="003D2870"/>
    <w:rsid w:val="003D4909"/>
    <w:rsid w:val="003D50E0"/>
    <w:rsid w:val="003D58BE"/>
    <w:rsid w:val="003D76FD"/>
    <w:rsid w:val="003E3F78"/>
    <w:rsid w:val="003E4C3D"/>
    <w:rsid w:val="003E79AE"/>
    <w:rsid w:val="003F16BD"/>
    <w:rsid w:val="003F623D"/>
    <w:rsid w:val="00400B00"/>
    <w:rsid w:val="004039E1"/>
    <w:rsid w:val="0041714D"/>
    <w:rsid w:val="004250D9"/>
    <w:rsid w:val="004430A8"/>
    <w:rsid w:val="00447EA2"/>
    <w:rsid w:val="00462DF0"/>
    <w:rsid w:val="00463423"/>
    <w:rsid w:val="004634A3"/>
    <w:rsid w:val="00471286"/>
    <w:rsid w:val="00471D08"/>
    <w:rsid w:val="00474553"/>
    <w:rsid w:val="00476D63"/>
    <w:rsid w:val="00477D15"/>
    <w:rsid w:val="00480AEB"/>
    <w:rsid w:val="00496A2D"/>
    <w:rsid w:val="004A1046"/>
    <w:rsid w:val="004A1B65"/>
    <w:rsid w:val="004A3DE4"/>
    <w:rsid w:val="004A71AA"/>
    <w:rsid w:val="004D248B"/>
    <w:rsid w:val="004E62AD"/>
    <w:rsid w:val="004E6AC7"/>
    <w:rsid w:val="004E70C7"/>
    <w:rsid w:val="004F42F9"/>
    <w:rsid w:val="00505BB1"/>
    <w:rsid w:val="00525BE2"/>
    <w:rsid w:val="00543653"/>
    <w:rsid w:val="0055378F"/>
    <w:rsid w:val="0055632D"/>
    <w:rsid w:val="00556CAD"/>
    <w:rsid w:val="00557F64"/>
    <w:rsid w:val="005620D5"/>
    <w:rsid w:val="0056408D"/>
    <w:rsid w:val="00566BF8"/>
    <w:rsid w:val="00571731"/>
    <w:rsid w:val="0057421B"/>
    <w:rsid w:val="00577F5C"/>
    <w:rsid w:val="005857A1"/>
    <w:rsid w:val="0059004B"/>
    <w:rsid w:val="00595B83"/>
    <w:rsid w:val="0059712C"/>
    <w:rsid w:val="005A0798"/>
    <w:rsid w:val="005A420A"/>
    <w:rsid w:val="005A75DE"/>
    <w:rsid w:val="005B42BA"/>
    <w:rsid w:val="005B7515"/>
    <w:rsid w:val="005B7D53"/>
    <w:rsid w:val="005C089B"/>
    <w:rsid w:val="005C483B"/>
    <w:rsid w:val="005C4B55"/>
    <w:rsid w:val="005C689C"/>
    <w:rsid w:val="005D1ED7"/>
    <w:rsid w:val="005D3BFA"/>
    <w:rsid w:val="005D4DFE"/>
    <w:rsid w:val="005E7057"/>
    <w:rsid w:val="005F56A7"/>
    <w:rsid w:val="006028AC"/>
    <w:rsid w:val="00612287"/>
    <w:rsid w:val="006218AA"/>
    <w:rsid w:val="0063407B"/>
    <w:rsid w:val="00635BF1"/>
    <w:rsid w:val="00637FB8"/>
    <w:rsid w:val="00640FE3"/>
    <w:rsid w:val="0064252F"/>
    <w:rsid w:val="00646221"/>
    <w:rsid w:val="0067781B"/>
    <w:rsid w:val="00680A64"/>
    <w:rsid w:val="00685964"/>
    <w:rsid w:val="0068596A"/>
    <w:rsid w:val="006958AC"/>
    <w:rsid w:val="006959E1"/>
    <w:rsid w:val="0069703A"/>
    <w:rsid w:val="006A5482"/>
    <w:rsid w:val="006C1AD7"/>
    <w:rsid w:val="006C2173"/>
    <w:rsid w:val="006C4599"/>
    <w:rsid w:val="006E0587"/>
    <w:rsid w:val="006E32FD"/>
    <w:rsid w:val="006F6866"/>
    <w:rsid w:val="007022E9"/>
    <w:rsid w:val="00706786"/>
    <w:rsid w:val="007071F8"/>
    <w:rsid w:val="00710140"/>
    <w:rsid w:val="00721674"/>
    <w:rsid w:val="00722D28"/>
    <w:rsid w:val="007320CF"/>
    <w:rsid w:val="00732838"/>
    <w:rsid w:val="00732F1B"/>
    <w:rsid w:val="00766A90"/>
    <w:rsid w:val="00767899"/>
    <w:rsid w:val="00771CB4"/>
    <w:rsid w:val="00780DD5"/>
    <w:rsid w:val="00782A12"/>
    <w:rsid w:val="007840EF"/>
    <w:rsid w:val="00784E6D"/>
    <w:rsid w:val="0078667D"/>
    <w:rsid w:val="007866D8"/>
    <w:rsid w:val="007868EB"/>
    <w:rsid w:val="0079240A"/>
    <w:rsid w:val="007A223F"/>
    <w:rsid w:val="007B231E"/>
    <w:rsid w:val="007B77FF"/>
    <w:rsid w:val="007C2FC3"/>
    <w:rsid w:val="007D168C"/>
    <w:rsid w:val="007D233A"/>
    <w:rsid w:val="007D6F27"/>
    <w:rsid w:val="007F104C"/>
    <w:rsid w:val="007F10DA"/>
    <w:rsid w:val="00810AFF"/>
    <w:rsid w:val="00810BC4"/>
    <w:rsid w:val="00811616"/>
    <w:rsid w:val="00821185"/>
    <w:rsid w:val="0082363B"/>
    <w:rsid w:val="008243C9"/>
    <w:rsid w:val="008302AA"/>
    <w:rsid w:val="0083560A"/>
    <w:rsid w:val="0083749D"/>
    <w:rsid w:val="00840EC6"/>
    <w:rsid w:val="00851B30"/>
    <w:rsid w:val="0085495F"/>
    <w:rsid w:val="00860C8A"/>
    <w:rsid w:val="00864FF2"/>
    <w:rsid w:val="00880A54"/>
    <w:rsid w:val="0088162A"/>
    <w:rsid w:val="00886CD3"/>
    <w:rsid w:val="00891B9E"/>
    <w:rsid w:val="00891DF0"/>
    <w:rsid w:val="00892085"/>
    <w:rsid w:val="0089560D"/>
    <w:rsid w:val="008968B9"/>
    <w:rsid w:val="008A14B0"/>
    <w:rsid w:val="008A3174"/>
    <w:rsid w:val="008B786C"/>
    <w:rsid w:val="008C0DB1"/>
    <w:rsid w:val="008C73FA"/>
    <w:rsid w:val="008D11C9"/>
    <w:rsid w:val="008E2A73"/>
    <w:rsid w:val="008E3AAD"/>
    <w:rsid w:val="008F688B"/>
    <w:rsid w:val="00901051"/>
    <w:rsid w:val="0090160D"/>
    <w:rsid w:val="009028A6"/>
    <w:rsid w:val="00903DDB"/>
    <w:rsid w:val="00911163"/>
    <w:rsid w:val="00915FCC"/>
    <w:rsid w:val="00917E19"/>
    <w:rsid w:val="00926802"/>
    <w:rsid w:val="0092684D"/>
    <w:rsid w:val="00930F2D"/>
    <w:rsid w:val="00933100"/>
    <w:rsid w:val="009411BE"/>
    <w:rsid w:val="00951FB7"/>
    <w:rsid w:val="00954C51"/>
    <w:rsid w:val="00960600"/>
    <w:rsid w:val="00961028"/>
    <w:rsid w:val="00965B19"/>
    <w:rsid w:val="009666B6"/>
    <w:rsid w:val="00966879"/>
    <w:rsid w:val="009737E9"/>
    <w:rsid w:val="009745A6"/>
    <w:rsid w:val="00986BEF"/>
    <w:rsid w:val="00987957"/>
    <w:rsid w:val="00994468"/>
    <w:rsid w:val="009947E0"/>
    <w:rsid w:val="00997BA1"/>
    <w:rsid w:val="009A69A5"/>
    <w:rsid w:val="009B7814"/>
    <w:rsid w:val="009C253E"/>
    <w:rsid w:val="009C383E"/>
    <w:rsid w:val="009C624E"/>
    <w:rsid w:val="009D12EB"/>
    <w:rsid w:val="009D21BA"/>
    <w:rsid w:val="009E1D38"/>
    <w:rsid w:val="009E3D2F"/>
    <w:rsid w:val="00A003C0"/>
    <w:rsid w:val="00A1257C"/>
    <w:rsid w:val="00A138F3"/>
    <w:rsid w:val="00A146C0"/>
    <w:rsid w:val="00A15433"/>
    <w:rsid w:val="00A20EEB"/>
    <w:rsid w:val="00A23066"/>
    <w:rsid w:val="00A2739C"/>
    <w:rsid w:val="00A304C6"/>
    <w:rsid w:val="00A308DF"/>
    <w:rsid w:val="00A350E4"/>
    <w:rsid w:val="00A42886"/>
    <w:rsid w:val="00A45EC9"/>
    <w:rsid w:val="00A61273"/>
    <w:rsid w:val="00A62295"/>
    <w:rsid w:val="00A6403F"/>
    <w:rsid w:val="00A6483D"/>
    <w:rsid w:val="00A729CC"/>
    <w:rsid w:val="00A80C7B"/>
    <w:rsid w:val="00A83BDB"/>
    <w:rsid w:val="00A869A5"/>
    <w:rsid w:val="00A87F6D"/>
    <w:rsid w:val="00A91C6B"/>
    <w:rsid w:val="00AA4A48"/>
    <w:rsid w:val="00AA5591"/>
    <w:rsid w:val="00AB2DA6"/>
    <w:rsid w:val="00AB7C46"/>
    <w:rsid w:val="00AC5A1F"/>
    <w:rsid w:val="00AD5C67"/>
    <w:rsid w:val="00AF02F7"/>
    <w:rsid w:val="00AF3B89"/>
    <w:rsid w:val="00B01CA8"/>
    <w:rsid w:val="00B04D9F"/>
    <w:rsid w:val="00B063E6"/>
    <w:rsid w:val="00B12FB6"/>
    <w:rsid w:val="00B43A6E"/>
    <w:rsid w:val="00B44170"/>
    <w:rsid w:val="00B4677D"/>
    <w:rsid w:val="00B55798"/>
    <w:rsid w:val="00B56F8F"/>
    <w:rsid w:val="00B634FD"/>
    <w:rsid w:val="00B704F7"/>
    <w:rsid w:val="00B775E0"/>
    <w:rsid w:val="00B77B20"/>
    <w:rsid w:val="00B81552"/>
    <w:rsid w:val="00B81D69"/>
    <w:rsid w:val="00B830D1"/>
    <w:rsid w:val="00B841F7"/>
    <w:rsid w:val="00B85154"/>
    <w:rsid w:val="00B92335"/>
    <w:rsid w:val="00B93461"/>
    <w:rsid w:val="00B952BE"/>
    <w:rsid w:val="00BB1D69"/>
    <w:rsid w:val="00BB1DDC"/>
    <w:rsid w:val="00BB4F0F"/>
    <w:rsid w:val="00BB7F41"/>
    <w:rsid w:val="00BC0173"/>
    <w:rsid w:val="00BC1882"/>
    <w:rsid w:val="00BC2C49"/>
    <w:rsid w:val="00BD1E1D"/>
    <w:rsid w:val="00BD7888"/>
    <w:rsid w:val="00BE0D3C"/>
    <w:rsid w:val="00BE40C2"/>
    <w:rsid w:val="00BF3907"/>
    <w:rsid w:val="00BF5CC4"/>
    <w:rsid w:val="00BF6C12"/>
    <w:rsid w:val="00C04016"/>
    <w:rsid w:val="00C04487"/>
    <w:rsid w:val="00C066D4"/>
    <w:rsid w:val="00C10E03"/>
    <w:rsid w:val="00C17CD7"/>
    <w:rsid w:val="00C21DCE"/>
    <w:rsid w:val="00C2260D"/>
    <w:rsid w:val="00C23DDC"/>
    <w:rsid w:val="00C26547"/>
    <w:rsid w:val="00C269C2"/>
    <w:rsid w:val="00C278BE"/>
    <w:rsid w:val="00C331EC"/>
    <w:rsid w:val="00C34160"/>
    <w:rsid w:val="00C37314"/>
    <w:rsid w:val="00C46604"/>
    <w:rsid w:val="00C62184"/>
    <w:rsid w:val="00C6623D"/>
    <w:rsid w:val="00C7072F"/>
    <w:rsid w:val="00C72DF6"/>
    <w:rsid w:val="00C76D31"/>
    <w:rsid w:val="00C772AA"/>
    <w:rsid w:val="00C805E7"/>
    <w:rsid w:val="00C94997"/>
    <w:rsid w:val="00CA4FD6"/>
    <w:rsid w:val="00CB1CB5"/>
    <w:rsid w:val="00CB3ACD"/>
    <w:rsid w:val="00CC025B"/>
    <w:rsid w:val="00CC3582"/>
    <w:rsid w:val="00CC3B26"/>
    <w:rsid w:val="00CD2916"/>
    <w:rsid w:val="00CE7132"/>
    <w:rsid w:val="00CF14E3"/>
    <w:rsid w:val="00CF387E"/>
    <w:rsid w:val="00CF5481"/>
    <w:rsid w:val="00CF63EE"/>
    <w:rsid w:val="00CF6991"/>
    <w:rsid w:val="00CF7E22"/>
    <w:rsid w:val="00D0085C"/>
    <w:rsid w:val="00D0451E"/>
    <w:rsid w:val="00D102E0"/>
    <w:rsid w:val="00D221E8"/>
    <w:rsid w:val="00D2495E"/>
    <w:rsid w:val="00D26DA9"/>
    <w:rsid w:val="00D26FB5"/>
    <w:rsid w:val="00D3173E"/>
    <w:rsid w:val="00D332E8"/>
    <w:rsid w:val="00D338F0"/>
    <w:rsid w:val="00D37921"/>
    <w:rsid w:val="00D426FB"/>
    <w:rsid w:val="00D43346"/>
    <w:rsid w:val="00D440D8"/>
    <w:rsid w:val="00D637F6"/>
    <w:rsid w:val="00D63E65"/>
    <w:rsid w:val="00D71555"/>
    <w:rsid w:val="00D77E9D"/>
    <w:rsid w:val="00D87687"/>
    <w:rsid w:val="00D87957"/>
    <w:rsid w:val="00D966FA"/>
    <w:rsid w:val="00DA110B"/>
    <w:rsid w:val="00DA1709"/>
    <w:rsid w:val="00DA5602"/>
    <w:rsid w:val="00DB3DDC"/>
    <w:rsid w:val="00DB4882"/>
    <w:rsid w:val="00DC2D53"/>
    <w:rsid w:val="00DC624E"/>
    <w:rsid w:val="00DD4FD0"/>
    <w:rsid w:val="00E00F67"/>
    <w:rsid w:val="00E01E6D"/>
    <w:rsid w:val="00E03B82"/>
    <w:rsid w:val="00E17751"/>
    <w:rsid w:val="00E17973"/>
    <w:rsid w:val="00E20A92"/>
    <w:rsid w:val="00E23B9D"/>
    <w:rsid w:val="00E2405E"/>
    <w:rsid w:val="00E37385"/>
    <w:rsid w:val="00E37BF3"/>
    <w:rsid w:val="00E427E1"/>
    <w:rsid w:val="00E47D86"/>
    <w:rsid w:val="00E521EE"/>
    <w:rsid w:val="00E67B0C"/>
    <w:rsid w:val="00E772C0"/>
    <w:rsid w:val="00E77783"/>
    <w:rsid w:val="00E77BC6"/>
    <w:rsid w:val="00E77CB1"/>
    <w:rsid w:val="00E912AF"/>
    <w:rsid w:val="00E93FA4"/>
    <w:rsid w:val="00E975B2"/>
    <w:rsid w:val="00EB14CF"/>
    <w:rsid w:val="00EC366C"/>
    <w:rsid w:val="00EC4928"/>
    <w:rsid w:val="00EC5E57"/>
    <w:rsid w:val="00EC7E36"/>
    <w:rsid w:val="00ED0818"/>
    <w:rsid w:val="00ED7617"/>
    <w:rsid w:val="00EE5AE0"/>
    <w:rsid w:val="00EF408F"/>
    <w:rsid w:val="00EF532D"/>
    <w:rsid w:val="00EF6F1E"/>
    <w:rsid w:val="00F00F84"/>
    <w:rsid w:val="00F01421"/>
    <w:rsid w:val="00F03E11"/>
    <w:rsid w:val="00F03EC4"/>
    <w:rsid w:val="00F11002"/>
    <w:rsid w:val="00F245E4"/>
    <w:rsid w:val="00F26CE4"/>
    <w:rsid w:val="00F279A4"/>
    <w:rsid w:val="00F379B7"/>
    <w:rsid w:val="00F447E9"/>
    <w:rsid w:val="00F44D4E"/>
    <w:rsid w:val="00F530FB"/>
    <w:rsid w:val="00F53C0F"/>
    <w:rsid w:val="00F5467E"/>
    <w:rsid w:val="00F54BFB"/>
    <w:rsid w:val="00F569D0"/>
    <w:rsid w:val="00F67F1E"/>
    <w:rsid w:val="00F72639"/>
    <w:rsid w:val="00F75605"/>
    <w:rsid w:val="00F83622"/>
    <w:rsid w:val="00F838A8"/>
    <w:rsid w:val="00F8795E"/>
    <w:rsid w:val="00F9145C"/>
    <w:rsid w:val="00F95908"/>
    <w:rsid w:val="00F95EAF"/>
    <w:rsid w:val="00FA4696"/>
    <w:rsid w:val="00FA5CB8"/>
    <w:rsid w:val="00FB3E49"/>
    <w:rsid w:val="00FB4612"/>
    <w:rsid w:val="00FC4360"/>
    <w:rsid w:val="00FC5FE4"/>
    <w:rsid w:val="00FD16CF"/>
    <w:rsid w:val="00FD63E6"/>
    <w:rsid w:val="00FD7D03"/>
    <w:rsid w:val="00FE07D1"/>
    <w:rsid w:val="00FE0998"/>
    <w:rsid w:val="00FE2A9B"/>
    <w:rsid w:val="00FE531F"/>
    <w:rsid w:val="00FE7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DBA5E"/>
  <w15:chartTrackingRefBased/>
  <w15:docId w15:val="{CB6785F8-D0FA-4BE7-939C-5F32B3BF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qFormat="1"/>
    <w:lsdException w:name="Subtl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DA5602"/>
    <w:pPr>
      <w:spacing w:line="220" w:lineRule="atLeast"/>
    </w:pPr>
    <w:rPr>
      <w:rFonts w:asciiTheme="minorHAnsi" w:hAnsiTheme="minorHAnsi"/>
      <w:lang w:eastAsia="en-US"/>
    </w:rPr>
  </w:style>
  <w:style w:type="paragraph" w:styleId="berschrift1">
    <w:name w:val="heading 1"/>
    <w:basedOn w:val="Standard"/>
    <w:next w:val="Grundtext"/>
    <w:link w:val="berschrift1Zchn"/>
    <w:uiPriority w:val="9"/>
    <w:qFormat/>
    <w:rsid w:val="00A91C6B"/>
    <w:pPr>
      <w:keepNext/>
      <w:numPr>
        <w:numId w:val="9"/>
      </w:numPr>
      <w:spacing w:after="60"/>
      <w:outlineLvl w:val="0"/>
    </w:pPr>
    <w:rPr>
      <w:rFonts w:eastAsiaTheme="majorEastAsia" w:cs="Arial"/>
      <w:bCs/>
      <w:color w:val="005AA0"/>
      <w:sz w:val="36"/>
      <w:szCs w:val="32"/>
    </w:rPr>
  </w:style>
  <w:style w:type="paragraph" w:styleId="berschrift2">
    <w:name w:val="heading 2"/>
    <w:basedOn w:val="Standard"/>
    <w:next w:val="Grundtext"/>
    <w:link w:val="berschrift2Zchn"/>
    <w:qFormat/>
    <w:rsid w:val="00B04D9F"/>
    <w:pPr>
      <w:keepNext/>
      <w:numPr>
        <w:ilvl w:val="1"/>
        <w:numId w:val="9"/>
      </w:numPr>
      <w:spacing w:after="60"/>
      <w:outlineLvl w:val="1"/>
    </w:pPr>
    <w:rPr>
      <w:rFonts w:eastAsiaTheme="majorEastAsia" w:cs="Arial"/>
      <w:bCs/>
      <w:iCs/>
      <w:color w:val="005AA0"/>
      <w:sz w:val="28"/>
      <w:szCs w:val="28"/>
    </w:rPr>
  </w:style>
  <w:style w:type="paragraph" w:styleId="berschrift3">
    <w:name w:val="heading 3"/>
    <w:basedOn w:val="Standard"/>
    <w:next w:val="Grundtext"/>
    <w:link w:val="berschrift3Zchn"/>
    <w:qFormat/>
    <w:rsid w:val="00706786"/>
    <w:pPr>
      <w:keepNext/>
      <w:numPr>
        <w:ilvl w:val="2"/>
        <w:numId w:val="9"/>
      </w:numPr>
      <w:spacing w:after="60"/>
      <w:outlineLvl w:val="2"/>
    </w:pPr>
    <w:rPr>
      <w:rFonts w:eastAsiaTheme="majorEastAsia" w:cs="Arial"/>
      <w:bCs/>
      <w:color w:val="005AA0"/>
      <w:sz w:val="24"/>
      <w:szCs w:val="26"/>
    </w:rPr>
  </w:style>
  <w:style w:type="paragraph" w:styleId="berschrift4">
    <w:name w:val="heading 4"/>
    <w:basedOn w:val="Standard"/>
    <w:next w:val="Grundtext"/>
    <w:link w:val="berschrift4Zchn"/>
    <w:qFormat/>
    <w:rsid w:val="00706786"/>
    <w:pPr>
      <w:keepNext/>
      <w:numPr>
        <w:ilvl w:val="3"/>
        <w:numId w:val="9"/>
      </w:numPr>
      <w:spacing w:after="60"/>
      <w:outlineLvl w:val="3"/>
    </w:pPr>
    <w:rPr>
      <w:rFonts w:eastAsiaTheme="majorEastAsia" w:cstheme="majorBidi"/>
      <w:bCs/>
      <w:color w:val="005AA0"/>
      <w:szCs w:val="28"/>
    </w:rPr>
  </w:style>
  <w:style w:type="paragraph" w:styleId="berschrift5">
    <w:name w:val="heading 5"/>
    <w:basedOn w:val="Standard"/>
    <w:next w:val="Standard"/>
    <w:link w:val="berschrift5Zchn"/>
    <w:semiHidden/>
    <w:qFormat/>
    <w:rsid w:val="00DA5602"/>
    <w:pPr>
      <w:keepNext/>
      <w:numPr>
        <w:ilvl w:val="4"/>
        <w:numId w:val="9"/>
      </w:numPr>
      <w:outlineLvl w:val="4"/>
    </w:pPr>
    <w:rPr>
      <w:rFonts w:eastAsiaTheme="majorEastAsia" w:cstheme="majorBidi"/>
      <w:bCs/>
      <w:iCs/>
      <w:szCs w:val="26"/>
    </w:rPr>
  </w:style>
  <w:style w:type="paragraph" w:styleId="berschrift6">
    <w:name w:val="heading 6"/>
    <w:basedOn w:val="Standard"/>
    <w:next w:val="Standard"/>
    <w:link w:val="berschrift6Zchn"/>
    <w:semiHidden/>
    <w:qFormat/>
    <w:rsid w:val="00DA5602"/>
    <w:pPr>
      <w:keepNext/>
      <w:numPr>
        <w:ilvl w:val="5"/>
        <w:numId w:val="9"/>
      </w:numPr>
      <w:outlineLvl w:val="5"/>
    </w:pPr>
    <w:rPr>
      <w:rFonts w:eastAsiaTheme="majorEastAsia" w:cstheme="majorBidi"/>
      <w:bCs/>
      <w:szCs w:val="22"/>
    </w:rPr>
  </w:style>
  <w:style w:type="paragraph" w:styleId="berschrift7">
    <w:name w:val="heading 7"/>
    <w:basedOn w:val="Standard"/>
    <w:next w:val="Standard"/>
    <w:link w:val="berschrift7Zchn"/>
    <w:semiHidden/>
    <w:qFormat/>
    <w:rsid w:val="00DA5602"/>
    <w:pPr>
      <w:keepNext/>
      <w:numPr>
        <w:ilvl w:val="6"/>
        <w:numId w:val="9"/>
      </w:numPr>
      <w:outlineLvl w:val="6"/>
    </w:pPr>
    <w:rPr>
      <w:rFonts w:eastAsiaTheme="majorEastAsia" w:cstheme="majorBidi"/>
      <w:szCs w:val="24"/>
    </w:rPr>
  </w:style>
  <w:style w:type="paragraph" w:styleId="berschrift8">
    <w:name w:val="heading 8"/>
    <w:basedOn w:val="Standard"/>
    <w:next w:val="Standard"/>
    <w:link w:val="berschrift8Zchn"/>
    <w:semiHidden/>
    <w:qFormat/>
    <w:rsid w:val="00DA5602"/>
    <w:pPr>
      <w:keepNext/>
      <w:numPr>
        <w:ilvl w:val="7"/>
        <w:numId w:val="9"/>
      </w:numPr>
      <w:outlineLvl w:val="7"/>
    </w:pPr>
    <w:rPr>
      <w:rFonts w:eastAsiaTheme="majorEastAsia" w:cstheme="majorBidi"/>
      <w:iCs/>
      <w:szCs w:val="24"/>
    </w:rPr>
  </w:style>
  <w:style w:type="paragraph" w:styleId="berschrift9">
    <w:name w:val="heading 9"/>
    <w:basedOn w:val="Standard"/>
    <w:next w:val="Standard"/>
    <w:link w:val="berschrift9Zchn"/>
    <w:semiHidden/>
    <w:qFormat/>
    <w:rsid w:val="00DA5602"/>
    <w:pPr>
      <w:keepNext/>
      <w:numPr>
        <w:ilvl w:val="8"/>
        <w:numId w:val="9"/>
      </w:numPr>
      <w:outlineLvl w:val="8"/>
    </w:pPr>
    <w:rPr>
      <w:rFonts w:eastAsiaTheme="majorEastAsia" w:cs="Arial"/>
      <w:szCs w:val="22"/>
    </w:rPr>
  </w:style>
  <w:style w:type="character" w:default="1" w:styleId="Absatz-Standardschriftart">
    <w:name w:val="Default Paragraph Font"/>
    <w:uiPriority w:val="1"/>
    <w:semiHidden/>
    <w:unhideWhenUsed/>
    <w:rPr>
      <w:lang w:val="de-CH"/>
    </w:rPr>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iederungbold">
    <w:name w:val="Gliederung bold"/>
    <w:basedOn w:val="Standard"/>
    <w:semiHidden/>
    <w:rsid w:val="00286D0D"/>
    <w:pPr>
      <w:numPr>
        <w:numId w:val="2"/>
      </w:numPr>
    </w:pPr>
    <w:rPr>
      <w:b/>
    </w:rPr>
  </w:style>
  <w:style w:type="paragraph" w:customStyle="1" w:styleId="Logo">
    <w:name w:val="Logo"/>
    <w:basedOn w:val="Kopfzeile"/>
    <w:semiHidden/>
    <w:rsid w:val="00286D0D"/>
  </w:style>
  <w:style w:type="paragraph" w:styleId="Kopfzeile">
    <w:name w:val="header"/>
    <w:basedOn w:val="Standard"/>
    <w:semiHidden/>
    <w:rsid w:val="00286D0D"/>
    <w:pPr>
      <w:tabs>
        <w:tab w:val="center" w:pos="4536"/>
        <w:tab w:val="right" w:pos="9072"/>
      </w:tabs>
    </w:pPr>
  </w:style>
  <w:style w:type="paragraph" w:customStyle="1" w:styleId="Obertitel">
    <w:name w:val="Obertitel"/>
    <w:basedOn w:val="Standardbold"/>
    <w:rsid w:val="002545B3"/>
    <w:pPr>
      <w:spacing w:after="360" w:line="260" w:lineRule="atLeast"/>
    </w:pPr>
    <w:rPr>
      <w:sz w:val="26"/>
    </w:rPr>
  </w:style>
  <w:style w:type="paragraph" w:customStyle="1" w:styleId="Gliederung">
    <w:name w:val="Gliederung"/>
    <w:basedOn w:val="Gliederungbold"/>
    <w:semiHidden/>
    <w:rsid w:val="00286D0D"/>
    <w:pPr>
      <w:numPr>
        <w:ilvl w:val="1"/>
      </w:numPr>
    </w:pPr>
    <w:rPr>
      <w:b w:val="0"/>
    </w:rPr>
  </w:style>
  <w:style w:type="paragraph" w:customStyle="1" w:styleId="Standardbold">
    <w:name w:val="Standard bold"/>
    <w:basedOn w:val="Standard"/>
    <w:next w:val="Standard"/>
    <w:rsid w:val="00B92335"/>
    <w:rPr>
      <w:rFonts w:asciiTheme="majorHAnsi" w:hAnsiTheme="majorHAnsi"/>
    </w:rPr>
  </w:style>
  <w:style w:type="paragraph" w:styleId="Aufzhlungszeichen">
    <w:name w:val="List Bullet"/>
    <w:basedOn w:val="Standard"/>
    <w:rsid w:val="00C04016"/>
    <w:pPr>
      <w:numPr>
        <w:numId w:val="1"/>
      </w:numPr>
      <w:spacing w:line="252" w:lineRule="exact"/>
      <w:ind w:left="357" w:hanging="357"/>
    </w:pPr>
  </w:style>
  <w:style w:type="paragraph" w:styleId="Verzeichnis2">
    <w:name w:val="toc 2"/>
    <w:basedOn w:val="Standard"/>
    <w:next w:val="Standard"/>
    <w:autoRedefine/>
    <w:uiPriority w:val="39"/>
    <w:rsid w:val="005D3BFA"/>
    <w:pPr>
      <w:tabs>
        <w:tab w:val="left" w:pos="567"/>
        <w:tab w:val="right" w:pos="7938"/>
      </w:tabs>
      <w:ind w:left="567" w:hanging="567"/>
    </w:pPr>
  </w:style>
  <w:style w:type="paragraph" w:styleId="Fuzeile">
    <w:name w:val="footer"/>
    <w:basedOn w:val="Standard"/>
    <w:link w:val="FuzeileZchn"/>
    <w:uiPriority w:val="99"/>
    <w:rsid w:val="00286D0D"/>
    <w:pPr>
      <w:tabs>
        <w:tab w:val="right" w:pos="9469"/>
      </w:tabs>
      <w:spacing w:line="200" w:lineRule="atLeast"/>
    </w:pPr>
    <w:rPr>
      <w:sz w:val="16"/>
    </w:rPr>
  </w:style>
  <w:style w:type="paragraph" w:customStyle="1" w:styleId="Aufzhlungszeichenbold">
    <w:name w:val="Aufzählungszeichen bold"/>
    <w:basedOn w:val="Aufzhlungszeichen"/>
    <w:semiHidden/>
    <w:rsid w:val="00286D0D"/>
    <w:rPr>
      <w:b/>
    </w:rPr>
  </w:style>
  <w:style w:type="paragraph" w:customStyle="1" w:styleId="Informationen">
    <w:name w:val="Informationen"/>
    <w:basedOn w:val="Standardbold"/>
    <w:semiHidden/>
    <w:rsid w:val="00286D0D"/>
    <w:pPr>
      <w:pBdr>
        <w:bottom w:val="single" w:sz="2" w:space="10" w:color="auto"/>
      </w:pBdr>
      <w:spacing w:after="60"/>
    </w:pPr>
  </w:style>
  <w:style w:type="paragraph" w:styleId="Verzeichnis1">
    <w:name w:val="toc 1"/>
    <w:basedOn w:val="Standard"/>
    <w:next w:val="Standard"/>
    <w:autoRedefine/>
    <w:uiPriority w:val="39"/>
    <w:rsid w:val="00A138F3"/>
    <w:pPr>
      <w:tabs>
        <w:tab w:val="left" w:pos="567"/>
        <w:tab w:val="right" w:pos="7938"/>
      </w:tabs>
      <w:ind w:left="567" w:hanging="567"/>
    </w:pPr>
  </w:style>
  <w:style w:type="character" w:styleId="Hyperlink">
    <w:name w:val="Hyperlink"/>
    <w:uiPriority w:val="99"/>
    <w:rsid w:val="00286D0D"/>
    <w:rPr>
      <w:color w:val="0000FF"/>
      <w:u w:val="single"/>
    </w:rPr>
  </w:style>
  <w:style w:type="paragraph" w:styleId="Verzeichnis3">
    <w:name w:val="toc 3"/>
    <w:basedOn w:val="Standard"/>
    <w:next w:val="Standard"/>
    <w:autoRedefine/>
    <w:uiPriority w:val="39"/>
    <w:rsid w:val="003D14C7"/>
    <w:pPr>
      <w:tabs>
        <w:tab w:val="left" w:pos="567"/>
        <w:tab w:val="right" w:pos="7938"/>
      </w:tabs>
      <w:ind w:left="567" w:hanging="567"/>
    </w:pPr>
  </w:style>
  <w:style w:type="paragraph" w:styleId="Verzeichnis4">
    <w:name w:val="toc 4"/>
    <w:basedOn w:val="Standard"/>
    <w:next w:val="Standard"/>
    <w:autoRedefine/>
    <w:semiHidden/>
    <w:rsid w:val="00286D0D"/>
    <w:pPr>
      <w:ind w:left="660"/>
    </w:pPr>
  </w:style>
  <w:style w:type="paragraph" w:styleId="Verzeichnis5">
    <w:name w:val="toc 5"/>
    <w:basedOn w:val="Standard"/>
    <w:next w:val="Standard"/>
    <w:autoRedefine/>
    <w:semiHidden/>
    <w:rsid w:val="00286D0D"/>
    <w:pPr>
      <w:ind w:left="880"/>
    </w:pPr>
  </w:style>
  <w:style w:type="paragraph" w:styleId="Verzeichnis6">
    <w:name w:val="toc 6"/>
    <w:basedOn w:val="Standard"/>
    <w:next w:val="Standard"/>
    <w:autoRedefine/>
    <w:semiHidden/>
    <w:rsid w:val="00286D0D"/>
    <w:pPr>
      <w:ind w:left="1100"/>
    </w:pPr>
  </w:style>
  <w:style w:type="paragraph" w:styleId="Verzeichnis7">
    <w:name w:val="toc 7"/>
    <w:basedOn w:val="Standard"/>
    <w:next w:val="Standard"/>
    <w:autoRedefine/>
    <w:semiHidden/>
    <w:rsid w:val="00286D0D"/>
    <w:pPr>
      <w:ind w:left="1320"/>
    </w:pPr>
  </w:style>
  <w:style w:type="paragraph" w:styleId="Verzeichnis8">
    <w:name w:val="toc 8"/>
    <w:basedOn w:val="Standard"/>
    <w:next w:val="Standard"/>
    <w:autoRedefine/>
    <w:semiHidden/>
    <w:rsid w:val="00286D0D"/>
    <w:pPr>
      <w:ind w:left="1540"/>
    </w:pPr>
  </w:style>
  <w:style w:type="paragraph" w:styleId="Verzeichnis9">
    <w:name w:val="toc 9"/>
    <w:basedOn w:val="Standard"/>
    <w:next w:val="Standard"/>
    <w:autoRedefine/>
    <w:semiHidden/>
    <w:rsid w:val="00286D0D"/>
    <w:pPr>
      <w:ind w:left="1760"/>
    </w:pPr>
  </w:style>
  <w:style w:type="paragraph" w:customStyle="1" w:styleId="NormalKeepTogether">
    <w:name w:val="NormalKeepTogether"/>
    <w:basedOn w:val="Standard"/>
    <w:semiHidden/>
    <w:rsid w:val="00A308DF"/>
    <w:pPr>
      <w:keepNext/>
      <w:keepLines/>
    </w:pPr>
  </w:style>
  <w:style w:type="paragraph" w:customStyle="1" w:styleId="zOawDeliveryOption">
    <w:name w:val="zOawDeliveryOption"/>
    <w:basedOn w:val="Standard"/>
    <w:semiHidden/>
    <w:rsid w:val="007022E9"/>
    <w:rPr>
      <w:b/>
    </w:rPr>
  </w:style>
  <w:style w:type="paragraph" w:customStyle="1" w:styleId="zOawRecipient">
    <w:name w:val="zOawRecipient"/>
    <w:basedOn w:val="Standard"/>
    <w:semiHidden/>
    <w:rsid w:val="00286D0D"/>
  </w:style>
  <w:style w:type="paragraph" w:customStyle="1" w:styleId="Dokumentname">
    <w:name w:val="Dokumentname"/>
    <w:basedOn w:val="Standard"/>
    <w:semiHidden/>
    <w:rsid w:val="00286D0D"/>
    <w:pPr>
      <w:spacing w:line="520" w:lineRule="atLeast"/>
    </w:pPr>
    <w:rPr>
      <w:b/>
      <w:sz w:val="44"/>
    </w:rPr>
  </w:style>
  <w:style w:type="paragraph" w:customStyle="1" w:styleId="Themenblock50">
    <w:name w:val="Themenblock 50"/>
    <w:basedOn w:val="Standard"/>
    <w:semiHidden/>
    <w:rsid w:val="00286D0D"/>
    <w:pPr>
      <w:tabs>
        <w:tab w:val="left" w:pos="2835"/>
      </w:tabs>
      <w:ind w:left="2835" w:hanging="2835"/>
    </w:pPr>
  </w:style>
  <w:style w:type="paragraph" w:customStyle="1" w:styleId="Themenblock75">
    <w:name w:val="Themenblock 75"/>
    <w:basedOn w:val="Standard"/>
    <w:semiHidden/>
    <w:rsid w:val="00286D0D"/>
    <w:pPr>
      <w:tabs>
        <w:tab w:val="left" w:pos="4253"/>
      </w:tabs>
      <w:ind w:left="4253" w:hanging="4253"/>
    </w:pPr>
  </w:style>
  <w:style w:type="paragraph" w:styleId="Titel">
    <w:name w:val="Title"/>
    <w:basedOn w:val="Standard"/>
    <w:link w:val="TitelZchn"/>
    <w:qFormat/>
    <w:rsid w:val="00DA5602"/>
    <w:pPr>
      <w:spacing w:before="120" w:line="400" w:lineRule="atLeast"/>
      <w:outlineLvl w:val="0"/>
    </w:pPr>
    <w:rPr>
      <w:rFonts w:eastAsiaTheme="majorEastAsia" w:cs="Arial"/>
      <w:bCs/>
      <w:color w:val="005AA0"/>
      <w:sz w:val="72"/>
      <w:szCs w:val="32"/>
    </w:rPr>
  </w:style>
  <w:style w:type="paragraph" w:customStyle="1" w:styleId="Betreff">
    <w:name w:val="Betreff"/>
    <w:basedOn w:val="Standard"/>
    <w:semiHidden/>
    <w:rsid w:val="00286D0D"/>
    <w:rPr>
      <w:b/>
    </w:rPr>
  </w:style>
  <w:style w:type="paragraph" w:styleId="Aufzhlungszeichen2">
    <w:name w:val="List Bullet 2"/>
    <w:basedOn w:val="Standard"/>
    <w:semiHidden/>
    <w:rsid w:val="00FE0998"/>
    <w:pPr>
      <w:numPr>
        <w:numId w:val="3"/>
      </w:numPr>
      <w:spacing w:line="252" w:lineRule="exact"/>
      <w:ind w:left="714" w:hanging="357"/>
    </w:pPr>
  </w:style>
  <w:style w:type="paragraph" w:styleId="Aufzhlungszeichen3">
    <w:name w:val="List Bullet 3"/>
    <w:basedOn w:val="Standard"/>
    <w:semiHidden/>
    <w:rsid w:val="00FE0998"/>
    <w:pPr>
      <w:numPr>
        <w:numId w:val="4"/>
      </w:numPr>
      <w:spacing w:line="252" w:lineRule="exact"/>
      <w:ind w:left="1071" w:hanging="357"/>
    </w:pPr>
  </w:style>
  <w:style w:type="paragraph" w:styleId="Aufzhlungszeichen4">
    <w:name w:val="List Bullet 4"/>
    <w:basedOn w:val="Standard"/>
    <w:semiHidden/>
    <w:rsid w:val="00FE0998"/>
    <w:pPr>
      <w:numPr>
        <w:numId w:val="5"/>
      </w:numPr>
      <w:spacing w:line="252" w:lineRule="exact"/>
      <w:ind w:left="1429" w:hanging="357"/>
    </w:pPr>
  </w:style>
  <w:style w:type="paragraph" w:styleId="Aufzhlungszeichen5">
    <w:name w:val="List Bullet 5"/>
    <w:basedOn w:val="Standard"/>
    <w:semiHidden/>
    <w:rsid w:val="00FE0998"/>
    <w:pPr>
      <w:numPr>
        <w:numId w:val="6"/>
      </w:numPr>
      <w:spacing w:line="252" w:lineRule="exact"/>
      <w:ind w:left="1843" w:hanging="357"/>
    </w:pPr>
  </w:style>
  <w:style w:type="paragraph" w:styleId="Dokumentstruktur">
    <w:name w:val="Document Map"/>
    <w:basedOn w:val="Standard"/>
    <w:semiHidden/>
    <w:rsid w:val="00286D0D"/>
    <w:pPr>
      <w:shd w:val="clear" w:color="auto" w:fill="000080"/>
    </w:pPr>
    <w:rPr>
      <w:rFonts w:ascii="Tahoma" w:hAnsi="Tahoma" w:cs="Tahoma"/>
    </w:rPr>
  </w:style>
  <w:style w:type="paragraph" w:styleId="Listennummer">
    <w:name w:val="List Number"/>
    <w:basedOn w:val="Standard"/>
    <w:uiPriority w:val="3"/>
    <w:rsid w:val="008E3AAD"/>
    <w:pPr>
      <w:numPr>
        <w:numId w:val="7"/>
      </w:numPr>
      <w:tabs>
        <w:tab w:val="clear" w:pos="360"/>
      </w:tabs>
      <w:ind w:left="357" w:hanging="357"/>
      <w:contextualSpacing/>
    </w:pPr>
  </w:style>
  <w:style w:type="character" w:customStyle="1" w:styleId="berschrift1Zchn">
    <w:name w:val="Überschrift 1 Zchn"/>
    <w:link w:val="berschrift1"/>
    <w:uiPriority w:val="9"/>
    <w:rsid w:val="00A91C6B"/>
    <w:rPr>
      <w:rFonts w:asciiTheme="minorHAnsi" w:eastAsiaTheme="majorEastAsia" w:hAnsiTheme="minorHAnsi" w:cs="Arial"/>
      <w:bCs/>
      <w:color w:val="005AA0"/>
      <w:sz w:val="36"/>
      <w:szCs w:val="32"/>
      <w:lang w:eastAsia="en-US"/>
    </w:rPr>
  </w:style>
  <w:style w:type="character" w:customStyle="1" w:styleId="berschrift2Zchn">
    <w:name w:val="Überschrift 2 Zchn"/>
    <w:link w:val="berschrift2"/>
    <w:rsid w:val="00B04D9F"/>
    <w:rPr>
      <w:rFonts w:asciiTheme="minorHAnsi" w:eastAsiaTheme="majorEastAsia" w:hAnsiTheme="minorHAnsi" w:cs="Arial"/>
      <w:bCs/>
      <w:iCs/>
      <w:color w:val="005AA0"/>
      <w:sz w:val="28"/>
      <w:szCs w:val="28"/>
      <w:lang w:eastAsia="en-US"/>
    </w:rPr>
  </w:style>
  <w:style w:type="paragraph" w:styleId="Listenabsatz">
    <w:name w:val="List Paragraph"/>
    <w:basedOn w:val="Standard"/>
    <w:uiPriority w:val="34"/>
    <w:qFormat/>
    <w:rsid w:val="00DA5602"/>
    <w:pPr>
      <w:ind w:left="720"/>
      <w:contextualSpacing/>
    </w:pPr>
  </w:style>
  <w:style w:type="paragraph" w:customStyle="1" w:styleId="Grundtext">
    <w:name w:val="Grundtext"/>
    <w:basedOn w:val="Standard"/>
    <w:link w:val="GrundtextZchn"/>
    <w:qFormat/>
    <w:rsid w:val="00DA5602"/>
    <w:pPr>
      <w:spacing w:after="220"/>
    </w:pPr>
  </w:style>
  <w:style w:type="character" w:styleId="IntensiveHervorhebung">
    <w:name w:val="Intense Emphasis"/>
    <w:rsid w:val="00DA5602"/>
    <w:rPr>
      <w:i/>
      <w:iCs/>
      <w:color w:val="000000"/>
      <w:lang w:val="de-CH"/>
    </w:rPr>
  </w:style>
  <w:style w:type="character" w:styleId="IntensiverVerweis">
    <w:name w:val="Intense Reference"/>
    <w:rsid w:val="00DA5602"/>
    <w:rPr>
      <w:b/>
      <w:bCs/>
      <w:smallCaps/>
      <w:color w:val="000000"/>
      <w:spacing w:val="5"/>
      <w:lang w:val="de-CH"/>
    </w:rPr>
  </w:style>
  <w:style w:type="paragraph" w:styleId="IntensivesZitat">
    <w:name w:val="Intense Quote"/>
    <w:basedOn w:val="Standard"/>
    <w:next w:val="Standard"/>
    <w:link w:val="IntensivesZitatZchn"/>
    <w:rsid w:val="00DA5602"/>
    <w:pPr>
      <w:pBdr>
        <w:top w:val="single" w:sz="4" w:space="10" w:color="000000"/>
        <w:bottom w:val="single" w:sz="4" w:space="10" w:color="000000"/>
      </w:pBdr>
      <w:spacing w:before="360" w:after="360"/>
      <w:ind w:left="864" w:right="864"/>
      <w:jc w:val="center"/>
    </w:pPr>
    <w:rPr>
      <w:rFonts w:ascii="Arial" w:hAnsi="Arial"/>
      <w:i/>
      <w:iCs/>
      <w:color w:val="000000"/>
      <w:sz w:val="22"/>
    </w:rPr>
  </w:style>
  <w:style w:type="character" w:customStyle="1" w:styleId="IntensivesZitatZchn">
    <w:name w:val="Intensives Zitat Zchn"/>
    <w:link w:val="IntensivesZitat"/>
    <w:rsid w:val="00DA5602"/>
    <w:rPr>
      <w:rFonts w:ascii="Arial" w:hAnsi="Arial"/>
      <w:i/>
      <w:iCs/>
      <w:color w:val="000000"/>
      <w:sz w:val="22"/>
      <w:lang w:eastAsia="en-US"/>
    </w:rPr>
  </w:style>
  <w:style w:type="paragraph" w:styleId="Inhaltsverzeichnisberschrift">
    <w:name w:val="TOC Heading"/>
    <w:basedOn w:val="berschrift1"/>
    <w:next w:val="Standard"/>
    <w:uiPriority w:val="39"/>
    <w:rsid w:val="00DA5602"/>
    <w:pPr>
      <w:keepLines/>
      <w:numPr>
        <w:numId w:val="0"/>
      </w:numPr>
      <w:spacing w:before="240" w:after="0" w:line="259" w:lineRule="auto"/>
      <w:outlineLvl w:val="9"/>
    </w:pPr>
    <w:rPr>
      <w:b/>
      <w:bCs w:val="0"/>
      <w:color w:val="000000"/>
      <w:sz w:val="32"/>
      <w:lang w:eastAsia="de-CH"/>
    </w:rPr>
  </w:style>
  <w:style w:type="paragraph" w:styleId="Sprechblasentext">
    <w:name w:val="Balloon Text"/>
    <w:basedOn w:val="Standard"/>
    <w:link w:val="SprechblasentextZchn"/>
    <w:semiHidden/>
    <w:unhideWhenUsed/>
    <w:rsid w:val="00EF532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F532D"/>
    <w:rPr>
      <w:rFonts w:ascii="Segoe UI" w:hAnsi="Segoe UI" w:cs="Segoe UI"/>
      <w:sz w:val="18"/>
      <w:szCs w:val="18"/>
      <w:lang w:val="de-CH" w:eastAsia="en-US"/>
    </w:rPr>
  </w:style>
  <w:style w:type="paragraph" w:styleId="Listennummer2">
    <w:name w:val="List Number 2"/>
    <w:basedOn w:val="Standard"/>
    <w:semiHidden/>
    <w:rsid w:val="008E3AAD"/>
    <w:pPr>
      <w:numPr>
        <w:numId w:val="8"/>
      </w:numPr>
      <w:tabs>
        <w:tab w:val="clear" w:pos="643"/>
      </w:tabs>
      <w:ind w:left="714" w:hanging="357"/>
      <w:contextualSpacing/>
    </w:pPr>
  </w:style>
  <w:style w:type="character" w:customStyle="1" w:styleId="berschrift3Zchn">
    <w:name w:val="Überschrift 3 Zchn"/>
    <w:basedOn w:val="Absatz-Standardschriftart"/>
    <w:link w:val="berschrift3"/>
    <w:rsid w:val="00706786"/>
    <w:rPr>
      <w:rFonts w:asciiTheme="minorHAnsi" w:eastAsiaTheme="majorEastAsia" w:hAnsiTheme="minorHAnsi" w:cs="Arial"/>
      <w:bCs/>
      <w:color w:val="005AA0"/>
      <w:sz w:val="24"/>
      <w:szCs w:val="26"/>
      <w:lang w:val="de-CH" w:eastAsia="en-US"/>
    </w:rPr>
  </w:style>
  <w:style w:type="character" w:customStyle="1" w:styleId="berschrift4Zchn">
    <w:name w:val="Überschrift 4 Zchn"/>
    <w:basedOn w:val="Absatz-Standardschriftart"/>
    <w:link w:val="berschrift4"/>
    <w:rsid w:val="00706786"/>
    <w:rPr>
      <w:rFonts w:asciiTheme="minorHAnsi" w:eastAsiaTheme="majorEastAsia" w:hAnsiTheme="minorHAnsi" w:cstheme="majorBidi"/>
      <w:bCs/>
      <w:color w:val="005AA0"/>
      <w:szCs w:val="28"/>
      <w:lang w:val="de-CH" w:eastAsia="en-US"/>
    </w:rPr>
  </w:style>
  <w:style w:type="character" w:customStyle="1" w:styleId="berschrift5Zchn">
    <w:name w:val="Überschrift 5 Zchn"/>
    <w:basedOn w:val="Absatz-Standardschriftart"/>
    <w:link w:val="berschrift5"/>
    <w:semiHidden/>
    <w:rsid w:val="00DA5602"/>
    <w:rPr>
      <w:rFonts w:asciiTheme="minorHAnsi" w:eastAsiaTheme="majorEastAsia" w:hAnsiTheme="minorHAnsi" w:cstheme="majorBidi"/>
      <w:bCs/>
      <w:iCs/>
      <w:szCs w:val="26"/>
      <w:lang w:val="de-CH" w:eastAsia="en-US"/>
    </w:rPr>
  </w:style>
  <w:style w:type="character" w:customStyle="1" w:styleId="berschrift6Zchn">
    <w:name w:val="Überschrift 6 Zchn"/>
    <w:basedOn w:val="Absatz-Standardschriftart"/>
    <w:link w:val="berschrift6"/>
    <w:semiHidden/>
    <w:rsid w:val="00DA5602"/>
    <w:rPr>
      <w:rFonts w:asciiTheme="minorHAnsi" w:eastAsiaTheme="majorEastAsia" w:hAnsiTheme="minorHAnsi" w:cstheme="majorBidi"/>
      <w:bCs/>
      <w:szCs w:val="22"/>
      <w:lang w:val="de-CH" w:eastAsia="en-US"/>
    </w:rPr>
  </w:style>
  <w:style w:type="character" w:customStyle="1" w:styleId="berschrift7Zchn">
    <w:name w:val="Überschrift 7 Zchn"/>
    <w:basedOn w:val="Absatz-Standardschriftart"/>
    <w:link w:val="berschrift7"/>
    <w:semiHidden/>
    <w:rsid w:val="00DA5602"/>
    <w:rPr>
      <w:rFonts w:asciiTheme="minorHAnsi" w:eastAsiaTheme="majorEastAsia" w:hAnsiTheme="minorHAnsi" w:cstheme="majorBidi"/>
      <w:szCs w:val="24"/>
      <w:lang w:val="de-CH" w:eastAsia="en-US"/>
    </w:rPr>
  </w:style>
  <w:style w:type="character" w:customStyle="1" w:styleId="berschrift8Zchn">
    <w:name w:val="Überschrift 8 Zchn"/>
    <w:basedOn w:val="Absatz-Standardschriftart"/>
    <w:link w:val="berschrift8"/>
    <w:semiHidden/>
    <w:rsid w:val="00DA5602"/>
    <w:rPr>
      <w:rFonts w:asciiTheme="minorHAnsi" w:eastAsiaTheme="majorEastAsia" w:hAnsiTheme="minorHAnsi" w:cstheme="majorBidi"/>
      <w:iCs/>
      <w:szCs w:val="24"/>
      <w:lang w:val="de-CH" w:eastAsia="en-US"/>
    </w:rPr>
  </w:style>
  <w:style w:type="character" w:customStyle="1" w:styleId="berschrift9Zchn">
    <w:name w:val="Überschrift 9 Zchn"/>
    <w:basedOn w:val="Absatz-Standardschriftart"/>
    <w:link w:val="berschrift9"/>
    <w:semiHidden/>
    <w:rsid w:val="00DA5602"/>
    <w:rPr>
      <w:rFonts w:asciiTheme="minorHAnsi" w:eastAsiaTheme="majorEastAsia" w:hAnsiTheme="minorHAnsi" w:cs="Arial"/>
      <w:szCs w:val="22"/>
      <w:lang w:val="de-CH" w:eastAsia="en-US"/>
    </w:rPr>
  </w:style>
  <w:style w:type="paragraph" w:styleId="Beschriftung">
    <w:name w:val="caption"/>
    <w:basedOn w:val="Standard"/>
    <w:next w:val="Standard"/>
    <w:unhideWhenUsed/>
    <w:qFormat/>
    <w:rsid w:val="00DA5602"/>
    <w:pPr>
      <w:spacing w:after="200" w:line="240" w:lineRule="auto"/>
    </w:pPr>
    <w:rPr>
      <w:i/>
      <w:iCs/>
      <w:color w:val="242852" w:themeColor="text2"/>
      <w:sz w:val="18"/>
      <w:szCs w:val="18"/>
    </w:rPr>
  </w:style>
  <w:style w:type="character" w:customStyle="1" w:styleId="TitelZchn">
    <w:name w:val="Titel Zchn"/>
    <w:basedOn w:val="Absatz-Standardschriftart"/>
    <w:link w:val="Titel"/>
    <w:rsid w:val="00DA5602"/>
    <w:rPr>
      <w:rFonts w:asciiTheme="minorHAnsi" w:eastAsiaTheme="majorEastAsia" w:hAnsiTheme="minorHAnsi" w:cs="Arial"/>
      <w:bCs/>
      <w:color w:val="005AA0"/>
      <w:sz w:val="72"/>
      <w:szCs w:val="32"/>
      <w:lang w:val="de-CH" w:eastAsia="en-US"/>
    </w:rPr>
  </w:style>
  <w:style w:type="paragraph" w:styleId="Untertitel">
    <w:name w:val="Subtitle"/>
    <w:basedOn w:val="Standard"/>
    <w:next w:val="Standard"/>
    <w:link w:val="UntertitelZchn"/>
    <w:semiHidden/>
    <w:qFormat/>
    <w:rsid w:val="00DA5602"/>
    <w:pPr>
      <w:numPr>
        <w:ilvl w:val="1"/>
      </w:numPr>
      <w:spacing w:after="160"/>
    </w:pPr>
    <w:rPr>
      <w:rFonts w:eastAsiaTheme="minorEastAsia" w:cstheme="minorBidi"/>
      <w:color w:val="5A5A5A" w:themeColor="text1" w:themeTint="A5"/>
      <w:spacing w:val="15"/>
      <w:sz w:val="22"/>
      <w:szCs w:val="22"/>
    </w:rPr>
  </w:style>
  <w:style w:type="character" w:customStyle="1" w:styleId="UntertitelZchn">
    <w:name w:val="Untertitel Zchn"/>
    <w:basedOn w:val="Absatz-Standardschriftart"/>
    <w:link w:val="Untertitel"/>
    <w:semiHidden/>
    <w:rsid w:val="00DA5602"/>
    <w:rPr>
      <w:rFonts w:asciiTheme="minorHAnsi" w:eastAsiaTheme="minorEastAsia" w:hAnsiTheme="minorHAnsi" w:cstheme="minorBidi"/>
      <w:color w:val="5A5A5A" w:themeColor="text1" w:themeTint="A5"/>
      <w:spacing w:val="15"/>
      <w:sz w:val="22"/>
      <w:szCs w:val="22"/>
      <w:lang w:val="de-CH" w:eastAsia="en-US"/>
    </w:rPr>
  </w:style>
  <w:style w:type="character" w:styleId="Fett">
    <w:name w:val="Strong"/>
    <w:basedOn w:val="Absatz-Standardschriftart"/>
    <w:semiHidden/>
    <w:qFormat/>
    <w:rsid w:val="00DA5602"/>
    <w:rPr>
      <w:b/>
      <w:bCs/>
      <w:lang w:val="de-CH"/>
    </w:rPr>
  </w:style>
  <w:style w:type="character" w:styleId="Hervorhebung">
    <w:name w:val="Emphasis"/>
    <w:basedOn w:val="Absatz-Standardschriftart"/>
    <w:semiHidden/>
    <w:qFormat/>
    <w:rsid w:val="00DA5602"/>
    <w:rPr>
      <w:i/>
      <w:iCs/>
      <w:lang w:val="de-CH"/>
    </w:rPr>
  </w:style>
  <w:style w:type="paragraph" w:styleId="KeinLeerraum">
    <w:name w:val="No Spacing"/>
    <w:link w:val="KeinLeerraumZchn"/>
    <w:uiPriority w:val="1"/>
    <w:rsid w:val="00DA5602"/>
    <w:rPr>
      <w:rFonts w:asciiTheme="minorHAnsi" w:hAnsiTheme="minorHAnsi"/>
      <w:lang w:eastAsia="en-US"/>
    </w:rPr>
  </w:style>
  <w:style w:type="paragraph" w:styleId="Zitat">
    <w:name w:val="Quote"/>
    <w:basedOn w:val="Standard"/>
    <w:next w:val="Standard"/>
    <w:link w:val="ZitatZchn"/>
    <w:semiHidden/>
    <w:qFormat/>
    <w:rsid w:val="00DA560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semiHidden/>
    <w:rsid w:val="00DA5602"/>
    <w:rPr>
      <w:rFonts w:asciiTheme="minorHAnsi" w:hAnsiTheme="minorHAnsi"/>
      <w:i/>
      <w:iCs/>
      <w:color w:val="404040" w:themeColor="text1" w:themeTint="BF"/>
      <w:lang w:val="de-CH" w:eastAsia="en-US"/>
    </w:rPr>
  </w:style>
  <w:style w:type="character" w:styleId="SchwacheHervorhebung">
    <w:name w:val="Subtle Emphasis"/>
    <w:basedOn w:val="Absatz-Standardschriftart"/>
    <w:semiHidden/>
    <w:qFormat/>
    <w:rsid w:val="00DA5602"/>
    <w:rPr>
      <w:i/>
      <w:iCs/>
      <w:color w:val="404040" w:themeColor="text1" w:themeTint="BF"/>
      <w:lang w:val="de-CH"/>
    </w:rPr>
  </w:style>
  <w:style w:type="character" w:styleId="SchwacherVerweis">
    <w:name w:val="Subtle Reference"/>
    <w:basedOn w:val="Absatz-Standardschriftart"/>
    <w:semiHidden/>
    <w:qFormat/>
    <w:rsid w:val="00DA5602"/>
    <w:rPr>
      <w:smallCaps/>
      <w:color w:val="5A5A5A" w:themeColor="text1" w:themeTint="A5"/>
      <w:lang w:val="de-CH"/>
    </w:rPr>
  </w:style>
  <w:style w:type="character" w:styleId="Buchtitel">
    <w:name w:val="Book Title"/>
    <w:basedOn w:val="Absatz-Standardschriftart"/>
    <w:semiHidden/>
    <w:qFormat/>
    <w:rsid w:val="00DA5602"/>
    <w:rPr>
      <w:b/>
      <w:bCs/>
      <w:i/>
      <w:iCs/>
      <w:spacing w:val="5"/>
      <w:lang w:val="de-CH"/>
    </w:rPr>
  </w:style>
  <w:style w:type="paragraph" w:customStyle="1" w:styleId="UntertitelWWZ">
    <w:name w:val="Untertitel WWZ"/>
    <w:basedOn w:val="Grundtext"/>
    <w:next w:val="Untertitel"/>
    <w:link w:val="UntertitelWWZZchn"/>
    <w:qFormat/>
    <w:rsid w:val="00951FB7"/>
    <w:rPr>
      <w:color w:val="005AA0"/>
      <w:sz w:val="36"/>
    </w:rPr>
  </w:style>
  <w:style w:type="character" w:customStyle="1" w:styleId="GrundtextZchn">
    <w:name w:val="Grundtext Zchn"/>
    <w:basedOn w:val="Absatz-Standardschriftart"/>
    <w:link w:val="Grundtext"/>
    <w:rsid w:val="00951FB7"/>
    <w:rPr>
      <w:rFonts w:asciiTheme="minorHAnsi" w:hAnsiTheme="minorHAnsi"/>
      <w:lang w:val="de-CH" w:eastAsia="en-US"/>
    </w:rPr>
  </w:style>
  <w:style w:type="character" w:customStyle="1" w:styleId="UntertitelWWZZchn">
    <w:name w:val="Untertitel WWZ Zchn"/>
    <w:basedOn w:val="GrundtextZchn"/>
    <w:link w:val="UntertitelWWZ"/>
    <w:rsid w:val="00951FB7"/>
    <w:rPr>
      <w:rFonts w:asciiTheme="minorHAnsi" w:hAnsiTheme="minorHAnsi"/>
      <w:color w:val="005AA0"/>
      <w:sz w:val="36"/>
      <w:lang w:val="de-CH" w:eastAsia="en-US"/>
    </w:rPr>
  </w:style>
  <w:style w:type="character" w:customStyle="1" w:styleId="KeinLeerraumZchn">
    <w:name w:val="Kein Leerraum Zchn"/>
    <w:basedOn w:val="Absatz-Standardschriftart"/>
    <w:link w:val="KeinLeerraum"/>
    <w:uiPriority w:val="1"/>
    <w:rsid w:val="00BC0173"/>
    <w:rPr>
      <w:rFonts w:asciiTheme="minorHAnsi" w:hAnsiTheme="minorHAnsi"/>
      <w:lang w:val="de-CH" w:eastAsia="en-US"/>
    </w:rPr>
  </w:style>
  <w:style w:type="character" w:customStyle="1" w:styleId="FuzeileZchn">
    <w:name w:val="Fußzeile Zchn"/>
    <w:basedOn w:val="Absatz-Standardschriftart"/>
    <w:link w:val="Fuzeile"/>
    <w:uiPriority w:val="99"/>
    <w:rsid w:val="00FD63E6"/>
    <w:rPr>
      <w:rFonts w:asciiTheme="minorHAnsi" w:hAnsiTheme="minorHAnsi"/>
      <w:sz w:val="16"/>
      <w:lang w:val="de-CH" w:eastAsia="en-US"/>
    </w:rPr>
  </w:style>
  <w:style w:type="paragraph" w:customStyle="1" w:styleId="IPABerichtTitel">
    <w:name w:val="IPA Bericht Titel"/>
    <w:basedOn w:val="Standard"/>
    <w:link w:val="IPABerichtTitelZchn"/>
    <w:qFormat/>
    <w:rsid w:val="004430A8"/>
    <w:rPr>
      <w:color w:val="005AA0"/>
      <w:sz w:val="72"/>
    </w:rPr>
  </w:style>
  <w:style w:type="table" w:styleId="Tabellenraster">
    <w:name w:val="Table Grid"/>
    <w:basedOn w:val="NormaleTabelle"/>
    <w:rsid w:val="001D6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BerichtTitelZchn">
    <w:name w:val="IPA Bericht Titel Zchn"/>
    <w:basedOn w:val="Absatz-Standardschriftart"/>
    <w:link w:val="IPABerichtTitel"/>
    <w:rsid w:val="004430A8"/>
    <w:rPr>
      <w:rFonts w:asciiTheme="minorHAnsi" w:hAnsiTheme="minorHAnsi"/>
      <w:color w:val="005AA0"/>
      <w:sz w:val="72"/>
      <w:lang w:val="de-CH" w:eastAsia="en-US"/>
    </w:rPr>
  </w:style>
  <w:style w:type="table" w:styleId="Listentabelle7farbigAkzent3">
    <w:name w:val="List Table 7 Colorful Accent 3"/>
    <w:basedOn w:val="NormaleTabelle"/>
    <w:uiPriority w:val="52"/>
    <w:rsid w:val="00BB1D69"/>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5A42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Speziell">
    <w:name w:val="Text Speziell"/>
    <w:basedOn w:val="Untertitel"/>
    <w:link w:val="TextSpeziellZchn"/>
    <w:qFormat/>
    <w:rsid w:val="00706786"/>
    <w:pPr>
      <w:jc w:val="center"/>
    </w:pPr>
    <w:rPr>
      <w:rFonts w:ascii="Segoe UI" w:hAnsi="Segoe UI" w:cs="Segoe UI"/>
    </w:rPr>
  </w:style>
  <w:style w:type="character" w:customStyle="1" w:styleId="TextSpeziellZchn">
    <w:name w:val="Text Speziell Zchn"/>
    <w:basedOn w:val="UntertitelZchn"/>
    <w:link w:val="TextSpeziell"/>
    <w:rsid w:val="00706786"/>
    <w:rPr>
      <w:rFonts w:ascii="Segoe UI" w:eastAsiaTheme="minorEastAsia" w:hAnsi="Segoe UI" w:cs="Segoe UI"/>
      <w:color w:val="5A5A5A" w:themeColor="text1" w:themeTint="A5"/>
      <w:spacing w:val="15"/>
      <w:sz w:val="22"/>
      <w:szCs w:val="22"/>
      <w:lang w:val="de-CH" w:eastAsia="en-US"/>
    </w:rPr>
  </w:style>
  <w:style w:type="character" w:styleId="BesuchterLink">
    <w:name w:val="FollowedHyperlink"/>
    <w:basedOn w:val="Absatz-Standardschriftart"/>
    <w:uiPriority w:val="99"/>
    <w:semiHidden/>
    <w:unhideWhenUsed/>
    <w:rsid w:val="0032528E"/>
    <w:rPr>
      <w:color w:val="954F72"/>
      <w:u w:val="single"/>
      <w:lang w:val="de-CH"/>
    </w:rPr>
  </w:style>
  <w:style w:type="paragraph" w:customStyle="1" w:styleId="msonormal0">
    <w:name w:val="msonormal"/>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65">
    <w:name w:val="xl65"/>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66">
    <w:name w:val="xl66"/>
    <w:basedOn w:val="Standard"/>
    <w:rsid w:val="0032528E"/>
    <w:pPr>
      <w:spacing w:before="100" w:beforeAutospacing="1" w:after="100" w:afterAutospacing="1" w:line="240" w:lineRule="auto"/>
      <w:jc w:val="center"/>
    </w:pPr>
    <w:rPr>
      <w:rFonts w:ascii="Times New Roman" w:hAnsi="Times New Roman"/>
      <w:sz w:val="24"/>
      <w:szCs w:val="24"/>
      <w:lang w:eastAsia="de-CH"/>
    </w:rPr>
  </w:style>
  <w:style w:type="paragraph" w:customStyle="1" w:styleId="xl67">
    <w:name w:val="xl67"/>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68">
    <w:name w:val="xl68"/>
    <w:basedOn w:val="Standard"/>
    <w:rsid w:val="0032528E"/>
    <w:pPr>
      <w:pBdr>
        <w:top w:val="single" w:sz="4" w:space="0" w:color="auto"/>
        <w:left w:val="single" w:sz="4" w:space="0" w:color="auto"/>
        <w:bottom w:val="single" w:sz="4" w:space="0" w:color="auto"/>
        <w:right w:val="single" w:sz="4" w:space="0" w:color="auto"/>
      </w:pBdr>
      <w:shd w:val="clear" w:color="000000" w:fill="E6B30B"/>
      <w:spacing w:before="100" w:beforeAutospacing="1" w:after="100" w:afterAutospacing="1" w:line="240" w:lineRule="auto"/>
    </w:pPr>
    <w:rPr>
      <w:rFonts w:ascii="Times New Roman" w:hAnsi="Times New Roman"/>
      <w:sz w:val="24"/>
      <w:szCs w:val="24"/>
      <w:lang w:eastAsia="de-CH"/>
    </w:rPr>
  </w:style>
  <w:style w:type="paragraph" w:customStyle="1" w:styleId="xl69">
    <w:name w:val="xl69"/>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0">
    <w:name w:val="xl70"/>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1">
    <w:name w:val="xl71"/>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2">
    <w:name w:val="xl72"/>
    <w:basedOn w:val="Standard"/>
    <w:rsid w:val="0032528E"/>
    <w:pP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3">
    <w:name w:val="xl73"/>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74">
    <w:name w:val="xl74"/>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75">
    <w:name w:val="xl75"/>
    <w:basedOn w:val="Standard"/>
    <w:rsid w:val="0032528E"/>
    <w:pPr>
      <w:pBdr>
        <w:top w:val="single" w:sz="4" w:space="0" w:color="auto"/>
        <w:left w:val="single" w:sz="4" w:space="0" w:color="auto"/>
        <w:bottom w:val="single" w:sz="4" w:space="0" w:color="auto"/>
      </w:pBdr>
      <w:shd w:val="clear" w:color="000000" w:fill="4EB4ED"/>
      <w:spacing w:before="100" w:beforeAutospacing="1" w:after="100" w:afterAutospacing="1" w:line="240" w:lineRule="auto"/>
    </w:pPr>
    <w:rPr>
      <w:rFonts w:ascii="Times New Roman" w:hAnsi="Times New Roman"/>
      <w:b/>
      <w:bCs/>
      <w:sz w:val="24"/>
      <w:szCs w:val="24"/>
      <w:lang w:eastAsia="de-CH"/>
    </w:rPr>
  </w:style>
  <w:style w:type="paragraph" w:customStyle="1" w:styleId="xl76">
    <w:name w:val="xl76"/>
    <w:basedOn w:val="Standard"/>
    <w:rsid w:val="0032528E"/>
    <w:pPr>
      <w:pBdr>
        <w:top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7">
    <w:name w:val="xl77"/>
    <w:basedOn w:val="Standard"/>
    <w:rsid w:val="0032528E"/>
    <w:pPr>
      <w:pBdr>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78">
    <w:name w:val="xl78"/>
    <w:basedOn w:val="Standard"/>
    <w:rsid w:val="0032528E"/>
    <w:pPr>
      <w:pBdr>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9">
    <w:name w:val="xl79"/>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80">
    <w:name w:val="xl80"/>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81">
    <w:name w:val="xl81"/>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2">
    <w:name w:val="xl82"/>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3">
    <w:name w:val="xl83"/>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84">
    <w:name w:val="xl84"/>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85">
    <w:name w:val="xl85"/>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86">
    <w:name w:val="xl86"/>
    <w:basedOn w:val="Standard"/>
    <w:rsid w:val="0032528E"/>
    <w:pPr>
      <w:pBdr>
        <w:top w:val="single" w:sz="4" w:space="0" w:color="auto"/>
        <w:left w:val="single" w:sz="4" w:space="0" w:color="auto"/>
        <w:bottom w:val="single" w:sz="4" w:space="0" w:color="auto"/>
        <w:right w:val="single" w:sz="4" w:space="0" w:color="auto"/>
      </w:pBdr>
      <w:shd w:val="clear" w:color="000000" w:fill="6797B5"/>
      <w:spacing w:before="100" w:beforeAutospacing="1" w:after="100" w:afterAutospacing="1" w:line="240" w:lineRule="auto"/>
      <w:jc w:val="center"/>
    </w:pPr>
    <w:rPr>
      <w:rFonts w:ascii="Times New Roman" w:hAnsi="Times New Roman"/>
      <w:sz w:val="24"/>
      <w:szCs w:val="24"/>
      <w:lang w:eastAsia="de-CH"/>
    </w:rPr>
  </w:style>
  <w:style w:type="paragraph" w:customStyle="1" w:styleId="xl87">
    <w:name w:val="xl87"/>
    <w:basedOn w:val="Standard"/>
    <w:rsid w:val="0032528E"/>
    <w:pP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88">
    <w:name w:val="xl88"/>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89">
    <w:name w:val="xl89"/>
    <w:basedOn w:val="Standard"/>
    <w:rsid w:val="0032528E"/>
    <w:pPr>
      <w:pBdr>
        <w:top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90">
    <w:name w:val="xl90"/>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91">
    <w:name w:val="xl91"/>
    <w:basedOn w:val="Standard"/>
    <w:rsid w:val="0032528E"/>
    <w:pPr>
      <w:pBdr>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92">
    <w:name w:val="xl92"/>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93">
    <w:name w:val="xl93"/>
    <w:basedOn w:val="Standard"/>
    <w:rsid w:val="0032528E"/>
    <w:pPr>
      <w:pBdr>
        <w:top w:val="single" w:sz="4" w:space="0" w:color="auto"/>
        <w:left w:val="single" w:sz="4" w:space="0" w:color="auto"/>
        <w:bottom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4">
    <w:name w:val="xl94"/>
    <w:basedOn w:val="Standard"/>
    <w:rsid w:val="0032528E"/>
    <w:pPr>
      <w:pBdr>
        <w:top w:val="single" w:sz="4" w:space="0" w:color="auto"/>
        <w:bottom w:val="single" w:sz="4" w:space="0" w:color="auto"/>
        <w:right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5">
    <w:name w:val="xl95"/>
    <w:basedOn w:val="Standard"/>
    <w:rsid w:val="0032528E"/>
    <w:pPr>
      <w:pBdr>
        <w:top w:val="single" w:sz="4" w:space="0" w:color="auto"/>
        <w:left w:val="single" w:sz="4" w:space="0" w:color="auto"/>
        <w:bottom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6">
    <w:name w:val="xl96"/>
    <w:basedOn w:val="Standard"/>
    <w:rsid w:val="0032528E"/>
    <w:pPr>
      <w:pBdr>
        <w:top w:val="single" w:sz="4" w:space="0" w:color="auto"/>
        <w:bottom w:val="single" w:sz="4" w:space="0" w:color="auto"/>
        <w:right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7">
    <w:name w:val="xl97"/>
    <w:basedOn w:val="Standard"/>
    <w:rsid w:val="0032528E"/>
    <w:pPr>
      <w:pBdr>
        <w:top w:val="single" w:sz="4" w:space="0" w:color="auto"/>
        <w:left w:val="single" w:sz="4" w:space="0" w:color="auto"/>
        <w:bottom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8">
    <w:name w:val="xl98"/>
    <w:basedOn w:val="Standard"/>
    <w:rsid w:val="0032528E"/>
    <w:pPr>
      <w:pBdr>
        <w:top w:val="single" w:sz="4" w:space="0" w:color="auto"/>
        <w:bottom w:val="single" w:sz="4" w:space="0" w:color="auto"/>
        <w:right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9">
    <w:name w:val="xl99"/>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0">
    <w:name w:val="xl100"/>
    <w:basedOn w:val="Standard"/>
    <w:rsid w:val="0032528E"/>
    <w:pPr>
      <w:pBdr>
        <w:top w:val="single" w:sz="4" w:space="0" w:color="auto"/>
        <w:lef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1">
    <w:name w:val="xl101"/>
    <w:basedOn w:val="Standard"/>
    <w:rsid w:val="0032528E"/>
    <w:pPr>
      <w:pBdr>
        <w:top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2">
    <w:name w:val="xl102"/>
    <w:basedOn w:val="Standard"/>
    <w:rsid w:val="0032528E"/>
    <w:pPr>
      <w:pBdr>
        <w:top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3">
    <w:name w:val="xl103"/>
    <w:basedOn w:val="Standard"/>
    <w:rsid w:val="0032528E"/>
    <w:pPr>
      <w:pBdr>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4">
    <w:name w:val="xl104"/>
    <w:basedOn w:val="Standard"/>
    <w:rsid w:val="0032528E"/>
    <w:pPr>
      <w:pBdr>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5">
    <w:name w:val="xl105"/>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6">
    <w:name w:val="xl106"/>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7">
    <w:name w:val="xl107"/>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8">
    <w:name w:val="xl108"/>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9">
    <w:name w:val="xl109"/>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character" w:styleId="NichtaufgelsteErwhnung">
    <w:name w:val="Unresolved Mention"/>
    <w:basedOn w:val="Absatz-Standardschriftart"/>
    <w:uiPriority w:val="99"/>
    <w:semiHidden/>
    <w:unhideWhenUsed/>
    <w:rsid w:val="00AF02F7"/>
    <w:rPr>
      <w:color w:val="808080"/>
      <w:shd w:val="clear" w:color="auto" w:fill="E6E6E6"/>
      <w:lang w:val="de-CH"/>
    </w:rPr>
  </w:style>
  <w:style w:type="paragraph" w:styleId="Abbildungsverzeichnis">
    <w:name w:val="table of figures"/>
    <w:basedOn w:val="Standard"/>
    <w:next w:val="Standard"/>
    <w:uiPriority w:val="99"/>
    <w:unhideWhenUsed/>
    <w:rsid w:val="00786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5539">
      <w:bodyDiv w:val="1"/>
      <w:marLeft w:val="0"/>
      <w:marRight w:val="0"/>
      <w:marTop w:val="0"/>
      <w:marBottom w:val="0"/>
      <w:divBdr>
        <w:top w:val="none" w:sz="0" w:space="0" w:color="auto"/>
        <w:left w:val="none" w:sz="0" w:space="0" w:color="auto"/>
        <w:bottom w:val="none" w:sz="0" w:space="0" w:color="auto"/>
        <w:right w:val="none" w:sz="0" w:space="0" w:color="auto"/>
      </w:divBdr>
      <w:divsChild>
        <w:div w:id="1318458034">
          <w:marLeft w:val="0"/>
          <w:marRight w:val="0"/>
          <w:marTop w:val="0"/>
          <w:marBottom w:val="0"/>
          <w:divBdr>
            <w:top w:val="none" w:sz="0" w:space="0" w:color="auto"/>
            <w:left w:val="none" w:sz="0" w:space="0" w:color="auto"/>
            <w:bottom w:val="none" w:sz="0" w:space="0" w:color="auto"/>
            <w:right w:val="none" w:sz="0" w:space="0" w:color="auto"/>
          </w:divBdr>
        </w:div>
        <w:div w:id="1367947729">
          <w:marLeft w:val="0"/>
          <w:marRight w:val="0"/>
          <w:marTop w:val="0"/>
          <w:marBottom w:val="0"/>
          <w:divBdr>
            <w:top w:val="none" w:sz="0" w:space="0" w:color="auto"/>
            <w:left w:val="none" w:sz="0" w:space="0" w:color="auto"/>
            <w:bottom w:val="none" w:sz="0" w:space="0" w:color="auto"/>
            <w:right w:val="none" w:sz="0" w:space="0" w:color="auto"/>
          </w:divBdr>
        </w:div>
        <w:div w:id="807625641">
          <w:marLeft w:val="0"/>
          <w:marRight w:val="0"/>
          <w:marTop w:val="0"/>
          <w:marBottom w:val="0"/>
          <w:divBdr>
            <w:top w:val="none" w:sz="0" w:space="0" w:color="auto"/>
            <w:left w:val="none" w:sz="0" w:space="0" w:color="auto"/>
            <w:bottom w:val="none" w:sz="0" w:space="0" w:color="auto"/>
            <w:right w:val="none" w:sz="0" w:space="0" w:color="auto"/>
          </w:divBdr>
        </w:div>
        <w:div w:id="14501879">
          <w:marLeft w:val="0"/>
          <w:marRight w:val="0"/>
          <w:marTop w:val="0"/>
          <w:marBottom w:val="0"/>
          <w:divBdr>
            <w:top w:val="none" w:sz="0" w:space="0" w:color="auto"/>
            <w:left w:val="none" w:sz="0" w:space="0" w:color="auto"/>
            <w:bottom w:val="none" w:sz="0" w:space="0" w:color="auto"/>
            <w:right w:val="none" w:sz="0" w:space="0" w:color="auto"/>
          </w:divBdr>
        </w:div>
        <w:div w:id="1738357857">
          <w:marLeft w:val="0"/>
          <w:marRight w:val="0"/>
          <w:marTop w:val="0"/>
          <w:marBottom w:val="0"/>
          <w:divBdr>
            <w:top w:val="none" w:sz="0" w:space="0" w:color="auto"/>
            <w:left w:val="none" w:sz="0" w:space="0" w:color="auto"/>
            <w:bottom w:val="none" w:sz="0" w:space="0" w:color="auto"/>
            <w:right w:val="none" w:sz="0" w:space="0" w:color="auto"/>
          </w:divBdr>
        </w:div>
        <w:div w:id="1856379410">
          <w:marLeft w:val="0"/>
          <w:marRight w:val="0"/>
          <w:marTop w:val="0"/>
          <w:marBottom w:val="0"/>
          <w:divBdr>
            <w:top w:val="none" w:sz="0" w:space="0" w:color="auto"/>
            <w:left w:val="none" w:sz="0" w:space="0" w:color="auto"/>
            <w:bottom w:val="none" w:sz="0" w:space="0" w:color="auto"/>
            <w:right w:val="none" w:sz="0" w:space="0" w:color="auto"/>
          </w:divBdr>
        </w:div>
        <w:div w:id="631904317">
          <w:marLeft w:val="0"/>
          <w:marRight w:val="0"/>
          <w:marTop w:val="0"/>
          <w:marBottom w:val="0"/>
          <w:divBdr>
            <w:top w:val="none" w:sz="0" w:space="0" w:color="auto"/>
            <w:left w:val="none" w:sz="0" w:space="0" w:color="auto"/>
            <w:bottom w:val="none" w:sz="0" w:space="0" w:color="auto"/>
            <w:right w:val="none" w:sz="0" w:space="0" w:color="auto"/>
          </w:divBdr>
        </w:div>
        <w:div w:id="1655449667">
          <w:marLeft w:val="0"/>
          <w:marRight w:val="0"/>
          <w:marTop w:val="0"/>
          <w:marBottom w:val="0"/>
          <w:divBdr>
            <w:top w:val="none" w:sz="0" w:space="0" w:color="auto"/>
            <w:left w:val="none" w:sz="0" w:space="0" w:color="auto"/>
            <w:bottom w:val="none" w:sz="0" w:space="0" w:color="auto"/>
            <w:right w:val="none" w:sz="0" w:space="0" w:color="auto"/>
          </w:divBdr>
        </w:div>
        <w:div w:id="686831773">
          <w:marLeft w:val="0"/>
          <w:marRight w:val="0"/>
          <w:marTop w:val="0"/>
          <w:marBottom w:val="0"/>
          <w:divBdr>
            <w:top w:val="none" w:sz="0" w:space="0" w:color="auto"/>
            <w:left w:val="none" w:sz="0" w:space="0" w:color="auto"/>
            <w:bottom w:val="none" w:sz="0" w:space="0" w:color="auto"/>
            <w:right w:val="none" w:sz="0" w:space="0" w:color="auto"/>
          </w:divBdr>
        </w:div>
        <w:div w:id="1810706292">
          <w:marLeft w:val="0"/>
          <w:marRight w:val="0"/>
          <w:marTop w:val="0"/>
          <w:marBottom w:val="0"/>
          <w:divBdr>
            <w:top w:val="none" w:sz="0" w:space="0" w:color="auto"/>
            <w:left w:val="none" w:sz="0" w:space="0" w:color="auto"/>
            <w:bottom w:val="none" w:sz="0" w:space="0" w:color="auto"/>
            <w:right w:val="none" w:sz="0" w:space="0" w:color="auto"/>
          </w:divBdr>
        </w:div>
      </w:divsChild>
    </w:div>
    <w:div w:id="76098376">
      <w:bodyDiv w:val="1"/>
      <w:marLeft w:val="0"/>
      <w:marRight w:val="0"/>
      <w:marTop w:val="0"/>
      <w:marBottom w:val="0"/>
      <w:divBdr>
        <w:top w:val="none" w:sz="0" w:space="0" w:color="auto"/>
        <w:left w:val="none" w:sz="0" w:space="0" w:color="auto"/>
        <w:bottom w:val="none" w:sz="0" w:space="0" w:color="auto"/>
        <w:right w:val="none" w:sz="0" w:space="0" w:color="auto"/>
      </w:divBdr>
    </w:div>
    <w:div w:id="424956934">
      <w:bodyDiv w:val="1"/>
      <w:marLeft w:val="0"/>
      <w:marRight w:val="0"/>
      <w:marTop w:val="0"/>
      <w:marBottom w:val="0"/>
      <w:divBdr>
        <w:top w:val="none" w:sz="0" w:space="0" w:color="auto"/>
        <w:left w:val="none" w:sz="0" w:space="0" w:color="auto"/>
        <w:bottom w:val="none" w:sz="0" w:space="0" w:color="auto"/>
        <w:right w:val="none" w:sz="0" w:space="0" w:color="auto"/>
      </w:divBdr>
      <w:divsChild>
        <w:div w:id="492063169">
          <w:marLeft w:val="0"/>
          <w:marRight w:val="0"/>
          <w:marTop w:val="0"/>
          <w:marBottom w:val="0"/>
          <w:divBdr>
            <w:top w:val="none" w:sz="0" w:space="0" w:color="auto"/>
            <w:left w:val="none" w:sz="0" w:space="0" w:color="auto"/>
            <w:bottom w:val="none" w:sz="0" w:space="0" w:color="auto"/>
            <w:right w:val="none" w:sz="0" w:space="0" w:color="auto"/>
          </w:divBdr>
        </w:div>
      </w:divsChild>
    </w:div>
    <w:div w:id="875852912">
      <w:bodyDiv w:val="1"/>
      <w:marLeft w:val="0"/>
      <w:marRight w:val="0"/>
      <w:marTop w:val="0"/>
      <w:marBottom w:val="0"/>
      <w:divBdr>
        <w:top w:val="none" w:sz="0" w:space="0" w:color="auto"/>
        <w:left w:val="none" w:sz="0" w:space="0" w:color="auto"/>
        <w:bottom w:val="none" w:sz="0" w:space="0" w:color="auto"/>
        <w:right w:val="none" w:sz="0" w:space="0" w:color="auto"/>
      </w:divBdr>
    </w:div>
    <w:div w:id="879050459">
      <w:bodyDiv w:val="1"/>
      <w:marLeft w:val="0"/>
      <w:marRight w:val="0"/>
      <w:marTop w:val="0"/>
      <w:marBottom w:val="0"/>
      <w:divBdr>
        <w:top w:val="none" w:sz="0" w:space="0" w:color="auto"/>
        <w:left w:val="none" w:sz="0" w:space="0" w:color="auto"/>
        <w:bottom w:val="none" w:sz="0" w:space="0" w:color="auto"/>
        <w:right w:val="none" w:sz="0" w:space="0" w:color="auto"/>
      </w:divBdr>
    </w:div>
    <w:div w:id="15194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file:///C:\Users\stadni\Desktop\IPA\IPA%20Bericht.docx" TargetMode="External"/><Relationship Id="rId26" Type="http://schemas.openxmlformats.org/officeDocument/2006/relationships/footer" Target="footer2.xml"/><Relationship Id="rId39" Type="http://schemas.openxmlformats.org/officeDocument/2006/relationships/image" Target="media/image20.png"/><Relationship Id="rId21" Type="http://schemas.openxmlformats.org/officeDocument/2006/relationships/image" Target="media/image5.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emf"/><Relationship Id="rId50" Type="http://schemas.openxmlformats.org/officeDocument/2006/relationships/package" Target="embeddings/Microsoft_Visio_Drawing1.vsdx"/><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C:\Users\stadni\Desktop\IPA\IPA%20Bericht.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hyperlink" Target="file:///C:\Users\stadni\Desktop\IPA\IPA%20Bericht.docx"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hyperlink" Target="file:///C:\Users\stadni\Desktop\IPA\IPA%20Bericht.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hyperlink" Target="file:///C:\Users\stadni\Desktop\IPA\IPA%20Bericht.doc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package" Target="embeddings/Microsoft_Visio_Drawing.vsdx"/><Relationship Id="rId56" Type="http://schemas.openxmlformats.org/officeDocument/2006/relationships/image" Target="media/image35.png"/><Relationship Id="rId8" Type="http://schemas.openxmlformats.org/officeDocument/2006/relationships/styles" Target="styl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file:///C:\Users\stadni\Desktop\IPA\IPA%20Bericht.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file:///C:\Users\stadni\Desktop\IPA\IPA%20Berich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dni\Desktop\IPA_Vorbereitung\Vorlagen\Doku-%20Vorlage.dotx" TargetMode="External"/></Relationships>
</file>

<file path=word/theme/theme1.xml><?xml version="1.0" encoding="utf-8"?>
<a:theme xmlns:a="http://schemas.openxmlformats.org/drawingml/2006/main" name="wwz">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nt_wwz">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edia"/>
</file>

<file path=customXml/item2.xml><?xml version="1.0" encoding="utf-8"?>
<officeatwork xmlns="http://schemas.officeatwork.com/Document">eNp7v3u/jUt+cmlual6JnU1wfk5pSWZ+nmeKnY0+MscnMS+9NDE91c7IwNTURh/OtQnLTC0HqoVScJMAxiof0g==</officeatwork>
</file>

<file path=customXml/item3.xml><?xml version="1.0" encoding="utf-8"?>
<officeatwork xmlns="http://schemas.officeatwork.com/Formulas">eNp7v3u/jVt+UW5pTmKxgr4dAD33Bnw=</officeatwork>
</file>

<file path=customXml/item4.xml><?xml version="1.0" encoding="utf-8"?>
<officeatwork xmlns="http://schemas.officeatwork.com/CustomXMLPart"/>
</file>

<file path=customXml/item5.xml><?xml version="1.0" encoding="utf-8"?>
<officeatwork xmlns="http://schemas.officeatwork.com/MasterProperties">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</officeatwork>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A6AB0-3B49-40CD-BB00-2064416FFE7E}">
  <ds:schemaRefs>
    <ds:schemaRef ds:uri="http://schemas.officeatwork.com/Media"/>
  </ds:schemaRefs>
</ds:datastoreItem>
</file>

<file path=customXml/itemProps2.xml><?xml version="1.0" encoding="utf-8"?>
<ds:datastoreItem xmlns:ds="http://schemas.openxmlformats.org/officeDocument/2006/customXml" ds:itemID="{7ED2F0A3-F69C-4EC5-9B42-545702B06655}">
  <ds:schemaRefs>
    <ds:schemaRef ds:uri="http://schemas.officeatwork.com/Document"/>
  </ds:schemaRefs>
</ds:datastoreItem>
</file>

<file path=customXml/itemProps3.xml><?xml version="1.0" encoding="utf-8"?>
<ds:datastoreItem xmlns:ds="http://schemas.openxmlformats.org/officeDocument/2006/customXml" ds:itemID="{AFE4119D-280D-46BE-A997-EEC53A2A361F}">
  <ds:schemaRefs>
    <ds:schemaRef ds:uri="http://schemas.officeatwork.com/Formulas"/>
  </ds:schemaRefs>
</ds:datastoreItem>
</file>

<file path=customXml/itemProps4.xml><?xml version="1.0" encoding="utf-8"?>
<ds:datastoreItem xmlns:ds="http://schemas.openxmlformats.org/officeDocument/2006/customXml" ds:itemID="{CA6D6D59-7D4E-45EF-B033-92DC65898CD7}">
  <ds:schemaRefs>
    <ds:schemaRef ds:uri="http://schemas.officeatwork.com/CustomXMLPart"/>
  </ds:schemaRefs>
</ds:datastoreItem>
</file>

<file path=customXml/itemProps5.xml><?xml version="1.0" encoding="utf-8"?>
<ds:datastoreItem xmlns:ds="http://schemas.openxmlformats.org/officeDocument/2006/customXml" ds:itemID="{A5BD4F20-9761-47F0-9134-5895BDA19362}">
  <ds:schemaRefs>
    <ds:schemaRef ds:uri="http://schemas.officeatwork.com/MasterProperties"/>
  </ds:schemaRefs>
</ds:datastoreItem>
</file>

<file path=customXml/itemProps6.xml><?xml version="1.0" encoding="utf-8"?>
<ds:datastoreItem xmlns:ds="http://schemas.openxmlformats.org/officeDocument/2006/customXml" ds:itemID="{157B1552-282A-48D8-855F-5A5DFAEB8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 Vorlage.dotx</Template>
  <TotalTime>0</TotalTime>
  <Pages>1</Pages>
  <Words>8550</Words>
  <Characters>53865</Characters>
  <Application>Microsoft Office Word</Application>
  <DocSecurity>0</DocSecurity>
  <Lines>448</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Stadelmann Nicole</dc:creator>
  <cp:keywords/>
  <dc:description/>
  <cp:lastModifiedBy>Stadelmann Nicole</cp:lastModifiedBy>
  <cp:revision>15</cp:revision>
  <cp:lastPrinted>2018-04-17T06:26:00Z</cp:lastPrinted>
  <dcterms:created xsi:type="dcterms:W3CDTF">2018-04-08T18:16:00Z</dcterms:created>
  <dcterms:modified xsi:type="dcterms:W3CDTF">2018-04-17T15:35:00Z</dcterms:modified>
</cp:coreProperties>
</file>